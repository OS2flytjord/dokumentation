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3601" w:tblpY="3063"/>
        <w:tblW w:w="7218" w:type="dxa"/>
        <w:tblCellMar>
          <w:left w:w="0" w:type="dxa"/>
          <w:right w:w="0" w:type="dxa"/>
        </w:tblCellMar>
        <w:tblLook w:val="01E0" w:firstRow="1" w:lastRow="1" w:firstColumn="1" w:lastColumn="1" w:noHBand="0" w:noVBand="0"/>
      </w:tblPr>
      <w:tblGrid>
        <w:gridCol w:w="7218"/>
      </w:tblGrid>
      <w:tr w:rsidR="007F4305" w:rsidRPr="00DA15B1" w:rsidTr="003B38BA">
        <w:trPr>
          <w:trHeight w:hRule="exact" w:val="1204"/>
        </w:trPr>
        <w:tc>
          <w:tcPr>
            <w:tcW w:w="7218" w:type="dxa"/>
          </w:tcPr>
          <w:p w:rsidR="007F4305" w:rsidRPr="00DA15B1" w:rsidRDefault="007F4305" w:rsidP="004E4A5A">
            <w:pPr>
              <w:pStyle w:val="Title11pkt"/>
            </w:pPr>
            <w:bookmarkStart w:id="0" w:name="_GoBack"/>
            <w:bookmarkEnd w:id="0"/>
          </w:p>
          <w:p w:rsidR="007F4305" w:rsidRPr="00DA15B1" w:rsidRDefault="00DA15B1" w:rsidP="002C386E">
            <w:pPr>
              <w:pStyle w:val="NormalBoldAllCaps"/>
              <w:rPr>
                <w:sz w:val="22"/>
                <w:szCs w:val="22"/>
              </w:rPr>
            </w:pPr>
            <w:bookmarkStart w:id="1" w:name="bmkProject"/>
            <w:bookmarkEnd w:id="1"/>
            <w:r w:rsidRPr="00DA15B1">
              <w:rPr>
                <w:sz w:val="22"/>
                <w:szCs w:val="22"/>
              </w:rPr>
              <w:t>FlytJord</w:t>
            </w:r>
            <w:r>
              <w:rPr>
                <w:sz w:val="22"/>
                <w:szCs w:val="22"/>
              </w:rPr>
              <w:t xml:space="preserve"> - </w:t>
            </w:r>
            <w:r w:rsidR="00C25FC9">
              <w:rPr>
                <w:sz w:val="22"/>
                <w:szCs w:val="22"/>
              </w:rPr>
              <w:t>Applikations</w:t>
            </w:r>
            <w:r>
              <w:rPr>
                <w:sz w:val="22"/>
                <w:szCs w:val="22"/>
              </w:rPr>
              <w:t>Dokumentation</w:t>
            </w:r>
          </w:p>
          <w:p w:rsidR="007F4305" w:rsidRPr="00DA15B1" w:rsidRDefault="007F4305" w:rsidP="002C386E">
            <w:pPr>
              <w:pStyle w:val="Title11pkt"/>
            </w:pPr>
            <w:bookmarkStart w:id="2" w:name="bmkSubject"/>
            <w:bookmarkEnd w:id="2"/>
          </w:p>
        </w:tc>
      </w:tr>
    </w:tbl>
    <w:p w:rsidR="007F4305" w:rsidRDefault="00DA15B1" w:rsidP="00F7364C">
      <w:pPr>
        <w:pStyle w:val="TitleBold11pkt"/>
      </w:pPr>
      <w:bookmarkStart w:id="3" w:name="bmkIndholdLedetekst"/>
      <w:bookmarkEnd w:id="3"/>
      <w:r>
        <w:t>Indhold</w:t>
      </w:r>
    </w:p>
    <w:p w:rsidR="003C1D7E" w:rsidRDefault="0002177F">
      <w:pPr>
        <w:pStyle w:val="TOC1"/>
        <w:tabs>
          <w:tab w:val="left" w:pos="567"/>
        </w:tabs>
        <w:rPr>
          <w:rFonts w:asciiTheme="minorHAnsi" w:eastAsiaTheme="minorEastAsia" w:hAnsiTheme="minorHAnsi" w:cstheme="minorBidi"/>
          <w:b w:val="0"/>
          <w:noProof/>
          <w:szCs w:val="22"/>
        </w:rPr>
      </w:pPr>
      <w:r>
        <w:rPr>
          <w:b w:val="0"/>
        </w:rPr>
        <w:fldChar w:fldCharType="begin"/>
      </w:r>
      <w:r>
        <w:rPr>
          <w:b w:val="0"/>
        </w:rPr>
        <w:instrText xml:space="preserve"> TOC \o "1-3" \h \z \u </w:instrText>
      </w:r>
      <w:r>
        <w:rPr>
          <w:b w:val="0"/>
        </w:rPr>
        <w:fldChar w:fldCharType="separate"/>
      </w:r>
      <w:hyperlink w:anchor="_Toc459379068" w:history="1">
        <w:r w:rsidR="003C1D7E" w:rsidRPr="008A4ABD">
          <w:rPr>
            <w:rStyle w:val="Hyperlink"/>
            <w:noProof/>
            <w:highlight w:val="darkGreen"/>
          </w:rPr>
          <w:t>1</w:t>
        </w:r>
        <w:r w:rsidR="003C1D7E">
          <w:rPr>
            <w:rFonts w:asciiTheme="minorHAnsi" w:eastAsiaTheme="minorEastAsia" w:hAnsiTheme="minorHAnsi" w:cstheme="minorBidi"/>
            <w:b w:val="0"/>
            <w:noProof/>
            <w:szCs w:val="22"/>
          </w:rPr>
          <w:tab/>
        </w:r>
        <w:r w:rsidR="003C1D7E" w:rsidRPr="008A4ABD">
          <w:rPr>
            <w:rStyle w:val="Hyperlink"/>
            <w:noProof/>
            <w:highlight w:val="darkGreen"/>
          </w:rPr>
          <w:t>Indledning</w:t>
        </w:r>
        <w:r w:rsidR="003C1D7E">
          <w:rPr>
            <w:noProof/>
            <w:webHidden/>
          </w:rPr>
          <w:tab/>
        </w:r>
        <w:r w:rsidR="003C1D7E">
          <w:rPr>
            <w:noProof/>
            <w:webHidden/>
          </w:rPr>
          <w:fldChar w:fldCharType="begin"/>
        </w:r>
        <w:r w:rsidR="003C1D7E">
          <w:rPr>
            <w:noProof/>
            <w:webHidden/>
          </w:rPr>
          <w:instrText xml:space="preserve"> PAGEREF _Toc459379068 \h </w:instrText>
        </w:r>
        <w:r w:rsidR="003C1D7E">
          <w:rPr>
            <w:noProof/>
            <w:webHidden/>
          </w:rPr>
        </w:r>
        <w:r w:rsidR="003C1D7E">
          <w:rPr>
            <w:noProof/>
            <w:webHidden/>
          </w:rPr>
          <w:fldChar w:fldCharType="separate"/>
        </w:r>
        <w:r w:rsidR="003C1D7E">
          <w:rPr>
            <w:noProof/>
            <w:webHidden/>
          </w:rPr>
          <w:t>4</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069" w:history="1">
        <w:r w:rsidR="003C1D7E" w:rsidRPr="008A4ABD">
          <w:rPr>
            <w:rStyle w:val="Hyperlink"/>
            <w:noProof/>
          </w:rPr>
          <w:t>2</w:t>
        </w:r>
        <w:r w:rsidR="003C1D7E">
          <w:rPr>
            <w:rFonts w:asciiTheme="minorHAnsi" w:eastAsiaTheme="minorEastAsia" w:hAnsiTheme="minorHAnsi" w:cstheme="minorBidi"/>
            <w:b w:val="0"/>
            <w:noProof/>
            <w:szCs w:val="22"/>
          </w:rPr>
          <w:tab/>
        </w:r>
        <w:r w:rsidR="003C1D7E" w:rsidRPr="008A4ABD">
          <w:rPr>
            <w:rStyle w:val="Hyperlink"/>
            <w:noProof/>
          </w:rPr>
          <w:t>Roller og rettigheder</w:t>
        </w:r>
        <w:r w:rsidR="003C1D7E">
          <w:rPr>
            <w:noProof/>
            <w:webHidden/>
          </w:rPr>
          <w:tab/>
        </w:r>
        <w:r w:rsidR="003C1D7E">
          <w:rPr>
            <w:noProof/>
            <w:webHidden/>
          </w:rPr>
          <w:fldChar w:fldCharType="begin"/>
        </w:r>
        <w:r w:rsidR="003C1D7E">
          <w:rPr>
            <w:noProof/>
            <w:webHidden/>
          </w:rPr>
          <w:instrText xml:space="preserve"> PAGEREF _Toc459379069 \h </w:instrText>
        </w:r>
        <w:r w:rsidR="003C1D7E">
          <w:rPr>
            <w:noProof/>
            <w:webHidden/>
          </w:rPr>
        </w:r>
        <w:r w:rsidR="003C1D7E">
          <w:rPr>
            <w:noProof/>
            <w:webHidden/>
          </w:rPr>
          <w:fldChar w:fldCharType="separate"/>
        </w:r>
        <w:r w:rsidR="003C1D7E">
          <w:rPr>
            <w:noProof/>
            <w:webHidden/>
          </w:rPr>
          <w:t>5</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070" w:history="1">
        <w:r w:rsidR="003C1D7E" w:rsidRPr="008A4ABD">
          <w:rPr>
            <w:rStyle w:val="Hyperlink"/>
            <w:noProof/>
          </w:rPr>
          <w:t>2.1</w:t>
        </w:r>
        <w:r w:rsidR="003C1D7E">
          <w:rPr>
            <w:rFonts w:asciiTheme="minorHAnsi" w:eastAsiaTheme="minorEastAsia" w:hAnsiTheme="minorHAnsi" w:cstheme="minorBidi"/>
            <w:noProof/>
            <w:sz w:val="22"/>
            <w:szCs w:val="22"/>
          </w:rPr>
          <w:tab/>
        </w:r>
        <w:r w:rsidR="003C1D7E" w:rsidRPr="008A4ABD">
          <w:rPr>
            <w:rStyle w:val="Hyperlink"/>
            <w:noProof/>
          </w:rPr>
          <w:t>Roller</w:t>
        </w:r>
        <w:r w:rsidR="003C1D7E">
          <w:rPr>
            <w:noProof/>
            <w:webHidden/>
          </w:rPr>
          <w:tab/>
        </w:r>
        <w:r w:rsidR="003C1D7E">
          <w:rPr>
            <w:noProof/>
            <w:webHidden/>
          </w:rPr>
          <w:fldChar w:fldCharType="begin"/>
        </w:r>
        <w:r w:rsidR="003C1D7E">
          <w:rPr>
            <w:noProof/>
            <w:webHidden/>
          </w:rPr>
          <w:instrText xml:space="preserve"> PAGEREF _Toc459379070 \h </w:instrText>
        </w:r>
        <w:r w:rsidR="003C1D7E">
          <w:rPr>
            <w:noProof/>
            <w:webHidden/>
          </w:rPr>
        </w:r>
        <w:r w:rsidR="003C1D7E">
          <w:rPr>
            <w:noProof/>
            <w:webHidden/>
          </w:rPr>
          <w:fldChar w:fldCharType="separate"/>
        </w:r>
        <w:r w:rsidR="003C1D7E">
          <w:rPr>
            <w:noProof/>
            <w:webHidden/>
          </w:rPr>
          <w:t>5</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71" w:history="1">
        <w:r w:rsidR="003C1D7E" w:rsidRPr="008A4ABD">
          <w:rPr>
            <w:rStyle w:val="Hyperlink"/>
            <w:noProof/>
          </w:rPr>
          <w:t>2.1.1</w:t>
        </w:r>
        <w:r w:rsidR="003C1D7E">
          <w:rPr>
            <w:rFonts w:asciiTheme="minorHAnsi" w:eastAsiaTheme="minorEastAsia" w:hAnsiTheme="minorHAnsi" w:cstheme="minorBidi"/>
            <w:noProof/>
            <w:sz w:val="22"/>
            <w:szCs w:val="22"/>
          </w:rPr>
          <w:tab/>
        </w:r>
        <w:r w:rsidR="003C1D7E" w:rsidRPr="008A4ABD">
          <w:rPr>
            <w:rStyle w:val="Hyperlink"/>
            <w:noProof/>
          </w:rPr>
          <w:t>Interne brugere</w:t>
        </w:r>
        <w:r w:rsidR="003C1D7E">
          <w:rPr>
            <w:noProof/>
            <w:webHidden/>
          </w:rPr>
          <w:tab/>
        </w:r>
        <w:r w:rsidR="003C1D7E">
          <w:rPr>
            <w:noProof/>
            <w:webHidden/>
          </w:rPr>
          <w:fldChar w:fldCharType="begin"/>
        </w:r>
        <w:r w:rsidR="003C1D7E">
          <w:rPr>
            <w:noProof/>
            <w:webHidden/>
          </w:rPr>
          <w:instrText xml:space="preserve"> PAGEREF _Toc459379071 \h </w:instrText>
        </w:r>
        <w:r w:rsidR="003C1D7E">
          <w:rPr>
            <w:noProof/>
            <w:webHidden/>
          </w:rPr>
        </w:r>
        <w:r w:rsidR="003C1D7E">
          <w:rPr>
            <w:noProof/>
            <w:webHidden/>
          </w:rPr>
          <w:fldChar w:fldCharType="separate"/>
        </w:r>
        <w:r w:rsidR="003C1D7E">
          <w:rPr>
            <w:noProof/>
            <w:webHidden/>
          </w:rPr>
          <w:t>5</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72" w:history="1">
        <w:r w:rsidR="003C1D7E" w:rsidRPr="008A4ABD">
          <w:rPr>
            <w:rStyle w:val="Hyperlink"/>
            <w:noProof/>
            <w:highlight w:val="darkGreen"/>
          </w:rPr>
          <w:t>2.1.2</w:t>
        </w:r>
        <w:r w:rsidR="003C1D7E">
          <w:rPr>
            <w:rFonts w:asciiTheme="minorHAnsi" w:eastAsiaTheme="minorEastAsia" w:hAnsiTheme="minorHAnsi" w:cstheme="minorBidi"/>
            <w:noProof/>
            <w:sz w:val="22"/>
            <w:szCs w:val="22"/>
          </w:rPr>
          <w:tab/>
        </w:r>
        <w:r w:rsidR="003C1D7E" w:rsidRPr="008A4ABD">
          <w:rPr>
            <w:rStyle w:val="Hyperlink"/>
            <w:noProof/>
            <w:highlight w:val="darkGreen"/>
          </w:rPr>
          <w:t>Eksterne brugere</w:t>
        </w:r>
        <w:r w:rsidR="003C1D7E">
          <w:rPr>
            <w:noProof/>
            <w:webHidden/>
          </w:rPr>
          <w:tab/>
        </w:r>
        <w:r w:rsidR="003C1D7E">
          <w:rPr>
            <w:noProof/>
            <w:webHidden/>
          </w:rPr>
          <w:fldChar w:fldCharType="begin"/>
        </w:r>
        <w:r w:rsidR="003C1D7E">
          <w:rPr>
            <w:noProof/>
            <w:webHidden/>
          </w:rPr>
          <w:instrText xml:space="preserve"> PAGEREF _Toc459379072 \h </w:instrText>
        </w:r>
        <w:r w:rsidR="003C1D7E">
          <w:rPr>
            <w:noProof/>
            <w:webHidden/>
          </w:rPr>
        </w:r>
        <w:r w:rsidR="003C1D7E">
          <w:rPr>
            <w:noProof/>
            <w:webHidden/>
          </w:rPr>
          <w:fldChar w:fldCharType="separate"/>
        </w:r>
        <w:r w:rsidR="003C1D7E">
          <w:rPr>
            <w:noProof/>
            <w:webHidden/>
          </w:rPr>
          <w:t>5</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073" w:history="1">
        <w:r w:rsidR="003C1D7E" w:rsidRPr="008A4ABD">
          <w:rPr>
            <w:rStyle w:val="Hyperlink"/>
            <w:noProof/>
          </w:rPr>
          <w:t>2.2</w:t>
        </w:r>
        <w:r w:rsidR="003C1D7E">
          <w:rPr>
            <w:rFonts w:asciiTheme="minorHAnsi" w:eastAsiaTheme="minorEastAsia" w:hAnsiTheme="minorHAnsi" w:cstheme="minorBidi"/>
            <w:noProof/>
            <w:sz w:val="22"/>
            <w:szCs w:val="22"/>
          </w:rPr>
          <w:tab/>
        </w:r>
        <w:r w:rsidR="003C1D7E" w:rsidRPr="008A4ABD">
          <w:rPr>
            <w:rStyle w:val="Hyperlink"/>
            <w:noProof/>
          </w:rPr>
          <w:t>Rettigheder</w:t>
        </w:r>
        <w:r w:rsidR="003C1D7E">
          <w:rPr>
            <w:noProof/>
            <w:webHidden/>
          </w:rPr>
          <w:tab/>
        </w:r>
        <w:r w:rsidR="003C1D7E">
          <w:rPr>
            <w:noProof/>
            <w:webHidden/>
          </w:rPr>
          <w:fldChar w:fldCharType="begin"/>
        </w:r>
        <w:r w:rsidR="003C1D7E">
          <w:rPr>
            <w:noProof/>
            <w:webHidden/>
          </w:rPr>
          <w:instrText xml:space="preserve"> PAGEREF _Toc459379073 \h </w:instrText>
        </w:r>
        <w:r w:rsidR="003C1D7E">
          <w:rPr>
            <w:noProof/>
            <w:webHidden/>
          </w:rPr>
        </w:r>
        <w:r w:rsidR="003C1D7E">
          <w:rPr>
            <w:noProof/>
            <w:webHidden/>
          </w:rPr>
          <w:fldChar w:fldCharType="separate"/>
        </w:r>
        <w:r w:rsidR="003C1D7E">
          <w:rPr>
            <w:noProof/>
            <w:webHidden/>
          </w:rPr>
          <w:t>7</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74" w:history="1">
        <w:r w:rsidR="003C1D7E" w:rsidRPr="008A4ABD">
          <w:rPr>
            <w:rStyle w:val="Hyperlink"/>
            <w:noProof/>
          </w:rPr>
          <w:t>2.2.1</w:t>
        </w:r>
        <w:r w:rsidR="003C1D7E">
          <w:rPr>
            <w:rFonts w:asciiTheme="minorHAnsi" w:eastAsiaTheme="minorEastAsia" w:hAnsiTheme="minorHAnsi" w:cstheme="minorBidi"/>
            <w:noProof/>
            <w:sz w:val="22"/>
            <w:szCs w:val="22"/>
          </w:rPr>
          <w:tab/>
        </w:r>
        <w:r w:rsidR="003C1D7E" w:rsidRPr="008A4ABD">
          <w:rPr>
            <w:rStyle w:val="Hyperlink"/>
            <w:noProof/>
          </w:rPr>
          <w:t>Rettigheder i brugerfladen for rollerne</w:t>
        </w:r>
        <w:r w:rsidR="003C1D7E">
          <w:rPr>
            <w:noProof/>
            <w:webHidden/>
          </w:rPr>
          <w:tab/>
        </w:r>
        <w:r w:rsidR="003C1D7E">
          <w:rPr>
            <w:noProof/>
            <w:webHidden/>
          </w:rPr>
          <w:fldChar w:fldCharType="begin"/>
        </w:r>
        <w:r w:rsidR="003C1D7E">
          <w:rPr>
            <w:noProof/>
            <w:webHidden/>
          </w:rPr>
          <w:instrText xml:space="preserve"> PAGEREF _Toc459379074 \h </w:instrText>
        </w:r>
        <w:r w:rsidR="003C1D7E">
          <w:rPr>
            <w:noProof/>
            <w:webHidden/>
          </w:rPr>
        </w:r>
        <w:r w:rsidR="003C1D7E">
          <w:rPr>
            <w:noProof/>
            <w:webHidden/>
          </w:rPr>
          <w:fldChar w:fldCharType="separate"/>
        </w:r>
        <w:r w:rsidR="003C1D7E">
          <w:rPr>
            <w:noProof/>
            <w:webHidden/>
          </w:rPr>
          <w:t>7</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75" w:history="1">
        <w:r w:rsidR="003C1D7E" w:rsidRPr="008A4ABD">
          <w:rPr>
            <w:rStyle w:val="Hyperlink"/>
            <w:noProof/>
            <w:highlight w:val="darkGreen"/>
          </w:rPr>
          <w:t>2.2.2</w:t>
        </w:r>
        <w:r w:rsidR="003C1D7E">
          <w:rPr>
            <w:rFonts w:asciiTheme="minorHAnsi" w:eastAsiaTheme="minorEastAsia" w:hAnsiTheme="minorHAnsi" w:cstheme="minorBidi"/>
            <w:noProof/>
            <w:sz w:val="22"/>
            <w:szCs w:val="22"/>
          </w:rPr>
          <w:tab/>
        </w:r>
        <w:r w:rsidR="003C1D7E" w:rsidRPr="008A4ABD">
          <w:rPr>
            <w:rStyle w:val="Hyperlink"/>
            <w:noProof/>
            <w:highlight w:val="darkGreen"/>
          </w:rPr>
          <w:t>Ekstern bruger som er transportør</w:t>
        </w:r>
        <w:r w:rsidR="003C1D7E">
          <w:rPr>
            <w:noProof/>
            <w:webHidden/>
          </w:rPr>
          <w:tab/>
        </w:r>
        <w:r w:rsidR="003C1D7E">
          <w:rPr>
            <w:noProof/>
            <w:webHidden/>
          </w:rPr>
          <w:fldChar w:fldCharType="begin"/>
        </w:r>
        <w:r w:rsidR="003C1D7E">
          <w:rPr>
            <w:noProof/>
            <w:webHidden/>
          </w:rPr>
          <w:instrText xml:space="preserve"> PAGEREF _Toc459379075 \h </w:instrText>
        </w:r>
        <w:r w:rsidR="003C1D7E">
          <w:rPr>
            <w:noProof/>
            <w:webHidden/>
          </w:rPr>
        </w:r>
        <w:r w:rsidR="003C1D7E">
          <w:rPr>
            <w:noProof/>
            <w:webHidden/>
          </w:rPr>
          <w:fldChar w:fldCharType="separate"/>
        </w:r>
        <w:r w:rsidR="003C1D7E">
          <w:rPr>
            <w:noProof/>
            <w:webHidden/>
          </w:rPr>
          <w:t>10</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76" w:history="1">
        <w:r w:rsidR="003C1D7E" w:rsidRPr="008A4ABD">
          <w:rPr>
            <w:rStyle w:val="Hyperlink"/>
            <w:noProof/>
            <w:highlight w:val="darkGreen"/>
          </w:rPr>
          <w:t>2.2.3</w:t>
        </w:r>
        <w:r w:rsidR="003C1D7E">
          <w:rPr>
            <w:rFonts w:asciiTheme="minorHAnsi" w:eastAsiaTheme="minorEastAsia" w:hAnsiTheme="minorHAnsi" w:cstheme="minorBidi"/>
            <w:noProof/>
            <w:sz w:val="22"/>
            <w:szCs w:val="22"/>
          </w:rPr>
          <w:tab/>
        </w:r>
        <w:r w:rsidR="003C1D7E" w:rsidRPr="008A4ABD">
          <w:rPr>
            <w:rStyle w:val="Hyperlink"/>
            <w:noProof/>
            <w:highlight w:val="darkGreen"/>
          </w:rPr>
          <w:t>Ekstern bruger som er jordmodtager der ikke anvender FJ</w:t>
        </w:r>
        <w:r w:rsidR="003C1D7E">
          <w:rPr>
            <w:noProof/>
            <w:webHidden/>
          </w:rPr>
          <w:tab/>
        </w:r>
        <w:r w:rsidR="003C1D7E">
          <w:rPr>
            <w:noProof/>
            <w:webHidden/>
          </w:rPr>
          <w:fldChar w:fldCharType="begin"/>
        </w:r>
        <w:r w:rsidR="003C1D7E">
          <w:rPr>
            <w:noProof/>
            <w:webHidden/>
          </w:rPr>
          <w:instrText xml:space="preserve"> PAGEREF _Toc459379076 \h </w:instrText>
        </w:r>
        <w:r w:rsidR="003C1D7E">
          <w:rPr>
            <w:noProof/>
            <w:webHidden/>
          </w:rPr>
        </w:r>
        <w:r w:rsidR="003C1D7E">
          <w:rPr>
            <w:noProof/>
            <w:webHidden/>
          </w:rPr>
          <w:fldChar w:fldCharType="separate"/>
        </w:r>
        <w:r w:rsidR="003C1D7E">
          <w:rPr>
            <w:noProof/>
            <w:webHidden/>
          </w:rPr>
          <w:t>11</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77" w:history="1">
        <w:r w:rsidR="003C1D7E" w:rsidRPr="008A4ABD">
          <w:rPr>
            <w:rStyle w:val="Hyperlink"/>
            <w:noProof/>
          </w:rPr>
          <w:t>2.2.4</w:t>
        </w:r>
        <w:r w:rsidR="003C1D7E">
          <w:rPr>
            <w:rFonts w:asciiTheme="minorHAnsi" w:eastAsiaTheme="minorEastAsia" w:hAnsiTheme="minorHAnsi" w:cstheme="minorBidi"/>
            <w:noProof/>
            <w:sz w:val="22"/>
            <w:szCs w:val="22"/>
          </w:rPr>
          <w:tab/>
        </w:r>
        <w:r w:rsidR="003C1D7E" w:rsidRPr="008A4ABD">
          <w:rPr>
            <w:rStyle w:val="Hyperlink"/>
            <w:noProof/>
          </w:rPr>
          <w:t>Søgeprincip</w:t>
        </w:r>
        <w:r w:rsidR="003C1D7E">
          <w:rPr>
            <w:noProof/>
            <w:webHidden/>
          </w:rPr>
          <w:tab/>
        </w:r>
        <w:r w:rsidR="003C1D7E">
          <w:rPr>
            <w:noProof/>
            <w:webHidden/>
          </w:rPr>
          <w:fldChar w:fldCharType="begin"/>
        </w:r>
        <w:r w:rsidR="003C1D7E">
          <w:rPr>
            <w:noProof/>
            <w:webHidden/>
          </w:rPr>
          <w:instrText xml:space="preserve"> PAGEREF _Toc459379077 \h </w:instrText>
        </w:r>
        <w:r w:rsidR="003C1D7E">
          <w:rPr>
            <w:noProof/>
            <w:webHidden/>
          </w:rPr>
        </w:r>
        <w:r w:rsidR="003C1D7E">
          <w:rPr>
            <w:noProof/>
            <w:webHidden/>
          </w:rPr>
          <w:fldChar w:fldCharType="separate"/>
        </w:r>
        <w:r w:rsidR="003C1D7E">
          <w:rPr>
            <w:noProof/>
            <w:webHidden/>
          </w:rPr>
          <w:t>11</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078" w:history="1">
        <w:r w:rsidR="003C1D7E" w:rsidRPr="008A4ABD">
          <w:rPr>
            <w:rStyle w:val="Hyperlink"/>
            <w:noProof/>
            <w:highlight w:val="magenta"/>
          </w:rPr>
          <w:t>3</w:t>
        </w:r>
        <w:r w:rsidR="003C1D7E">
          <w:rPr>
            <w:rFonts w:asciiTheme="minorHAnsi" w:eastAsiaTheme="minorEastAsia" w:hAnsiTheme="minorHAnsi" w:cstheme="minorBidi"/>
            <w:b w:val="0"/>
            <w:noProof/>
            <w:szCs w:val="22"/>
          </w:rPr>
          <w:tab/>
        </w:r>
        <w:r w:rsidR="003C1D7E" w:rsidRPr="008A4ABD">
          <w:rPr>
            <w:rStyle w:val="Hyperlink"/>
            <w:noProof/>
            <w:highlight w:val="magenta"/>
          </w:rPr>
          <w:t>Administration af jordmodtagere og brugere</w:t>
        </w:r>
        <w:r w:rsidR="003C1D7E">
          <w:rPr>
            <w:noProof/>
            <w:webHidden/>
          </w:rPr>
          <w:tab/>
        </w:r>
        <w:r w:rsidR="003C1D7E">
          <w:rPr>
            <w:noProof/>
            <w:webHidden/>
          </w:rPr>
          <w:fldChar w:fldCharType="begin"/>
        </w:r>
        <w:r w:rsidR="003C1D7E">
          <w:rPr>
            <w:noProof/>
            <w:webHidden/>
          </w:rPr>
          <w:instrText xml:space="preserve"> PAGEREF _Toc459379078 \h </w:instrText>
        </w:r>
        <w:r w:rsidR="003C1D7E">
          <w:rPr>
            <w:noProof/>
            <w:webHidden/>
          </w:rPr>
        </w:r>
        <w:r w:rsidR="003C1D7E">
          <w:rPr>
            <w:noProof/>
            <w:webHidden/>
          </w:rPr>
          <w:fldChar w:fldCharType="separate"/>
        </w:r>
        <w:r w:rsidR="003C1D7E">
          <w:rPr>
            <w:noProof/>
            <w:webHidden/>
          </w:rPr>
          <w:t>12</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079" w:history="1">
        <w:r w:rsidR="003C1D7E" w:rsidRPr="008A4ABD">
          <w:rPr>
            <w:rStyle w:val="Hyperlink"/>
            <w:noProof/>
          </w:rPr>
          <w:t>3.1</w:t>
        </w:r>
        <w:r w:rsidR="003C1D7E">
          <w:rPr>
            <w:rFonts w:asciiTheme="minorHAnsi" w:eastAsiaTheme="minorEastAsia" w:hAnsiTheme="minorHAnsi" w:cstheme="minorBidi"/>
            <w:noProof/>
            <w:sz w:val="22"/>
            <w:szCs w:val="22"/>
          </w:rPr>
          <w:tab/>
        </w:r>
        <w:r w:rsidR="003C1D7E" w:rsidRPr="008A4ABD">
          <w:rPr>
            <w:rStyle w:val="Hyperlink"/>
            <w:noProof/>
          </w:rPr>
          <w:t>Generelt</w:t>
        </w:r>
        <w:r w:rsidR="003C1D7E">
          <w:rPr>
            <w:noProof/>
            <w:webHidden/>
          </w:rPr>
          <w:tab/>
        </w:r>
        <w:r w:rsidR="003C1D7E">
          <w:rPr>
            <w:noProof/>
            <w:webHidden/>
          </w:rPr>
          <w:fldChar w:fldCharType="begin"/>
        </w:r>
        <w:r w:rsidR="003C1D7E">
          <w:rPr>
            <w:noProof/>
            <w:webHidden/>
          </w:rPr>
          <w:instrText xml:space="preserve"> PAGEREF _Toc459379079 \h </w:instrText>
        </w:r>
        <w:r w:rsidR="003C1D7E">
          <w:rPr>
            <w:noProof/>
            <w:webHidden/>
          </w:rPr>
        </w:r>
        <w:r w:rsidR="003C1D7E">
          <w:rPr>
            <w:noProof/>
            <w:webHidden/>
          </w:rPr>
          <w:fldChar w:fldCharType="separate"/>
        </w:r>
        <w:r w:rsidR="003C1D7E">
          <w:rPr>
            <w:noProof/>
            <w:webHidden/>
          </w:rPr>
          <w:t>12</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80" w:history="1">
        <w:r w:rsidR="003C1D7E" w:rsidRPr="008A4ABD">
          <w:rPr>
            <w:rStyle w:val="Hyperlink"/>
            <w:noProof/>
            <w:highlight w:val="magenta"/>
          </w:rPr>
          <w:t>3.1.1</w:t>
        </w:r>
        <w:r w:rsidR="003C1D7E">
          <w:rPr>
            <w:rFonts w:asciiTheme="minorHAnsi" w:eastAsiaTheme="minorEastAsia" w:hAnsiTheme="minorHAnsi" w:cstheme="minorBidi"/>
            <w:noProof/>
            <w:sz w:val="22"/>
            <w:szCs w:val="22"/>
          </w:rPr>
          <w:tab/>
        </w:r>
        <w:r w:rsidR="003C1D7E" w:rsidRPr="008A4ABD">
          <w:rPr>
            <w:rStyle w:val="Hyperlink"/>
            <w:noProof/>
            <w:highlight w:val="magenta"/>
          </w:rPr>
          <w:t>Jordmodtageren anvender FlytJord</w:t>
        </w:r>
        <w:r w:rsidR="003C1D7E">
          <w:rPr>
            <w:noProof/>
            <w:webHidden/>
          </w:rPr>
          <w:tab/>
        </w:r>
        <w:r w:rsidR="003C1D7E">
          <w:rPr>
            <w:noProof/>
            <w:webHidden/>
          </w:rPr>
          <w:fldChar w:fldCharType="begin"/>
        </w:r>
        <w:r w:rsidR="003C1D7E">
          <w:rPr>
            <w:noProof/>
            <w:webHidden/>
          </w:rPr>
          <w:instrText xml:space="preserve"> PAGEREF _Toc459379080 \h </w:instrText>
        </w:r>
        <w:r w:rsidR="003C1D7E">
          <w:rPr>
            <w:noProof/>
            <w:webHidden/>
          </w:rPr>
        </w:r>
        <w:r w:rsidR="003C1D7E">
          <w:rPr>
            <w:noProof/>
            <w:webHidden/>
          </w:rPr>
          <w:fldChar w:fldCharType="separate"/>
        </w:r>
        <w:r w:rsidR="003C1D7E">
          <w:rPr>
            <w:noProof/>
            <w:webHidden/>
          </w:rPr>
          <w:t>12</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81" w:history="1">
        <w:r w:rsidR="003C1D7E" w:rsidRPr="008A4ABD">
          <w:rPr>
            <w:rStyle w:val="Hyperlink"/>
            <w:noProof/>
            <w:highlight w:val="magenta"/>
          </w:rPr>
          <w:t>3.1.2</w:t>
        </w:r>
        <w:r w:rsidR="003C1D7E">
          <w:rPr>
            <w:rFonts w:asciiTheme="minorHAnsi" w:eastAsiaTheme="minorEastAsia" w:hAnsiTheme="minorHAnsi" w:cstheme="minorBidi"/>
            <w:noProof/>
            <w:sz w:val="22"/>
            <w:szCs w:val="22"/>
          </w:rPr>
          <w:tab/>
        </w:r>
        <w:r w:rsidR="003C1D7E" w:rsidRPr="008A4ABD">
          <w:rPr>
            <w:rStyle w:val="Hyperlink"/>
            <w:noProof/>
            <w:highlight w:val="magenta"/>
          </w:rPr>
          <w:t>Jordmodtager der ikke anvender FlytJord</w:t>
        </w:r>
        <w:r w:rsidR="003C1D7E">
          <w:rPr>
            <w:noProof/>
            <w:webHidden/>
          </w:rPr>
          <w:tab/>
        </w:r>
        <w:r w:rsidR="003C1D7E">
          <w:rPr>
            <w:noProof/>
            <w:webHidden/>
          </w:rPr>
          <w:fldChar w:fldCharType="begin"/>
        </w:r>
        <w:r w:rsidR="003C1D7E">
          <w:rPr>
            <w:noProof/>
            <w:webHidden/>
          </w:rPr>
          <w:instrText xml:space="preserve"> PAGEREF _Toc459379081 \h </w:instrText>
        </w:r>
        <w:r w:rsidR="003C1D7E">
          <w:rPr>
            <w:noProof/>
            <w:webHidden/>
          </w:rPr>
        </w:r>
        <w:r w:rsidR="003C1D7E">
          <w:rPr>
            <w:noProof/>
            <w:webHidden/>
          </w:rPr>
          <w:fldChar w:fldCharType="separate"/>
        </w:r>
        <w:r w:rsidR="003C1D7E">
          <w:rPr>
            <w:noProof/>
            <w:webHidden/>
          </w:rPr>
          <w:t>12</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82" w:history="1">
        <w:r w:rsidR="003C1D7E" w:rsidRPr="008A4ABD">
          <w:rPr>
            <w:rStyle w:val="Hyperlink"/>
            <w:noProof/>
            <w:highlight w:val="magenta"/>
          </w:rPr>
          <w:t>3.1.3</w:t>
        </w:r>
        <w:r w:rsidR="003C1D7E">
          <w:rPr>
            <w:rFonts w:asciiTheme="minorHAnsi" w:eastAsiaTheme="minorEastAsia" w:hAnsiTheme="minorHAnsi" w:cstheme="minorBidi"/>
            <w:noProof/>
            <w:sz w:val="22"/>
            <w:szCs w:val="22"/>
          </w:rPr>
          <w:tab/>
        </w:r>
        <w:r w:rsidR="003C1D7E" w:rsidRPr="008A4ABD">
          <w:rPr>
            <w:rStyle w:val="Hyperlink"/>
            <w:noProof/>
            <w:highlight w:val="magenta"/>
          </w:rPr>
          <w:t>Aktivering og inaktivering (sletning)</w:t>
        </w:r>
        <w:r w:rsidR="003C1D7E">
          <w:rPr>
            <w:noProof/>
            <w:webHidden/>
          </w:rPr>
          <w:tab/>
        </w:r>
        <w:r w:rsidR="003C1D7E">
          <w:rPr>
            <w:noProof/>
            <w:webHidden/>
          </w:rPr>
          <w:fldChar w:fldCharType="begin"/>
        </w:r>
        <w:r w:rsidR="003C1D7E">
          <w:rPr>
            <w:noProof/>
            <w:webHidden/>
          </w:rPr>
          <w:instrText xml:space="preserve"> PAGEREF _Toc459379082 \h </w:instrText>
        </w:r>
        <w:r w:rsidR="003C1D7E">
          <w:rPr>
            <w:noProof/>
            <w:webHidden/>
          </w:rPr>
        </w:r>
        <w:r w:rsidR="003C1D7E">
          <w:rPr>
            <w:noProof/>
            <w:webHidden/>
          </w:rPr>
          <w:fldChar w:fldCharType="separate"/>
        </w:r>
        <w:r w:rsidR="003C1D7E">
          <w:rPr>
            <w:noProof/>
            <w:webHidden/>
          </w:rPr>
          <w:t>15</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83" w:history="1">
        <w:r w:rsidR="003C1D7E" w:rsidRPr="008A4ABD">
          <w:rPr>
            <w:rStyle w:val="Hyperlink"/>
            <w:noProof/>
          </w:rPr>
          <w:t>3.1.4</w:t>
        </w:r>
        <w:r w:rsidR="003C1D7E">
          <w:rPr>
            <w:rFonts w:asciiTheme="minorHAnsi" w:eastAsiaTheme="minorEastAsia" w:hAnsiTheme="minorHAnsi" w:cstheme="minorBidi"/>
            <w:noProof/>
            <w:sz w:val="22"/>
            <w:szCs w:val="22"/>
          </w:rPr>
          <w:tab/>
        </w:r>
        <w:r w:rsidR="003C1D7E" w:rsidRPr="008A4ABD">
          <w:rPr>
            <w:rStyle w:val="Hyperlink"/>
            <w:noProof/>
          </w:rPr>
          <w:t>Automatik</w:t>
        </w:r>
        <w:r w:rsidR="003C1D7E">
          <w:rPr>
            <w:noProof/>
            <w:webHidden/>
          </w:rPr>
          <w:tab/>
        </w:r>
        <w:r w:rsidR="003C1D7E">
          <w:rPr>
            <w:noProof/>
            <w:webHidden/>
          </w:rPr>
          <w:fldChar w:fldCharType="begin"/>
        </w:r>
        <w:r w:rsidR="003C1D7E">
          <w:rPr>
            <w:noProof/>
            <w:webHidden/>
          </w:rPr>
          <w:instrText xml:space="preserve"> PAGEREF _Toc459379083 \h </w:instrText>
        </w:r>
        <w:r w:rsidR="003C1D7E">
          <w:rPr>
            <w:noProof/>
            <w:webHidden/>
          </w:rPr>
        </w:r>
        <w:r w:rsidR="003C1D7E">
          <w:rPr>
            <w:noProof/>
            <w:webHidden/>
          </w:rPr>
          <w:fldChar w:fldCharType="separate"/>
        </w:r>
        <w:r w:rsidR="003C1D7E">
          <w:rPr>
            <w:noProof/>
            <w:webHidden/>
          </w:rPr>
          <w:t>15</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84" w:history="1">
        <w:r w:rsidR="003C1D7E" w:rsidRPr="008A4ABD">
          <w:rPr>
            <w:rStyle w:val="Hyperlink"/>
            <w:noProof/>
          </w:rPr>
          <w:t>3.1.5</w:t>
        </w:r>
        <w:r w:rsidR="003C1D7E">
          <w:rPr>
            <w:rFonts w:asciiTheme="minorHAnsi" w:eastAsiaTheme="minorEastAsia" w:hAnsiTheme="minorHAnsi" w:cstheme="minorBidi"/>
            <w:noProof/>
            <w:sz w:val="22"/>
            <w:szCs w:val="22"/>
          </w:rPr>
          <w:tab/>
        </w:r>
        <w:r w:rsidR="003C1D7E" w:rsidRPr="008A4ABD">
          <w:rPr>
            <w:rStyle w:val="Hyperlink"/>
            <w:noProof/>
          </w:rPr>
          <w:t>Jordklassifikationsmodeller</w:t>
        </w:r>
        <w:r w:rsidR="003C1D7E">
          <w:rPr>
            <w:noProof/>
            <w:webHidden/>
          </w:rPr>
          <w:tab/>
        </w:r>
        <w:r w:rsidR="003C1D7E">
          <w:rPr>
            <w:noProof/>
            <w:webHidden/>
          </w:rPr>
          <w:fldChar w:fldCharType="begin"/>
        </w:r>
        <w:r w:rsidR="003C1D7E">
          <w:rPr>
            <w:noProof/>
            <w:webHidden/>
          </w:rPr>
          <w:instrText xml:space="preserve"> PAGEREF _Toc459379084 \h </w:instrText>
        </w:r>
        <w:r w:rsidR="003C1D7E">
          <w:rPr>
            <w:noProof/>
            <w:webHidden/>
          </w:rPr>
        </w:r>
        <w:r w:rsidR="003C1D7E">
          <w:rPr>
            <w:noProof/>
            <w:webHidden/>
          </w:rPr>
          <w:fldChar w:fldCharType="separate"/>
        </w:r>
        <w:r w:rsidR="003C1D7E">
          <w:rPr>
            <w:noProof/>
            <w:webHidden/>
          </w:rPr>
          <w:t>15</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85" w:history="1">
        <w:r w:rsidR="003C1D7E" w:rsidRPr="008A4ABD">
          <w:rPr>
            <w:rStyle w:val="Hyperlink"/>
            <w:noProof/>
          </w:rPr>
          <w:t>3.1.6</w:t>
        </w:r>
        <w:r w:rsidR="003C1D7E">
          <w:rPr>
            <w:rFonts w:asciiTheme="minorHAnsi" w:eastAsiaTheme="minorEastAsia" w:hAnsiTheme="minorHAnsi" w:cstheme="minorBidi"/>
            <w:noProof/>
            <w:sz w:val="22"/>
            <w:szCs w:val="22"/>
          </w:rPr>
          <w:tab/>
        </w:r>
        <w:r w:rsidR="003C1D7E" w:rsidRPr="008A4ABD">
          <w:rPr>
            <w:rStyle w:val="Hyperlink"/>
            <w:noProof/>
          </w:rPr>
          <w:t>Modtager affald</w:t>
        </w:r>
        <w:r w:rsidR="003C1D7E">
          <w:rPr>
            <w:noProof/>
            <w:webHidden/>
          </w:rPr>
          <w:tab/>
        </w:r>
        <w:r w:rsidR="003C1D7E">
          <w:rPr>
            <w:noProof/>
            <w:webHidden/>
          </w:rPr>
          <w:fldChar w:fldCharType="begin"/>
        </w:r>
        <w:r w:rsidR="003C1D7E">
          <w:rPr>
            <w:noProof/>
            <w:webHidden/>
          </w:rPr>
          <w:instrText xml:space="preserve"> PAGEREF _Toc459379085 \h </w:instrText>
        </w:r>
        <w:r w:rsidR="003C1D7E">
          <w:rPr>
            <w:noProof/>
            <w:webHidden/>
          </w:rPr>
        </w:r>
        <w:r w:rsidR="003C1D7E">
          <w:rPr>
            <w:noProof/>
            <w:webHidden/>
          </w:rPr>
          <w:fldChar w:fldCharType="separate"/>
        </w:r>
        <w:r w:rsidR="003C1D7E">
          <w:rPr>
            <w:noProof/>
            <w:webHidden/>
          </w:rPr>
          <w:t>16</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086" w:history="1">
        <w:r w:rsidR="003C1D7E" w:rsidRPr="008A4ABD">
          <w:rPr>
            <w:rStyle w:val="Hyperlink"/>
            <w:noProof/>
          </w:rPr>
          <w:t>4</w:t>
        </w:r>
        <w:r w:rsidR="003C1D7E">
          <w:rPr>
            <w:rFonts w:asciiTheme="minorHAnsi" w:eastAsiaTheme="minorEastAsia" w:hAnsiTheme="minorHAnsi" w:cstheme="minorBidi"/>
            <w:b w:val="0"/>
            <w:noProof/>
            <w:szCs w:val="22"/>
          </w:rPr>
          <w:tab/>
        </w:r>
        <w:r w:rsidR="003C1D7E" w:rsidRPr="008A4ABD">
          <w:rPr>
            <w:rStyle w:val="Hyperlink"/>
            <w:noProof/>
          </w:rPr>
          <w:t>Validering af anmeldelser</w:t>
        </w:r>
        <w:r w:rsidR="003C1D7E">
          <w:rPr>
            <w:noProof/>
            <w:webHidden/>
          </w:rPr>
          <w:tab/>
        </w:r>
        <w:r w:rsidR="003C1D7E">
          <w:rPr>
            <w:noProof/>
            <w:webHidden/>
          </w:rPr>
          <w:fldChar w:fldCharType="begin"/>
        </w:r>
        <w:r w:rsidR="003C1D7E">
          <w:rPr>
            <w:noProof/>
            <w:webHidden/>
          </w:rPr>
          <w:instrText xml:space="preserve"> PAGEREF _Toc459379086 \h </w:instrText>
        </w:r>
        <w:r w:rsidR="003C1D7E">
          <w:rPr>
            <w:noProof/>
            <w:webHidden/>
          </w:rPr>
        </w:r>
        <w:r w:rsidR="003C1D7E">
          <w:rPr>
            <w:noProof/>
            <w:webHidden/>
          </w:rPr>
          <w:fldChar w:fldCharType="separate"/>
        </w:r>
        <w:r w:rsidR="003C1D7E">
          <w:rPr>
            <w:noProof/>
            <w:webHidden/>
          </w:rPr>
          <w:t>17</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087" w:history="1">
        <w:r w:rsidR="003C1D7E" w:rsidRPr="008A4ABD">
          <w:rPr>
            <w:rStyle w:val="Hyperlink"/>
            <w:noProof/>
          </w:rPr>
          <w:t>4.1</w:t>
        </w:r>
        <w:r w:rsidR="003C1D7E">
          <w:rPr>
            <w:rFonts w:asciiTheme="minorHAnsi" w:eastAsiaTheme="minorEastAsia" w:hAnsiTheme="minorHAnsi" w:cstheme="minorBidi"/>
            <w:noProof/>
            <w:sz w:val="22"/>
            <w:szCs w:val="22"/>
          </w:rPr>
          <w:tab/>
        </w:r>
        <w:r w:rsidR="003C1D7E" w:rsidRPr="008A4ABD">
          <w:rPr>
            <w:rStyle w:val="Hyperlink"/>
            <w:noProof/>
          </w:rPr>
          <w:t>Jorden</w:t>
        </w:r>
        <w:r w:rsidR="003C1D7E">
          <w:rPr>
            <w:noProof/>
            <w:webHidden/>
          </w:rPr>
          <w:tab/>
        </w:r>
        <w:r w:rsidR="003C1D7E">
          <w:rPr>
            <w:noProof/>
            <w:webHidden/>
          </w:rPr>
          <w:fldChar w:fldCharType="begin"/>
        </w:r>
        <w:r w:rsidR="003C1D7E">
          <w:rPr>
            <w:noProof/>
            <w:webHidden/>
          </w:rPr>
          <w:instrText xml:space="preserve"> PAGEREF _Toc459379087 \h </w:instrText>
        </w:r>
        <w:r w:rsidR="003C1D7E">
          <w:rPr>
            <w:noProof/>
            <w:webHidden/>
          </w:rPr>
        </w:r>
        <w:r w:rsidR="003C1D7E">
          <w:rPr>
            <w:noProof/>
            <w:webHidden/>
          </w:rPr>
          <w:fldChar w:fldCharType="separate"/>
        </w:r>
        <w:r w:rsidR="003C1D7E">
          <w:rPr>
            <w:noProof/>
            <w:webHidden/>
          </w:rPr>
          <w:t>17</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88" w:history="1">
        <w:r w:rsidR="003C1D7E" w:rsidRPr="008A4ABD">
          <w:rPr>
            <w:rStyle w:val="Hyperlink"/>
            <w:noProof/>
          </w:rPr>
          <w:t>4.1.1</w:t>
        </w:r>
        <w:r w:rsidR="003C1D7E">
          <w:rPr>
            <w:rFonts w:asciiTheme="minorHAnsi" w:eastAsiaTheme="minorEastAsia" w:hAnsiTheme="minorHAnsi" w:cstheme="minorBidi"/>
            <w:noProof/>
            <w:sz w:val="22"/>
            <w:szCs w:val="22"/>
          </w:rPr>
          <w:tab/>
        </w:r>
        <w:r w:rsidR="003C1D7E" w:rsidRPr="008A4ABD">
          <w:rPr>
            <w:rStyle w:val="Hyperlink"/>
            <w:noProof/>
          </w:rPr>
          <w:t>Dokumentation</w:t>
        </w:r>
        <w:r w:rsidR="003C1D7E">
          <w:rPr>
            <w:noProof/>
            <w:webHidden/>
          </w:rPr>
          <w:tab/>
        </w:r>
        <w:r w:rsidR="003C1D7E">
          <w:rPr>
            <w:noProof/>
            <w:webHidden/>
          </w:rPr>
          <w:fldChar w:fldCharType="begin"/>
        </w:r>
        <w:r w:rsidR="003C1D7E">
          <w:rPr>
            <w:noProof/>
            <w:webHidden/>
          </w:rPr>
          <w:instrText xml:space="preserve"> PAGEREF _Toc459379088 \h </w:instrText>
        </w:r>
        <w:r w:rsidR="003C1D7E">
          <w:rPr>
            <w:noProof/>
            <w:webHidden/>
          </w:rPr>
        </w:r>
        <w:r w:rsidR="003C1D7E">
          <w:rPr>
            <w:noProof/>
            <w:webHidden/>
          </w:rPr>
          <w:fldChar w:fldCharType="separate"/>
        </w:r>
        <w:r w:rsidR="003C1D7E">
          <w:rPr>
            <w:noProof/>
            <w:webHidden/>
          </w:rPr>
          <w:t>17</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089" w:history="1">
        <w:r w:rsidR="003C1D7E" w:rsidRPr="008A4ABD">
          <w:rPr>
            <w:rStyle w:val="Hyperlink"/>
            <w:noProof/>
          </w:rPr>
          <w:t>5</w:t>
        </w:r>
        <w:r w:rsidR="003C1D7E">
          <w:rPr>
            <w:rFonts w:asciiTheme="minorHAnsi" w:eastAsiaTheme="minorEastAsia" w:hAnsiTheme="minorHAnsi" w:cstheme="minorBidi"/>
            <w:b w:val="0"/>
            <w:noProof/>
            <w:szCs w:val="22"/>
          </w:rPr>
          <w:tab/>
        </w:r>
        <w:r w:rsidR="003C1D7E" w:rsidRPr="008A4ABD">
          <w:rPr>
            <w:rStyle w:val="Hyperlink"/>
            <w:noProof/>
          </w:rPr>
          <w:t>Automatisk godkendelsesprocedure</w:t>
        </w:r>
        <w:r w:rsidR="003C1D7E">
          <w:rPr>
            <w:noProof/>
            <w:webHidden/>
          </w:rPr>
          <w:tab/>
        </w:r>
        <w:r w:rsidR="003C1D7E">
          <w:rPr>
            <w:noProof/>
            <w:webHidden/>
          </w:rPr>
          <w:fldChar w:fldCharType="begin"/>
        </w:r>
        <w:r w:rsidR="003C1D7E">
          <w:rPr>
            <w:noProof/>
            <w:webHidden/>
          </w:rPr>
          <w:instrText xml:space="preserve"> PAGEREF _Toc459379089 \h </w:instrText>
        </w:r>
        <w:r w:rsidR="003C1D7E">
          <w:rPr>
            <w:noProof/>
            <w:webHidden/>
          </w:rPr>
        </w:r>
        <w:r w:rsidR="003C1D7E">
          <w:rPr>
            <w:noProof/>
            <w:webHidden/>
          </w:rPr>
          <w:fldChar w:fldCharType="separate"/>
        </w:r>
        <w:r w:rsidR="003C1D7E">
          <w:rPr>
            <w:noProof/>
            <w:webHidden/>
          </w:rPr>
          <w:t>18</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090" w:history="1">
        <w:r w:rsidR="003C1D7E" w:rsidRPr="008A4ABD">
          <w:rPr>
            <w:rStyle w:val="Hyperlink"/>
            <w:noProof/>
          </w:rPr>
          <w:t>5.1</w:t>
        </w:r>
        <w:r w:rsidR="003C1D7E">
          <w:rPr>
            <w:rFonts w:asciiTheme="minorHAnsi" w:eastAsiaTheme="minorEastAsia" w:hAnsiTheme="minorHAnsi" w:cstheme="minorBidi"/>
            <w:noProof/>
            <w:sz w:val="22"/>
            <w:szCs w:val="22"/>
          </w:rPr>
          <w:tab/>
        </w:r>
        <w:r w:rsidR="003C1D7E" w:rsidRPr="008A4ABD">
          <w:rPr>
            <w:rStyle w:val="Hyperlink"/>
            <w:noProof/>
          </w:rPr>
          <w:t>Betaler</w:t>
        </w:r>
        <w:r w:rsidR="003C1D7E">
          <w:rPr>
            <w:noProof/>
            <w:webHidden/>
          </w:rPr>
          <w:tab/>
        </w:r>
        <w:r w:rsidR="003C1D7E">
          <w:rPr>
            <w:noProof/>
            <w:webHidden/>
          </w:rPr>
          <w:fldChar w:fldCharType="begin"/>
        </w:r>
        <w:r w:rsidR="003C1D7E">
          <w:rPr>
            <w:noProof/>
            <w:webHidden/>
          </w:rPr>
          <w:instrText xml:space="preserve"> PAGEREF _Toc459379090 \h </w:instrText>
        </w:r>
        <w:r w:rsidR="003C1D7E">
          <w:rPr>
            <w:noProof/>
            <w:webHidden/>
          </w:rPr>
        </w:r>
        <w:r w:rsidR="003C1D7E">
          <w:rPr>
            <w:noProof/>
            <w:webHidden/>
          </w:rPr>
          <w:fldChar w:fldCharType="separate"/>
        </w:r>
        <w:r w:rsidR="003C1D7E">
          <w:rPr>
            <w:noProof/>
            <w:webHidden/>
          </w:rPr>
          <w:t>18</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091" w:history="1">
        <w:r w:rsidR="003C1D7E" w:rsidRPr="008A4ABD">
          <w:rPr>
            <w:rStyle w:val="Hyperlink"/>
            <w:noProof/>
          </w:rPr>
          <w:t>5.2</w:t>
        </w:r>
        <w:r w:rsidR="003C1D7E">
          <w:rPr>
            <w:rFonts w:asciiTheme="minorHAnsi" w:eastAsiaTheme="minorEastAsia" w:hAnsiTheme="minorHAnsi" w:cstheme="minorBidi"/>
            <w:noProof/>
            <w:sz w:val="22"/>
            <w:szCs w:val="22"/>
          </w:rPr>
          <w:tab/>
        </w:r>
        <w:r w:rsidR="003C1D7E" w:rsidRPr="008A4ABD">
          <w:rPr>
            <w:rStyle w:val="Hyperlink"/>
            <w:noProof/>
          </w:rPr>
          <w:t>Kommune</w:t>
        </w:r>
        <w:r w:rsidR="003C1D7E">
          <w:rPr>
            <w:noProof/>
            <w:webHidden/>
          </w:rPr>
          <w:tab/>
        </w:r>
        <w:r w:rsidR="003C1D7E">
          <w:rPr>
            <w:noProof/>
            <w:webHidden/>
          </w:rPr>
          <w:fldChar w:fldCharType="begin"/>
        </w:r>
        <w:r w:rsidR="003C1D7E">
          <w:rPr>
            <w:noProof/>
            <w:webHidden/>
          </w:rPr>
          <w:instrText xml:space="preserve"> PAGEREF _Toc459379091 \h </w:instrText>
        </w:r>
        <w:r w:rsidR="003C1D7E">
          <w:rPr>
            <w:noProof/>
            <w:webHidden/>
          </w:rPr>
        </w:r>
        <w:r w:rsidR="003C1D7E">
          <w:rPr>
            <w:noProof/>
            <w:webHidden/>
          </w:rPr>
          <w:fldChar w:fldCharType="separate"/>
        </w:r>
        <w:r w:rsidR="003C1D7E">
          <w:rPr>
            <w:noProof/>
            <w:webHidden/>
          </w:rPr>
          <w:t>19</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92" w:history="1">
        <w:r w:rsidR="003C1D7E" w:rsidRPr="008A4ABD">
          <w:rPr>
            <w:rStyle w:val="Hyperlink"/>
            <w:noProof/>
          </w:rPr>
          <w:t>5.2.1</w:t>
        </w:r>
        <w:r w:rsidR="003C1D7E">
          <w:rPr>
            <w:rFonts w:asciiTheme="minorHAnsi" w:eastAsiaTheme="minorEastAsia" w:hAnsiTheme="minorHAnsi" w:cstheme="minorBidi"/>
            <w:noProof/>
            <w:sz w:val="22"/>
            <w:szCs w:val="22"/>
          </w:rPr>
          <w:tab/>
        </w:r>
        <w:r w:rsidR="003C1D7E" w:rsidRPr="008A4ABD">
          <w:rPr>
            <w:rStyle w:val="Hyperlink"/>
            <w:noProof/>
          </w:rPr>
          <w:t>Intakt jord</w:t>
        </w:r>
        <w:r w:rsidR="003C1D7E">
          <w:rPr>
            <w:noProof/>
            <w:webHidden/>
          </w:rPr>
          <w:tab/>
        </w:r>
        <w:r w:rsidR="003C1D7E">
          <w:rPr>
            <w:noProof/>
            <w:webHidden/>
          </w:rPr>
          <w:fldChar w:fldCharType="begin"/>
        </w:r>
        <w:r w:rsidR="003C1D7E">
          <w:rPr>
            <w:noProof/>
            <w:webHidden/>
          </w:rPr>
          <w:instrText xml:space="preserve"> PAGEREF _Toc459379092 \h </w:instrText>
        </w:r>
        <w:r w:rsidR="003C1D7E">
          <w:rPr>
            <w:noProof/>
            <w:webHidden/>
          </w:rPr>
        </w:r>
        <w:r w:rsidR="003C1D7E">
          <w:rPr>
            <w:noProof/>
            <w:webHidden/>
          </w:rPr>
          <w:fldChar w:fldCharType="separate"/>
        </w:r>
        <w:r w:rsidR="003C1D7E">
          <w:rPr>
            <w:noProof/>
            <w:webHidden/>
          </w:rPr>
          <w:t>19</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93" w:history="1">
        <w:r w:rsidR="003C1D7E" w:rsidRPr="008A4ABD">
          <w:rPr>
            <w:rStyle w:val="Hyperlink"/>
            <w:noProof/>
          </w:rPr>
          <w:t>5.2.2</w:t>
        </w:r>
        <w:r w:rsidR="003C1D7E">
          <w:rPr>
            <w:rFonts w:asciiTheme="minorHAnsi" w:eastAsiaTheme="minorEastAsia" w:hAnsiTheme="minorHAnsi" w:cstheme="minorBidi"/>
            <w:noProof/>
            <w:sz w:val="22"/>
            <w:szCs w:val="22"/>
          </w:rPr>
          <w:tab/>
        </w:r>
        <w:r w:rsidR="003C1D7E" w:rsidRPr="008A4ABD">
          <w:rPr>
            <w:rStyle w:val="Hyperlink"/>
            <w:noProof/>
          </w:rPr>
          <w:t>Opklassificering af forureningsgraden for jorden</w:t>
        </w:r>
        <w:r w:rsidR="003C1D7E">
          <w:rPr>
            <w:noProof/>
            <w:webHidden/>
          </w:rPr>
          <w:tab/>
        </w:r>
        <w:r w:rsidR="003C1D7E">
          <w:rPr>
            <w:noProof/>
            <w:webHidden/>
          </w:rPr>
          <w:fldChar w:fldCharType="begin"/>
        </w:r>
        <w:r w:rsidR="003C1D7E">
          <w:rPr>
            <w:noProof/>
            <w:webHidden/>
          </w:rPr>
          <w:instrText xml:space="preserve"> PAGEREF _Toc459379093 \h </w:instrText>
        </w:r>
        <w:r w:rsidR="003C1D7E">
          <w:rPr>
            <w:noProof/>
            <w:webHidden/>
          </w:rPr>
        </w:r>
        <w:r w:rsidR="003C1D7E">
          <w:rPr>
            <w:noProof/>
            <w:webHidden/>
          </w:rPr>
          <w:fldChar w:fldCharType="separate"/>
        </w:r>
        <w:r w:rsidR="003C1D7E">
          <w:rPr>
            <w:noProof/>
            <w:webHidden/>
          </w:rPr>
          <w:t>19</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94" w:history="1">
        <w:r w:rsidR="003C1D7E" w:rsidRPr="008A4ABD">
          <w:rPr>
            <w:rStyle w:val="Hyperlink"/>
            <w:noProof/>
          </w:rPr>
          <w:t>5.2.3</w:t>
        </w:r>
        <w:r w:rsidR="003C1D7E">
          <w:rPr>
            <w:rFonts w:asciiTheme="minorHAnsi" w:eastAsiaTheme="minorEastAsia" w:hAnsiTheme="minorHAnsi" w:cstheme="minorBidi"/>
            <w:noProof/>
            <w:sz w:val="22"/>
            <w:szCs w:val="22"/>
          </w:rPr>
          <w:tab/>
        </w:r>
        <w:r w:rsidR="003C1D7E" w:rsidRPr="008A4ABD">
          <w:rPr>
            <w:rStyle w:val="Hyperlink"/>
            <w:noProof/>
          </w:rPr>
          <w:t>Anden oprindelse</w:t>
        </w:r>
        <w:r w:rsidR="003C1D7E">
          <w:rPr>
            <w:noProof/>
            <w:webHidden/>
          </w:rPr>
          <w:tab/>
        </w:r>
        <w:r w:rsidR="003C1D7E">
          <w:rPr>
            <w:noProof/>
            <w:webHidden/>
          </w:rPr>
          <w:fldChar w:fldCharType="begin"/>
        </w:r>
        <w:r w:rsidR="003C1D7E">
          <w:rPr>
            <w:noProof/>
            <w:webHidden/>
          </w:rPr>
          <w:instrText xml:space="preserve"> PAGEREF _Toc459379094 \h </w:instrText>
        </w:r>
        <w:r w:rsidR="003C1D7E">
          <w:rPr>
            <w:noProof/>
            <w:webHidden/>
          </w:rPr>
        </w:r>
        <w:r w:rsidR="003C1D7E">
          <w:rPr>
            <w:noProof/>
            <w:webHidden/>
          </w:rPr>
          <w:fldChar w:fldCharType="separate"/>
        </w:r>
        <w:r w:rsidR="003C1D7E">
          <w:rPr>
            <w:noProof/>
            <w:webHidden/>
          </w:rPr>
          <w:t>19</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95" w:history="1">
        <w:r w:rsidR="003C1D7E" w:rsidRPr="008A4ABD">
          <w:rPr>
            <w:rStyle w:val="Hyperlink"/>
            <w:noProof/>
            <w:highlight w:val="darkGreen"/>
          </w:rPr>
          <w:t>5.2.4</w:t>
        </w:r>
        <w:r w:rsidR="003C1D7E">
          <w:rPr>
            <w:rFonts w:asciiTheme="minorHAnsi" w:eastAsiaTheme="minorEastAsia" w:hAnsiTheme="minorHAnsi" w:cstheme="minorBidi"/>
            <w:noProof/>
            <w:sz w:val="22"/>
            <w:szCs w:val="22"/>
          </w:rPr>
          <w:tab/>
        </w:r>
        <w:r w:rsidR="003C1D7E" w:rsidRPr="008A4ABD">
          <w:rPr>
            <w:rStyle w:val="Hyperlink"/>
            <w:noProof/>
            <w:highlight w:val="darkGreen"/>
          </w:rPr>
          <w:t>Aarhus Kommune</w:t>
        </w:r>
        <w:r w:rsidR="003C1D7E">
          <w:rPr>
            <w:noProof/>
            <w:webHidden/>
          </w:rPr>
          <w:tab/>
        </w:r>
        <w:r w:rsidR="003C1D7E">
          <w:rPr>
            <w:noProof/>
            <w:webHidden/>
          </w:rPr>
          <w:fldChar w:fldCharType="begin"/>
        </w:r>
        <w:r w:rsidR="003C1D7E">
          <w:rPr>
            <w:noProof/>
            <w:webHidden/>
          </w:rPr>
          <w:instrText xml:space="preserve"> PAGEREF _Toc459379095 \h </w:instrText>
        </w:r>
        <w:r w:rsidR="003C1D7E">
          <w:rPr>
            <w:noProof/>
            <w:webHidden/>
          </w:rPr>
        </w:r>
        <w:r w:rsidR="003C1D7E">
          <w:rPr>
            <w:noProof/>
            <w:webHidden/>
          </w:rPr>
          <w:fldChar w:fldCharType="separate"/>
        </w:r>
        <w:r w:rsidR="003C1D7E">
          <w:rPr>
            <w:noProof/>
            <w:webHidden/>
          </w:rPr>
          <w:t>19</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96" w:history="1">
        <w:r w:rsidR="003C1D7E" w:rsidRPr="008A4ABD">
          <w:rPr>
            <w:rStyle w:val="Hyperlink"/>
            <w:noProof/>
          </w:rPr>
          <w:t>5.2.5</w:t>
        </w:r>
        <w:r w:rsidR="003C1D7E">
          <w:rPr>
            <w:rFonts w:asciiTheme="minorHAnsi" w:eastAsiaTheme="minorEastAsia" w:hAnsiTheme="minorHAnsi" w:cstheme="minorBidi"/>
            <w:noProof/>
            <w:sz w:val="22"/>
            <w:szCs w:val="22"/>
          </w:rPr>
          <w:tab/>
        </w:r>
        <w:r w:rsidR="003C1D7E" w:rsidRPr="008A4ABD">
          <w:rPr>
            <w:rStyle w:val="Hyperlink"/>
            <w:noProof/>
          </w:rPr>
          <w:t>Andre kommuner</w:t>
        </w:r>
        <w:r w:rsidR="003C1D7E">
          <w:rPr>
            <w:noProof/>
            <w:webHidden/>
          </w:rPr>
          <w:tab/>
        </w:r>
        <w:r w:rsidR="003C1D7E">
          <w:rPr>
            <w:noProof/>
            <w:webHidden/>
          </w:rPr>
          <w:fldChar w:fldCharType="begin"/>
        </w:r>
        <w:r w:rsidR="003C1D7E">
          <w:rPr>
            <w:noProof/>
            <w:webHidden/>
          </w:rPr>
          <w:instrText xml:space="preserve"> PAGEREF _Toc459379096 \h </w:instrText>
        </w:r>
        <w:r w:rsidR="003C1D7E">
          <w:rPr>
            <w:noProof/>
            <w:webHidden/>
          </w:rPr>
        </w:r>
        <w:r w:rsidR="003C1D7E">
          <w:rPr>
            <w:noProof/>
            <w:webHidden/>
          </w:rPr>
          <w:fldChar w:fldCharType="separate"/>
        </w:r>
        <w:r w:rsidR="003C1D7E">
          <w:rPr>
            <w:noProof/>
            <w:webHidden/>
          </w:rPr>
          <w:t>22</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097" w:history="1">
        <w:r w:rsidR="003C1D7E" w:rsidRPr="008A4ABD">
          <w:rPr>
            <w:rStyle w:val="Hyperlink"/>
            <w:noProof/>
          </w:rPr>
          <w:t>5.3</w:t>
        </w:r>
        <w:r w:rsidR="003C1D7E">
          <w:rPr>
            <w:rFonts w:asciiTheme="minorHAnsi" w:eastAsiaTheme="minorEastAsia" w:hAnsiTheme="minorHAnsi" w:cstheme="minorBidi"/>
            <w:noProof/>
            <w:sz w:val="22"/>
            <w:szCs w:val="22"/>
          </w:rPr>
          <w:tab/>
        </w:r>
        <w:r w:rsidR="003C1D7E" w:rsidRPr="008A4ABD">
          <w:rPr>
            <w:rStyle w:val="Hyperlink"/>
            <w:noProof/>
          </w:rPr>
          <w:t>Jordmodtager</w:t>
        </w:r>
        <w:r w:rsidR="003C1D7E">
          <w:rPr>
            <w:noProof/>
            <w:webHidden/>
          </w:rPr>
          <w:tab/>
        </w:r>
        <w:r w:rsidR="003C1D7E">
          <w:rPr>
            <w:noProof/>
            <w:webHidden/>
          </w:rPr>
          <w:fldChar w:fldCharType="begin"/>
        </w:r>
        <w:r w:rsidR="003C1D7E">
          <w:rPr>
            <w:noProof/>
            <w:webHidden/>
          </w:rPr>
          <w:instrText xml:space="preserve"> PAGEREF _Toc459379097 \h </w:instrText>
        </w:r>
        <w:r w:rsidR="003C1D7E">
          <w:rPr>
            <w:noProof/>
            <w:webHidden/>
          </w:rPr>
        </w:r>
        <w:r w:rsidR="003C1D7E">
          <w:rPr>
            <w:noProof/>
            <w:webHidden/>
          </w:rPr>
          <w:fldChar w:fldCharType="separate"/>
        </w:r>
        <w:r w:rsidR="003C1D7E">
          <w:rPr>
            <w:noProof/>
            <w:webHidden/>
          </w:rPr>
          <w:t>22</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98" w:history="1">
        <w:r w:rsidR="003C1D7E" w:rsidRPr="008A4ABD">
          <w:rPr>
            <w:rStyle w:val="Hyperlink"/>
            <w:noProof/>
          </w:rPr>
          <w:t>5.3.1</w:t>
        </w:r>
        <w:r w:rsidR="003C1D7E">
          <w:rPr>
            <w:rFonts w:asciiTheme="minorHAnsi" w:eastAsiaTheme="minorEastAsia" w:hAnsiTheme="minorHAnsi" w:cstheme="minorBidi"/>
            <w:noProof/>
            <w:sz w:val="22"/>
            <w:szCs w:val="22"/>
          </w:rPr>
          <w:tab/>
        </w:r>
        <w:r w:rsidR="003C1D7E" w:rsidRPr="008A4ABD">
          <w:rPr>
            <w:rStyle w:val="Hyperlink"/>
            <w:noProof/>
          </w:rPr>
          <w:t>Aarhus Kommune – Aarhus Havn samarbejde</w:t>
        </w:r>
        <w:r w:rsidR="003C1D7E">
          <w:rPr>
            <w:noProof/>
            <w:webHidden/>
          </w:rPr>
          <w:tab/>
        </w:r>
        <w:r w:rsidR="003C1D7E">
          <w:rPr>
            <w:noProof/>
            <w:webHidden/>
          </w:rPr>
          <w:fldChar w:fldCharType="begin"/>
        </w:r>
        <w:r w:rsidR="003C1D7E">
          <w:rPr>
            <w:noProof/>
            <w:webHidden/>
          </w:rPr>
          <w:instrText xml:space="preserve"> PAGEREF _Toc459379098 \h </w:instrText>
        </w:r>
        <w:r w:rsidR="003C1D7E">
          <w:rPr>
            <w:noProof/>
            <w:webHidden/>
          </w:rPr>
        </w:r>
        <w:r w:rsidR="003C1D7E">
          <w:rPr>
            <w:noProof/>
            <w:webHidden/>
          </w:rPr>
          <w:fldChar w:fldCharType="separate"/>
        </w:r>
        <w:r w:rsidR="003C1D7E">
          <w:rPr>
            <w:noProof/>
            <w:webHidden/>
          </w:rPr>
          <w:t>22</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099" w:history="1">
        <w:r w:rsidR="003C1D7E" w:rsidRPr="008A4ABD">
          <w:rPr>
            <w:rStyle w:val="Hyperlink"/>
            <w:noProof/>
            <w:highlight w:val="darkGreen"/>
          </w:rPr>
          <w:t>5.3.2</w:t>
        </w:r>
        <w:r w:rsidR="003C1D7E">
          <w:rPr>
            <w:rFonts w:asciiTheme="minorHAnsi" w:eastAsiaTheme="minorEastAsia" w:hAnsiTheme="minorHAnsi" w:cstheme="minorBidi"/>
            <w:noProof/>
            <w:sz w:val="22"/>
            <w:szCs w:val="22"/>
          </w:rPr>
          <w:tab/>
        </w:r>
        <w:r w:rsidR="003C1D7E" w:rsidRPr="008A4ABD">
          <w:rPr>
            <w:rStyle w:val="Hyperlink"/>
            <w:noProof/>
            <w:highlight w:val="darkGreen"/>
          </w:rPr>
          <w:t>Øvrige modtageranlæg</w:t>
        </w:r>
        <w:r w:rsidR="003C1D7E">
          <w:rPr>
            <w:noProof/>
            <w:webHidden/>
          </w:rPr>
          <w:tab/>
        </w:r>
        <w:r w:rsidR="003C1D7E">
          <w:rPr>
            <w:noProof/>
            <w:webHidden/>
          </w:rPr>
          <w:fldChar w:fldCharType="begin"/>
        </w:r>
        <w:r w:rsidR="003C1D7E">
          <w:rPr>
            <w:noProof/>
            <w:webHidden/>
          </w:rPr>
          <w:instrText xml:space="preserve"> PAGEREF _Toc459379099 \h </w:instrText>
        </w:r>
        <w:r w:rsidR="003C1D7E">
          <w:rPr>
            <w:noProof/>
            <w:webHidden/>
          </w:rPr>
        </w:r>
        <w:r w:rsidR="003C1D7E">
          <w:rPr>
            <w:noProof/>
            <w:webHidden/>
          </w:rPr>
          <w:fldChar w:fldCharType="separate"/>
        </w:r>
        <w:r w:rsidR="003C1D7E">
          <w:rPr>
            <w:noProof/>
            <w:webHidden/>
          </w:rPr>
          <w:t>22</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00" w:history="1">
        <w:r w:rsidR="003C1D7E" w:rsidRPr="008A4ABD">
          <w:rPr>
            <w:rStyle w:val="Hyperlink"/>
            <w:noProof/>
          </w:rPr>
          <w:t>6</w:t>
        </w:r>
        <w:r w:rsidR="003C1D7E">
          <w:rPr>
            <w:rFonts w:asciiTheme="minorHAnsi" w:eastAsiaTheme="minorEastAsia" w:hAnsiTheme="minorHAnsi" w:cstheme="minorBidi"/>
            <w:b w:val="0"/>
            <w:noProof/>
            <w:szCs w:val="22"/>
          </w:rPr>
          <w:tab/>
        </w:r>
        <w:r w:rsidR="003C1D7E" w:rsidRPr="008A4ABD">
          <w:rPr>
            <w:rStyle w:val="Hyperlink"/>
            <w:noProof/>
          </w:rPr>
          <w:t>Afslutning af anmeldelse</w:t>
        </w:r>
        <w:r w:rsidR="003C1D7E">
          <w:rPr>
            <w:noProof/>
            <w:webHidden/>
          </w:rPr>
          <w:tab/>
        </w:r>
        <w:r w:rsidR="003C1D7E">
          <w:rPr>
            <w:noProof/>
            <w:webHidden/>
          </w:rPr>
          <w:fldChar w:fldCharType="begin"/>
        </w:r>
        <w:r w:rsidR="003C1D7E">
          <w:rPr>
            <w:noProof/>
            <w:webHidden/>
          </w:rPr>
          <w:instrText xml:space="preserve"> PAGEREF _Toc459379100 \h </w:instrText>
        </w:r>
        <w:r w:rsidR="003C1D7E">
          <w:rPr>
            <w:noProof/>
            <w:webHidden/>
          </w:rPr>
        </w:r>
        <w:r w:rsidR="003C1D7E">
          <w:rPr>
            <w:noProof/>
            <w:webHidden/>
          </w:rPr>
          <w:fldChar w:fldCharType="separate"/>
        </w:r>
        <w:r w:rsidR="003C1D7E">
          <w:rPr>
            <w:noProof/>
            <w:webHidden/>
          </w:rPr>
          <w:t>24</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01" w:history="1">
        <w:r w:rsidR="003C1D7E" w:rsidRPr="008A4ABD">
          <w:rPr>
            <w:rStyle w:val="Hyperlink"/>
            <w:noProof/>
          </w:rPr>
          <w:t>6.1</w:t>
        </w:r>
        <w:r w:rsidR="003C1D7E">
          <w:rPr>
            <w:rFonts w:asciiTheme="minorHAnsi" w:eastAsiaTheme="minorEastAsia" w:hAnsiTheme="minorHAnsi" w:cstheme="minorBidi"/>
            <w:noProof/>
            <w:sz w:val="22"/>
            <w:szCs w:val="22"/>
          </w:rPr>
          <w:tab/>
        </w:r>
        <w:r w:rsidR="003C1D7E" w:rsidRPr="008A4ABD">
          <w:rPr>
            <w:rStyle w:val="Hyperlink"/>
            <w:noProof/>
          </w:rPr>
          <w:t>Afslutning af anmeldelser på bogholder initiativ</w:t>
        </w:r>
        <w:r w:rsidR="003C1D7E">
          <w:rPr>
            <w:noProof/>
            <w:webHidden/>
          </w:rPr>
          <w:tab/>
        </w:r>
        <w:r w:rsidR="003C1D7E">
          <w:rPr>
            <w:noProof/>
            <w:webHidden/>
          </w:rPr>
          <w:fldChar w:fldCharType="begin"/>
        </w:r>
        <w:r w:rsidR="003C1D7E">
          <w:rPr>
            <w:noProof/>
            <w:webHidden/>
          </w:rPr>
          <w:instrText xml:space="preserve"> PAGEREF _Toc459379101 \h </w:instrText>
        </w:r>
        <w:r w:rsidR="003C1D7E">
          <w:rPr>
            <w:noProof/>
            <w:webHidden/>
          </w:rPr>
        </w:r>
        <w:r w:rsidR="003C1D7E">
          <w:rPr>
            <w:noProof/>
            <w:webHidden/>
          </w:rPr>
          <w:fldChar w:fldCharType="separate"/>
        </w:r>
        <w:r w:rsidR="003C1D7E">
          <w:rPr>
            <w:noProof/>
            <w:webHidden/>
          </w:rPr>
          <w:t>24</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02" w:history="1">
        <w:r w:rsidR="003C1D7E" w:rsidRPr="008A4ABD">
          <w:rPr>
            <w:rStyle w:val="Hyperlink"/>
            <w:noProof/>
          </w:rPr>
          <w:t>7</w:t>
        </w:r>
        <w:r w:rsidR="003C1D7E">
          <w:rPr>
            <w:rFonts w:asciiTheme="minorHAnsi" w:eastAsiaTheme="minorEastAsia" w:hAnsiTheme="minorHAnsi" w:cstheme="minorBidi"/>
            <w:b w:val="0"/>
            <w:noProof/>
            <w:szCs w:val="22"/>
          </w:rPr>
          <w:tab/>
        </w:r>
        <w:r w:rsidR="003C1D7E" w:rsidRPr="008A4ABD">
          <w:rPr>
            <w:rStyle w:val="Hyperlink"/>
            <w:noProof/>
          </w:rPr>
          <w:t>Jordklassifikation</w:t>
        </w:r>
        <w:r w:rsidR="003C1D7E">
          <w:rPr>
            <w:noProof/>
            <w:webHidden/>
          </w:rPr>
          <w:tab/>
        </w:r>
        <w:r w:rsidR="003C1D7E">
          <w:rPr>
            <w:noProof/>
            <w:webHidden/>
          </w:rPr>
          <w:fldChar w:fldCharType="begin"/>
        </w:r>
        <w:r w:rsidR="003C1D7E">
          <w:rPr>
            <w:noProof/>
            <w:webHidden/>
          </w:rPr>
          <w:instrText xml:space="preserve"> PAGEREF _Toc459379102 \h </w:instrText>
        </w:r>
        <w:r w:rsidR="003C1D7E">
          <w:rPr>
            <w:noProof/>
            <w:webHidden/>
          </w:rPr>
        </w:r>
        <w:r w:rsidR="003C1D7E">
          <w:rPr>
            <w:noProof/>
            <w:webHidden/>
          </w:rPr>
          <w:fldChar w:fldCharType="separate"/>
        </w:r>
        <w:r w:rsidR="003C1D7E">
          <w:rPr>
            <w:noProof/>
            <w:webHidden/>
          </w:rPr>
          <w:t>25</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03" w:history="1">
        <w:r w:rsidR="003C1D7E" w:rsidRPr="008A4ABD">
          <w:rPr>
            <w:rStyle w:val="Hyperlink"/>
            <w:noProof/>
          </w:rPr>
          <w:t>7.1</w:t>
        </w:r>
        <w:r w:rsidR="003C1D7E">
          <w:rPr>
            <w:rFonts w:asciiTheme="minorHAnsi" w:eastAsiaTheme="minorEastAsia" w:hAnsiTheme="minorHAnsi" w:cstheme="minorBidi"/>
            <w:noProof/>
            <w:sz w:val="22"/>
            <w:szCs w:val="22"/>
          </w:rPr>
          <w:tab/>
        </w:r>
        <w:r w:rsidR="003C1D7E" w:rsidRPr="008A4ABD">
          <w:rPr>
            <w:rStyle w:val="Hyperlink"/>
            <w:noProof/>
          </w:rPr>
          <w:t>Relation mellem forureningsopslag og jordklassifikation</w:t>
        </w:r>
        <w:r w:rsidR="003C1D7E">
          <w:rPr>
            <w:noProof/>
            <w:webHidden/>
          </w:rPr>
          <w:tab/>
        </w:r>
        <w:r w:rsidR="003C1D7E">
          <w:rPr>
            <w:noProof/>
            <w:webHidden/>
          </w:rPr>
          <w:fldChar w:fldCharType="begin"/>
        </w:r>
        <w:r w:rsidR="003C1D7E">
          <w:rPr>
            <w:noProof/>
            <w:webHidden/>
          </w:rPr>
          <w:instrText xml:space="preserve"> PAGEREF _Toc459379103 \h </w:instrText>
        </w:r>
        <w:r w:rsidR="003C1D7E">
          <w:rPr>
            <w:noProof/>
            <w:webHidden/>
          </w:rPr>
        </w:r>
        <w:r w:rsidR="003C1D7E">
          <w:rPr>
            <w:noProof/>
            <w:webHidden/>
          </w:rPr>
          <w:fldChar w:fldCharType="separate"/>
        </w:r>
        <w:r w:rsidR="003C1D7E">
          <w:rPr>
            <w:noProof/>
            <w:webHidden/>
          </w:rPr>
          <w:t>25</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04" w:history="1">
        <w:r w:rsidR="003C1D7E" w:rsidRPr="008A4ABD">
          <w:rPr>
            <w:rStyle w:val="Hyperlink"/>
            <w:noProof/>
            <w:highlight w:val="darkGreen"/>
          </w:rPr>
          <w:t>7.2</w:t>
        </w:r>
        <w:r w:rsidR="003C1D7E">
          <w:rPr>
            <w:rFonts w:asciiTheme="minorHAnsi" w:eastAsiaTheme="minorEastAsia" w:hAnsiTheme="minorHAnsi" w:cstheme="minorBidi"/>
            <w:noProof/>
            <w:sz w:val="22"/>
            <w:szCs w:val="22"/>
          </w:rPr>
          <w:tab/>
        </w:r>
        <w:r w:rsidR="003C1D7E" w:rsidRPr="008A4ABD">
          <w:rPr>
            <w:rStyle w:val="Hyperlink"/>
            <w:noProof/>
            <w:highlight w:val="darkGreen"/>
          </w:rPr>
          <w:t>Forureningsopslag og kort</w:t>
        </w:r>
        <w:r w:rsidR="003C1D7E">
          <w:rPr>
            <w:noProof/>
            <w:webHidden/>
          </w:rPr>
          <w:tab/>
        </w:r>
        <w:r w:rsidR="003C1D7E">
          <w:rPr>
            <w:noProof/>
            <w:webHidden/>
          </w:rPr>
          <w:fldChar w:fldCharType="begin"/>
        </w:r>
        <w:r w:rsidR="003C1D7E">
          <w:rPr>
            <w:noProof/>
            <w:webHidden/>
          </w:rPr>
          <w:instrText xml:space="preserve"> PAGEREF _Toc459379104 \h </w:instrText>
        </w:r>
        <w:r w:rsidR="003C1D7E">
          <w:rPr>
            <w:noProof/>
            <w:webHidden/>
          </w:rPr>
        </w:r>
        <w:r w:rsidR="003C1D7E">
          <w:rPr>
            <w:noProof/>
            <w:webHidden/>
          </w:rPr>
          <w:fldChar w:fldCharType="separate"/>
        </w:r>
        <w:r w:rsidR="003C1D7E">
          <w:rPr>
            <w:noProof/>
            <w:webHidden/>
          </w:rPr>
          <w:t>26</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05" w:history="1">
        <w:r w:rsidR="003C1D7E" w:rsidRPr="008A4ABD">
          <w:rPr>
            <w:rStyle w:val="Hyperlink"/>
            <w:noProof/>
          </w:rPr>
          <w:t>7.3</w:t>
        </w:r>
        <w:r w:rsidR="003C1D7E">
          <w:rPr>
            <w:rFonts w:asciiTheme="minorHAnsi" w:eastAsiaTheme="minorEastAsia" w:hAnsiTheme="minorHAnsi" w:cstheme="minorBidi"/>
            <w:noProof/>
            <w:sz w:val="22"/>
            <w:szCs w:val="22"/>
          </w:rPr>
          <w:tab/>
        </w:r>
        <w:r w:rsidR="003C1D7E" w:rsidRPr="008A4ABD">
          <w:rPr>
            <w:rStyle w:val="Hyperlink"/>
            <w:noProof/>
          </w:rPr>
          <w:t>Offentlig vej Aarhus Kommune</w:t>
        </w:r>
        <w:r w:rsidR="003C1D7E">
          <w:rPr>
            <w:noProof/>
            <w:webHidden/>
          </w:rPr>
          <w:tab/>
        </w:r>
        <w:r w:rsidR="003C1D7E">
          <w:rPr>
            <w:noProof/>
            <w:webHidden/>
          </w:rPr>
          <w:fldChar w:fldCharType="begin"/>
        </w:r>
        <w:r w:rsidR="003C1D7E">
          <w:rPr>
            <w:noProof/>
            <w:webHidden/>
          </w:rPr>
          <w:instrText xml:space="preserve"> PAGEREF _Toc459379105 \h </w:instrText>
        </w:r>
        <w:r w:rsidR="003C1D7E">
          <w:rPr>
            <w:noProof/>
            <w:webHidden/>
          </w:rPr>
        </w:r>
        <w:r w:rsidR="003C1D7E">
          <w:rPr>
            <w:noProof/>
            <w:webHidden/>
          </w:rPr>
          <w:fldChar w:fldCharType="separate"/>
        </w:r>
        <w:r w:rsidR="003C1D7E">
          <w:rPr>
            <w:noProof/>
            <w:webHidden/>
          </w:rPr>
          <w:t>27</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06" w:history="1">
        <w:r w:rsidR="003C1D7E" w:rsidRPr="008A4ABD">
          <w:rPr>
            <w:rStyle w:val="Hyperlink"/>
            <w:noProof/>
            <w:highlight w:val="magenta"/>
          </w:rPr>
          <w:t>8</w:t>
        </w:r>
        <w:r w:rsidR="003C1D7E">
          <w:rPr>
            <w:rFonts w:asciiTheme="minorHAnsi" w:eastAsiaTheme="minorEastAsia" w:hAnsiTheme="minorHAnsi" w:cstheme="minorBidi"/>
            <w:b w:val="0"/>
            <w:noProof/>
            <w:szCs w:val="22"/>
          </w:rPr>
          <w:tab/>
        </w:r>
        <w:r w:rsidR="003C1D7E" w:rsidRPr="008A4ABD">
          <w:rPr>
            <w:rStyle w:val="Hyperlink"/>
            <w:noProof/>
            <w:highlight w:val="magenta"/>
          </w:rPr>
          <w:t>Forsider</w:t>
        </w:r>
        <w:r w:rsidR="003C1D7E">
          <w:rPr>
            <w:noProof/>
            <w:webHidden/>
          </w:rPr>
          <w:tab/>
        </w:r>
        <w:r w:rsidR="003C1D7E">
          <w:rPr>
            <w:noProof/>
            <w:webHidden/>
          </w:rPr>
          <w:fldChar w:fldCharType="begin"/>
        </w:r>
        <w:r w:rsidR="003C1D7E">
          <w:rPr>
            <w:noProof/>
            <w:webHidden/>
          </w:rPr>
          <w:instrText xml:space="preserve"> PAGEREF _Toc459379106 \h </w:instrText>
        </w:r>
        <w:r w:rsidR="003C1D7E">
          <w:rPr>
            <w:noProof/>
            <w:webHidden/>
          </w:rPr>
        </w:r>
        <w:r w:rsidR="003C1D7E">
          <w:rPr>
            <w:noProof/>
            <w:webHidden/>
          </w:rPr>
          <w:fldChar w:fldCharType="separate"/>
        </w:r>
        <w:r w:rsidR="003C1D7E">
          <w:rPr>
            <w:noProof/>
            <w:webHidden/>
          </w:rPr>
          <w:t>28</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07" w:history="1">
        <w:r w:rsidR="003C1D7E" w:rsidRPr="008A4ABD">
          <w:rPr>
            <w:rStyle w:val="Hyperlink"/>
            <w:noProof/>
            <w:highlight w:val="magenta"/>
          </w:rPr>
          <w:t>9</w:t>
        </w:r>
        <w:r w:rsidR="003C1D7E">
          <w:rPr>
            <w:rFonts w:asciiTheme="minorHAnsi" w:eastAsiaTheme="minorEastAsia" w:hAnsiTheme="minorHAnsi" w:cstheme="minorBidi"/>
            <w:b w:val="0"/>
            <w:noProof/>
            <w:szCs w:val="22"/>
          </w:rPr>
          <w:tab/>
        </w:r>
        <w:r w:rsidR="003C1D7E" w:rsidRPr="008A4ABD">
          <w:rPr>
            <w:rStyle w:val="Hyperlink"/>
            <w:noProof/>
            <w:highlight w:val="magenta"/>
          </w:rPr>
          <w:t>Revidering af en anmeldelse</w:t>
        </w:r>
        <w:r w:rsidR="003C1D7E">
          <w:rPr>
            <w:noProof/>
            <w:webHidden/>
          </w:rPr>
          <w:tab/>
        </w:r>
        <w:r w:rsidR="003C1D7E">
          <w:rPr>
            <w:noProof/>
            <w:webHidden/>
          </w:rPr>
          <w:fldChar w:fldCharType="begin"/>
        </w:r>
        <w:r w:rsidR="003C1D7E">
          <w:rPr>
            <w:noProof/>
            <w:webHidden/>
          </w:rPr>
          <w:instrText xml:space="preserve"> PAGEREF _Toc459379107 \h </w:instrText>
        </w:r>
        <w:r w:rsidR="003C1D7E">
          <w:rPr>
            <w:noProof/>
            <w:webHidden/>
          </w:rPr>
        </w:r>
        <w:r w:rsidR="003C1D7E">
          <w:rPr>
            <w:noProof/>
            <w:webHidden/>
          </w:rPr>
          <w:fldChar w:fldCharType="separate"/>
        </w:r>
        <w:r w:rsidR="003C1D7E">
          <w:rPr>
            <w:noProof/>
            <w:webHidden/>
          </w:rPr>
          <w:t>30</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08" w:history="1">
        <w:r w:rsidR="003C1D7E" w:rsidRPr="008A4ABD">
          <w:rPr>
            <w:rStyle w:val="Hyperlink"/>
            <w:noProof/>
            <w:highlight w:val="magenta"/>
          </w:rPr>
          <w:t>9.1</w:t>
        </w:r>
        <w:r w:rsidR="003C1D7E">
          <w:rPr>
            <w:rFonts w:asciiTheme="minorHAnsi" w:eastAsiaTheme="minorEastAsia" w:hAnsiTheme="minorHAnsi" w:cstheme="minorBidi"/>
            <w:noProof/>
            <w:sz w:val="22"/>
            <w:szCs w:val="22"/>
          </w:rPr>
          <w:tab/>
        </w:r>
        <w:r w:rsidR="003C1D7E" w:rsidRPr="008A4ABD">
          <w:rPr>
            <w:rStyle w:val="Hyperlink"/>
            <w:noProof/>
            <w:highlight w:val="magenta"/>
          </w:rPr>
          <w:t>Tjek af forureningsstatus</w:t>
        </w:r>
        <w:r w:rsidR="003C1D7E">
          <w:rPr>
            <w:noProof/>
            <w:webHidden/>
          </w:rPr>
          <w:tab/>
        </w:r>
        <w:r w:rsidR="003C1D7E">
          <w:rPr>
            <w:noProof/>
            <w:webHidden/>
          </w:rPr>
          <w:fldChar w:fldCharType="begin"/>
        </w:r>
        <w:r w:rsidR="003C1D7E">
          <w:rPr>
            <w:noProof/>
            <w:webHidden/>
          </w:rPr>
          <w:instrText xml:space="preserve"> PAGEREF _Toc459379108 \h </w:instrText>
        </w:r>
        <w:r w:rsidR="003C1D7E">
          <w:rPr>
            <w:noProof/>
            <w:webHidden/>
          </w:rPr>
        </w:r>
        <w:r w:rsidR="003C1D7E">
          <w:rPr>
            <w:noProof/>
            <w:webHidden/>
          </w:rPr>
          <w:fldChar w:fldCharType="separate"/>
        </w:r>
        <w:r w:rsidR="003C1D7E">
          <w:rPr>
            <w:noProof/>
            <w:webHidden/>
          </w:rPr>
          <w:t>31</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09" w:history="1">
        <w:r w:rsidR="003C1D7E" w:rsidRPr="008A4ABD">
          <w:rPr>
            <w:rStyle w:val="Hyperlink"/>
            <w:noProof/>
            <w:highlight w:val="magenta"/>
          </w:rPr>
          <w:t>9.2</w:t>
        </w:r>
        <w:r w:rsidR="003C1D7E">
          <w:rPr>
            <w:rFonts w:asciiTheme="minorHAnsi" w:eastAsiaTheme="minorEastAsia" w:hAnsiTheme="minorHAnsi" w:cstheme="minorBidi"/>
            <w:noProof/>
            <w:sz w:val="22"/>
            <w:szCs w:val="22"/>
          </w:rPr>
          <w:tab/>
        </w:r>
        <w:r w:rsidR="003C1D7E" w:rsidRPr="008A4ABD">
          <w:rPr>
            <w:rStyle w:val="Hyperlink"/>
            <w:noProof/>
            <w:highlight w:val="magenta"/>
          </w:rPr>
          <w:t>Oplysninger som kan ændres ved revision</w:t>
        </w:r>
        <w:r w:rsidR="003C1D7E">
          <w:rPr>
            <w:noProof/>
            <w:webHidden/>
          </w:rPr>
          <w:tab/>
        </w:r>
        <w:r w:rsidR="003C1D7E">
          <w:rPr>
            <w:noProof/>
            <w:webHidden/>
          </w:rPr>
          <w:fldChar w:fldCharType="begin"/>
        </w:r>
        <w:r w:rsidR="003C1D7E">
          <w:rPr>
            <w:noProof/>
            <w:webHidden/>
          </w:rPr>
          <w:instrText xml:space="preserve"> PAGEREF _Toc459379109 \h </w:instrText>
        </w:r>
        <w:r w:rsidR="003C1D7E">
          <w:rPr>
            <w:noProof/>
            <w:webHidden/>
          </w:rPr>
        </w:r>
        <w:r w:rsidR="003C1D7E">
          <w:rPr>
            <w:noProof/>
            <w:webHidden/>
          </w:rPr>
          <w:fldChar w:fldCharType="separate"/>
        </w:r>
        <w:r w:rsidR="003C1D7E">
          <w:rPr>
            <w:noProof/>
            <w:webHidden/>
          </w:rPr>
          <w:t>31</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10" w:history="1">
        <w:r w:rsidR="003C1D7E" w:rsidRPr="008A4ABD">
          <w:rPr>
            <w:rStyle w:val="Hyperlink"/>
            <w:noProof/>
          </w:rPr>
          <w:t>10</w:t>
        </w:r>
        <w:r w:rsidR="003C1D7E">
          <w:rPr>
            <w:rFonts w:asciiTheme="minorHAnsi" w:eastAsiaTheme="minorEastAsia" w:hAnsiTheme="minorHAnsi" w:cstheme="minorBidi"/>
            <w:b w:val="0"/>
            <w:noProof/>
            <w:szCs w:val="22"/>
          </w:rPr>
          <w:tab/>
        </w:r>
        <w:r w:rsidR="003C1D7E" w:rsidRPr="008A4ABD">
          <w:rPr>
            <w:rStyle w:val="Hyperlink"/>
            <w:noProof/>
          </w:rPr>
          <w:t>Send til rådgiver</w:t>
        </w:r>
        <w:r w:rsidR="003C1D7E">
          <w:rPr>
            <w:noProof/>
            <w:webHidden/>
          </w:rPr>
          <w:tab/>
        </w:r>
        <w:r w:rsidR="003C1D7E">
          <w:rPr>
            <w:noProof/>
            <w:webHidden/>
          </w:rPr>
          <w:fldChar w:fldCharType="begin"/>
        </w:r>
        <w:r w:rsidR="003C1D7E">
          <w:rPr>
            <w:noProof/>
            <w:webHidden/>
          </w:rPr>
          <w:instrText xml:space="preserve"> PAGEREF _Toc459379110 \h </w:instrText>
        </w:r>
        <w:r w:rsidR="003C1D7E">
          <w:rPr>
            <w:noProof/>
            <w:webHidden/>
          </w:rPr>
        </w:r>
        <w:r w:rsidR="003C1D7E">
          <w:rPr>
            <w:noProof/>
            <w:webHidden/>
          </w:rPr>
          <w:fldChar w:fldCharType="separate"/>
        </w:r>
        <w:r w:rsidR="003C1D7E">
          <w:rPr>
            <w:noProof/>
            <w:webHidden/>
          </w:rPr>
          <w:t>32</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11" w:history="1">
        <w:r w:rsidR="003C1D7E" w:rsidRPr="008A4ABD">
          <w:rPr>
            <w:rStyle w:val="Hyperlink"/>
            <w:noProof/>
            <w:highlight w:val="magenta"/>
          </w:rPr>
          <w:t>11</w:t>
        </w:r>
        <w:r w:rsidR="003C1D7E">
          <w:rPr>
            <w:rFonts w:asciiTheme="minorHAnsi" w:eastAsiaTheme="minorEastAsia" w:hAnsiTheme="minorHAnsi" w:cstheme="minorBidi"/>
            <w:b w:val="0"/>
            <w:noProof/>
            <w:szCs w:val="22"/>
          </w:rPr>
          <w:tab/>
        </w:r>
        <w:r w:rsidR="003C1D7E" w:rsidRPr="008A4ABD">
          <w:rPr>
            <w:rStyle w:val="Hyperlink"/>
            <w:noProof/>
            <w:highlight w:val="magenta"/>
          </w:rPr>
          <w:t>Læseadgang til anmeldelse for anden person</w:t>
        </w:r>
        <w:r w:rsidR="003C1D7E">
          <w:rPr>
            <w:noProof/>
            <w:webHidden/>
          </w:rPr>
          <w:tab/>
        </w:r>
        <w:r w:rsidR="003C1D7E">
          <w:rPr>
            <w:noProof/>
            <w:webHidden/>
          </w:rPr>
          <w:fldChar w:fldCharType="begin"/>
        </w:r>
        <w:r w:rsidR="003C1D7E">
          <w:rPr>
            <w:noProof/>
            <w:webHidden/>
          </w:rPr>
          <w:instrText xml:space="preserve"> PAGEREF _Toc459379111 \h </w:instrText>
        </w:r>
        <w:r w:rsidR="003C1D7E">
          <w:rPr>
            <w:noProof/>
            <w:webHidden/>
          </w:rPr>
        </w:r>
        <w:r w:rsidR="003C1D7E">
          <w:rPr>
            <w:noProof/>
            <w:webHidden/>
          </w:rPr>
          <w:fldChar w:fldCharType="separate"/>
        </w:r>
        <w:r w:rsidR="003C1D7E">
          <w:rPr>
            <w:noProof/>
            <w:webHidden/>
          </w:rPr>
          <w:t>34</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12" w:history="1">
        <w:r w:rsidR="003C1D7E" w:rsidRPr="008A4ABD">
          <w:rPr>
            <w:rStyle w:val="Hyperlink"/>
            <w:noProof/>
          </w:rPr>
          <w:t>12</w:t>
        </w:r>
        <w:r w:rsidR="003C1D7E">
          <w:rPr>
            <w:rFonts w:asciiTheme="minorHAnsi" w:eastAsiaTheme="minorEastAsia" w:hAnsiTheme="minorHAnsi" w:cstheme="minorBidi"/>
            <w:b w:val="0"/>
            <w:noProof/>
            <w:szCs w:val="22"/>
          </w:rPr>
          <w:tab/>
        </w:r>
        <w:r w:rsidR="003C1D7E" w:rsidRPr="008A4ABD">
          <w:rPr>
            <w:rStyle w:val="Hyperlink"/>
            <w:noProof/>
          </w:rPr>
          <w:t>Alarmer</w:t>
        </w:r>
        <w:r w:rsidR="003C1D7E">
          <w:rPr>
            <w:noProof/>
            <w:webHidden/>
          </w:rPr>
          <w:tab/>
        </w:r>
        <w:r w:rsidR="003C1D7E">
          <w:rPr>
            <w:noProof/>
            <w:webHidden/>
          </w:rPr>
          <w:fldChar w:fldCharType="begin"/>
        </w:r>
        <w:r w:rsidR="003C1D7E">
          <w:rPr>
            <w:noProof/>
            <w:webHidden/>
          </w:rPr>
          <w:instrText xml:space="preserve"> PAGEREF _Toc459379112 \h </w:instrText>
        </w:r>
        <w:r w:rsidR="003C1D7E">
          <w:rPr>
            <w:noProof/>
            <w:webHidden/>
          </w:rPr>
        </w:r>
        <w:r w:rsidR="003C1D7E">
          <w:rPr>
            <w:noProof/>
            <w:webHidden/>
          </w:rPr>
          <w:fldChar w:fldCharType="separate"/>
        </w:r>
        <w:r w:rsidR="003C1D7E">
          <w:rPr>
            <w:noProof/>
            <w:webHidden/>
          </w:rPr>
          <w:t>35</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13" w:history="1">
        <w:r w:rsidR="003C1D7E" w:rsidRPr="008A4ABD">
          <w:rPr>
            <w:rStyle w:val="Hyperlink"/>
            <w:noProof/>
          </w:rPr>
          <w:t>12.1</w:t>
        </w:r>
        <w:r w:rsidR="003C1D7E">
          <w:rPr>
            <w:rFonts w:asciiTheme="minorHAnsi" w:eastAsiaTheme="minorEastAsia" w:hAnsiTheme="minorHAnsi" w:cstheme="minorBidi"/>
            <w:noProof/>
            <w:sz w:val="22"/>
            <w:szCs w:val="22"/>
          </w:rPr>
          <w:tab/>
        </w:r>
        <w:r w:rsidR="003C1D7E" w:rsidRPr="008A4ABD">
          <w:rPr>
            <w:rStyle w:val="Hyperlink"/>
            <w:noProof/>
          </w:rPr>
          <w:t>Alarmer relateret til brugerens profil</w:t>
        </w:r>
        <w:r w:rsidR="003C1D7E">
          <w:rPr>
            <w:noProof/>
            <w:webHidden/>
          </w:rPr>
          <w:tab/>
        </w:r>
        <w:r w:rsidR="003C1D7E">
          <w:rPr>
            <w:noProof/>
            <w:webHidden/>
          </w:rPr>
          <w:fldChar w:fldCharType="begin"/>
        </w:r>
        <w:r w:rsidR="003C1D7E">
          <w:rPr>
            <w:noProof/>
            <w:webHidden/>
          </w:rPr>
          <w:instrText xml:space="preserve"> PAGEREF _Toc459379113 \h </w:instrText>
        </w:r>
        <w:r w:rsidR="003C1D7E">
          <w:rPr>
            <w:noProof/>
            <w:webHidden/>
          </w:rPr>
        </w:r>
        <w:r w:rsidR="003C1D7E">
          <w:rPr>
            <w:noProof/>
            <w:webHidden/>
          </w:rPr>
          <w:fldChar w:fldCharType="separate"/>
        </w:r>
        <w:r w:rsidR="003C1D7E">
          <w:rPr>
            <w:noProof/>
            <w:webHidden/>
          </w:rPr>
          <w:t>35</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14" w:history="1">
        <w:r w:rsidR="003C1D7E" w:rsidRPr="008A4ABD">
          <w:rPr>
            <w:rStyle w:val="Hyperlink"/>
            <w:noProof/>
          </w:rPr>
          <w:t>12.2</w:t>
        </w:r>
        <w:r w:rsidR="003C1D7E">
          <w:rPr>
            <w:rFonts w:asciiTheme="minorHAnsi" w:eastAsiaTheme="minorEastAsia" w:hAnsiTheme="minorHAnsi" w:cstheme="minorBidi"/>
            <w:noProof/>
            <w:sz w:val="22"/>
            <w:szCs w:val="22"/>
          </w:rPr>
          <w:tab/>
        </w:r>
        <w:r w:rsidR="003C1D7E" w:rsidRPr="008A4ABD">
          <w:rPr>
            <w:rStyle w:val="Hyperlink"/>
            <w:noProof/>
          </w:rPr>
          <w:t>Alarmer relateret til anmeldelsen</w:t>
        </w:r>
        <w:r w:rsidR="003C1D7E">
          <w:rPr>
            <w:noProof/>
            <w:webHidden/>
          </w:rPr>
          <w:tab/>
        </w:r>
        <w:r w:rsidR="003C1D7E">
          <w:rPr>
            <w:noProof/>
            <w:webHidden/>
          </w:rPr>
          <w:fldChar w:fldCharType="begin"/>
        </w:r>
        <w:r w:rsidR="003C1D7E">
          <w:rPr>
            <w:noProof/>
            <w:webHidden/>
          </w:rPr>
          <w:instrText xml:space="preserve"> PAGEREF _Toc459379114 \h </w:instrText>
        </w:r>
        <w:r w:rsidR="003C1D7E">
          <w:rPr>
            <w:noProof/>
            <w:webHidden/>
          </w:rPr>
        </w:r>
        <w:r w:rsidR="003C1D7E">
          <w:rPr>
            <w:noProof/>
            <w:webHidden/>
          </w:rPr>
          <w:fldChar w:fldCharType="separate"/>
        </w:r>
        <w:r w:rsidR="003C1D7E">
          <w:rPr>
            <w:noProof/>
            <w:webHidden/>
          </w:rPr>
          <w:t>35</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15" w:history="1">
        <w:r w:rsidR="003C1D7E" w:rsidRPr="008A4ABD">
          <w:rPr>
            <w:rStyle w:val="Hyperlink"/>
            <w:noProof/>
            <w:highlight w:val="magenta"/>
          </w:rPr>
          <w:t>13</w:t>
        </w:r>
        <w:r w:rsidR="003C1D7E">
          <w:rPr>
            <w:rFonts w:asciiTheme="minorHAnsi" w:eastAsiaTheme="minorEastAsia" w:hAnsiTheme="minorHAnsi" w:cstheme="minorBidi"/>
            <w:b w:val="0"/>
            <w:noProof/>
            <w:szCs w:val="22"/>
          </w:rPr>
          <w:tab/>
        </w:r>
        <w:r w:rsidR="003C1D7E" w:rsidRPr="008A4ABD">
          <w:rPr>
            <w:rStyle w:val="Hyperlink"/>
            <w:noProof/>
            <w:highlight w:val="magenta"/>
          </w:rPr>
          <w:t>Anmodninger og Underretninger (Adviser)</w:t>
        </w:r>
        <w:r w:rsidR="003C1D7E">
          <w:rPr>
            <w:noProof/>
            <w:webHidden/>
          </w:rPr>
          <w:tab/>
        </w:r>
        <w:r w:rsidR="003C1D7E">
          <w:rPr>
            <w:noProof/>
            <w:webHidden/>
          </w:rPr>
          <w:fldChar w:fldCharType="begin"/>
        </w:r>
        <w:r w:rsidR="003C1D7E">
          <w:rPr>
            <w:noProof/>
            <w:webHidden/>
          </w:rPr>
          <w:instrText xml:space="preserve"> PAGEREF _Toc459379115 \h </w:instrText>
        </w:r>
        <w:r w:rsidR="003C1D7E">
          <w:rPr>
            <w:noProof/>
            <w:webHidden/>
          </w:rPr>
        </w:r>
        <w:r w:rsidR="003C1D7E">
          <w:rPr>
            <w:noProof/>
            <w:webHidden/>
          </w:rPr>
          <w:fldChar w:fldCharType="separate"/>
        </w:r>
        <w:r w:rsidR="003C1D7E">
          <w:rPr>
            <w:noProof/>
            <w:webHidden/>
          </w:rPr>
          <w:t>37</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16" w:history="1">
        <w:r w:rsidR="003C1D7E" w:rsidRPr="008A4ABD">
          <w:rPr>
            <w:rStyle w:val="Hyperlink"/>
            <w:noProof/>
            <w:highlight w:val="magenta"/>
          </w:rPr>
          <w:t>13.1</w:t>
        </w:r>
        <w:r w:rsidR="003C1D7E">
          <w:rPr>
            <w:rFonts w:asciiTheme="minorHAnsi" w:eastAsiaTheme="minorEastAsia" w:hAnsiTheme="minorHAnsi" w:cstheme="minorBidi"/>
            <w:noProof/>
            <w:sz w:val="22"/>
            <w:szCs w:val="22"/>
          </w:rPr>
          <w:tab/>
        </w:r>
        <w:r w:rsidR="003C1D7E" w:rsidRPr="008A4ABD">
          <w:rPr>
            <w:rStyle w:val="Hyperlink"/>
            <w:noProof/>
            <w:highlight w:val="magenta"/>
          </w:rPr>
          <w:t>Standard anmodninger og underretninger</w:t>
        </w:r>
        <w:r w:rsidR="003C1D7E">
          <w:rPr>
            <w:noProof/>
            <w:webHidden/>
          </w:rPr>
          <w:tab/>
        </w:r>
        <w:r w:rsidR="003C1D7E">
          <w:rPr>
            <w:noProof/>
            <w:webHidden/>
          </w:rPr>
          <w:fldChar w:fldCharType="begin"/>
        </w:r>
        <w:r w:rsidR="003C1D7E">
          <w:rPr>
            <w:noProof/>
            <w:webHidden/>
          </w:rPr>
          <w:instrText xml:space="preserve"> PAGEREF _Toc459379116 \h </w:instrText>
        </w:r>
        <w:r w:rsidR="003C1D7E">
          <w:rPr>
            <w:noProof/>
            <w:webHidden/>
          </w:rPr>
        </w:r>
        <w:r w:rsidR="003C1D7E">
          <w:rPr>
            <w:noProof/>
            <w:webHidden/>
          </w:rPr>
          <w:fldChar w:fldCharType="separate"/>
        </w:r>
        <w:r w:rsidR="003C1D7E">
          <w:rPr>
            <w:noProof/>
            <w:webHidden/>
          </w:rPr>
          <w:t>37</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17" w:history="1">
        <w:r w:rsidR="003C1D7E" w:rsidRPr="008A4ABD">
          <w:rPr>
            <w:rStyle w:val="Hyperlink"/>
            <w:noProof/>
            <w:highlight w:val="magenta"/>
          </w:rPr>
          <w:t>13.1.1</w:t>
        </w:r>
        <w:r w:rsidR="003C1D7E">
          <w:rPr>
            <w:rFonts w:asciiTheme="minorHAnsi" w:eastAsiaTheme="minorEastAsia" w:hAnsiTheme="minorHAnsi" w:cstheme="minorBidi"/>
            <w:noProof/>
            <w:sz w:val="22"/>
            <w:szCs w:val="22"/>
          </w:rPr>
          <w:tab/>
        </w:r>
        <w:r w:rsidR="003C1D7E" w:rsidRPr="008A4ABD">
          <w:rPr>
            <w:rStyle w:val="Hyperlink"/>
            <w:noProof/>
            <w:highlight w:val="magenta"/>
          </w:rPr>
          <w:t>Case 1: Anmeldelsen indsendes</w:t>
        </w:r>
        <w:r w:rsidR="003C1D7E">
          <w:rPr>
            <w:noProof/>
            <w:webHidden/>
          </w:rPr>
          <w:tab/>
        </w:r>
        <w:r w:rsidR="003C1D7E">
          <w:rPr>
            <w:noProof/>
            <w:webHidden/>
          </w:rPr>
          <w:fldChar w:fldCharType="begin"/>
        </w:r>
        <w:r w:rsidR="003C1D7E">
          <w:rPr>
            <w:noProof/>
            <w:webHidden/>
          </w:rPr>
          <w:instrText xml:space="preserve"> PAGEREF _Toc459379117 \h </w:instrText>
        </w:r>
        <w:r w:rsidR="003C1D7E">
          <w:rPr>
            <w:noProof/>
            <w:webHidden/>
          </w:rPr>
        </w:r>
        <w:r w:rsidR="003C1D7E">
          <w:rPr>
            <w:noProof/>
            <w:webHidden/>
          </w:rPr>
          <w:fldChar w:fldCharType="separate"/>
        </w:r>
        <w:r w:rsidR="003C1D7E">
          <w:rPr>
            <w:noProof/>
            <w:webHidden/>
          </w:rPr>
          <w:t>38</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18" w:history="1">
        <w:r w:rsidR="003C1D7E" w:rsidRPr="008A4ABD">
          <w:rPr>
            <w:rStyle w:val="Hyperlink"/>
            <w:noProof/>
            <w:highlight w:val="magenta"/>
          </w:rPr>
          <w:t>13.1.2</w:t>
        </w:r>
        <w:r w:rsidR="003C1D7E">
          <w:rPr>
            <w:rFonts w:asciiTheme="minorHAnsi" w:eastAsiaTheme="minorEastAsia" w:hAnsiTheme="minorHAnsi" w:cstheme="minorBidi"/>
            <w:noProof/>
            <w:sz w:val="22"/>
            <w:szCs w:val="22"/>
          </w:rPr>
          <w:tab/>
        </w:r>
        <w:r w:rsidR="003C1D7E" w:rsidRPr="008A4ABD">
          <w:rPr>
            <w:rStyle w:val="Hyperlink"/>
            <w:noProof/>
            <w:highlight w:val="magenta"/>
          </w:rPr>
          <w:t>Case 2: Kommunen godkender anmeldelsen</w:t>
        </w:r>
        <w:r w:rsidR="003C1D7E">
          <w:rPr>
            <w:noProof/>
            <w:webHidden/>
          </w:rPr>
          <w:tab/>
        </w:r>
        <w:r w:rsidR="003C1D7E">
          <w:rPr>
            <w:noProof/>
            <w:webHidden/>
          </w:rPr>
          <w:fldChar w:fldCharType="begin"/>
        </w:r>
        <w:r w:rsidR="003C1D7E">
          <w:rPr>
            <w:noProof/>
            <w:webHidden/>
          </w:rPr>
          <w:instrText xml:space="preserve"> PAGEREF _Toc459379118 \h </w:instrText>
        </w:r>
        <w:r w:rsidR="003C1D7E">
          <w:rPr>
            <w:noProof/>
            <w:webHidden/>
          </w:rPr>
        </w:r>
        <w:r w:rsidR="003C1D7E">
          <w:rPr>
            <w:noProof/>
            <w:webHidden/>
          </w:rPr>
          <w:fldChar w:fldCharType="separate"/>
        </w:r>
        <w:r w:rsidR="003C1D7E">
          <w:rPr>
            <w:noProof/>
            <w:webHidden/>
          </w:rPr>
          <w:t>39</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19" w:history="1">
        <w:r w:rsidR="003C1D7E" w:rsidRPr="008A4ABD">
          <w:rPr>
            <w:rStyle w:val="Hyperlink"/>
            <w:noProof/>
            <w:highlight w:val="magenta"/>
          </w:rPr>
          <w:t>13.1.3</w:t>
        </w:r>
        <w:r w:rsidR="003C1D7E">
          <w:rPr>
            <w:rFonts w:asciiTheme="minorHAnsi" w:eastAsiaTheme="minorEastAsia" w:hAnsiTheme="minorHAnsi" w:cstheme="minorBidi"/>
            <w:noProof/>
            <w:sz w:val="22"/>
            <w:szCs w:val="22"/>
          </w:rPr>
          <w:tab/>
        </w:r>
        <w:r w:rsidR="003C1D7E" w:rsidRPr="008A4ABD">
          <w:rPr>
            <w:rStyle w:val="Hyperlink"/>
            <w:noProof/>
            <w:highlight w:val="magenta"/>
          </w:rPr>
          <w:t>Case 3: Anmeldelsen bliver aktiv</w:t>
        </w:r>
        <w:r w:rsidR="003C1D7E">
          <w:rPr>
            <w:noProof/>
            <w:webHidden/>
          </w:rPr>
          <w:tab/>
        </w:r>
        <w:r w:rsidR="003C1D7E">
          <w:rPr>
            <w:noProof/>
            <w:webHidden/>
          </w:rPr>
          <w:fldChar w:fldCharType="begin"/>
        </w:r>
        <w:r w:rsidR="003C1D7E">
          <w:rPr>
            <w:noProof/>
            <w:webHidden/>
          </w:rPr>
          <w:instrText xml:space="preserve"> PAGEREF _Toc459379119 \h </w:instrText>
        </w:r>
        <w:r w:rsidR="003C1D7E">
          <w:rPr>
            <w:noProof/>
            <w:webHidden/>
          </w:rPr>
        </w:r>
        <w:r w:rsidR="003C1D7E">
          <w:rPr>
            <w:noProof/>
            <w:webHidden/>
          </w:rPr>
          <w:fldChar w:fldCharType="separate"/>
        </w:r>
        <w:r w:rsidR="003C1D7E">
          <w:rPr>
            <w:noProof/>
            <w:webHidden/>
          </w:rPr>
          <w:t>39</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0" w:history="1">
        <w:r w:rsidR="003C1D7E" w:rsidRPr="008A4ABD">
          <w:rPr>
            <w:rStyle w:val="Hyperlink"/>
            <w:noProof/>
            <w:highlight w:val="magenta"/>
          </w:rPr>
          <w:t>13.1.4</w:t>
        </w:r>
        <w:r w:rsidR="003C1D7E">
          <w:rPr>
            <w:rFonts w:asciiTheme="minorHAnsi" w:eastAsiaTheme="minorEastAsia" w:hAnsiTheme="minorHAnsi" w:cstheme="minorBidi"/>
            <w:noProof/>
            <w:sz w:val="22"/>
            <w:szCs w:val="22"/>
          </w:rPr>
          <w:tab/>
        </w:r>
        <w:r w:rsidR="003C1D7E" w:rsidRPr="008A4ABD">
          <w:rPr>
            <w:rStyle w:val="Hyperlink"/>
            <w:noProof/>
            <w:highlight w:val="magenta"/>
          </w:rPr>
          <w:t>Case 4: Kommunen afviser anmeldelsen</w:t>
        </w:r>
        <w:r w:rsidR="003C1D7E">
          <w:rPr>
            <w:noProof/>
            <w:webHidden/>
          </w:rPr>
          <w:tab/>
        </w:r>
        <w:r w:rsidR="003C1D7E">
          <w:rPr>
            <w:noProof/>
            <w:webHidden/>
          </w:rPr>
          <w:fldChar w:fldCharType="begin"/>
        </w:r>
        <w:r w:rsidR="003C1D7E">
          <w:rPr>
            <w:noProof/>
            <w:webHidden/>
          </w:rPr>
          <w:instrText xml:space="preserve"> PAGEREF _Toc459379120 \h </w:instrText>
        </w:r>
        <w:r w:rsidR="003C1D7E">
          <w:rPr>
            <w:noProof/>
            <w:webHidden/>
          </w:rPr>
        </w:r>
        <w:r w:rsidR="003C1D7E">
          <w:rPr>
            <w:noProof/>
            <w:webHidden/>
          </w:rPr>
          <w:fldChar w:fldCharType="separate"/>
        </w:r>
        <w:r w:rsidR="003C1D7E">
          <w:rPr>
            <w:noProof/>
            <w:webHidden/>
          </w:rPr>
          <w:t>40</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1" w:history="1">
        <w:r w:rsidR="003C1D7E" w:rsidRPr="008A4ABD">
          <w:rPr>
            <w:rStyle w:val="Hyperlink"/>
            <w:noProof/>
            <w:highlight w:val="magenta"/>
          </w:rPr>
          <w:t>13.1.5</w:t>
        </w:r>
        <w:r w:rsidR="003C1D7E">
          <w:rPr>
            <w:rFonts w:asciiTheme="minorHAnsi" w:eastAsiaTheme="minorEastAsia" w:hAnsiTheme="minorHAnsi" w:cstheme="minorBidi"/>
            <w:noProof/>
            <w:sz w:val="22"/>
            <w:szCs w:val="22"/>
          </w:rPr>
          <w:tab/>
        </w:r>
        <w:r w:rsidR="003C1D7E" w:rsidRPr="008A4ABD">
          <w:rPr>
            <w:rStyle w:val="Hyperlink"/>
            <w:noProof/>
            <w:highlight w:val="magenta"/>
          </w:rPr>
          <w:t>Case 5: Jordmodtager afviser anmeldelsen</w:t>
        </w:r>
        <w:r w:rsidR="003C1D7E">
          <w:rPr>
            <w:noProof/>
            <w:webHidden/>
          </w:rPr>
          <w:tab/>
        </w:r>
        <w:r w:rsidR="003C1D7E">
          <w:rPr>
            <w:noProof/>
            <w:webHidden/>
          </w:rPr>
          <w:fldChar w:fldCharType="begin"/>
        </w:r>
        <w:r w:rsidR="003C1D7E">
          <w:rPr>
            <w:noProof/>
            <w:webHidden/>
          </w:rPr>
          <w:instrText xml:space="preserve"> PAGEREF _Toc459379121 \h </w:instrText>
        </w:r>
        <w:r w:rsidR="003C1D7E">
          <w:rPr>
            <w:noProof/>
            <w:webHidden/>
          </w:rPr>
        </w:r>
        <w:r w:rsidR="003C1D7E">
          <w:rPr>
            <w:noProof/>
            <w:webHidden/>
          </w:rPr>
          <w:fldChar w:fldCharType="separate"/>
        </w:r>
        <w:r w:rsidR="003C1D7E">
          <w:rPr>
            <w:noProof/>
            <w:webHidden/>
          </w:rPr>
          <w:t>40</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2" w:history="1">
        <w:r w:rsidR="003C1D7E" w:rsidRPr="008A4ABD">
          <w:rPr>
            <w:rStyle w:val="Hyperlink"/>
            <w:noProof/>
            <w:highlight w:val="magenta"/>
          </w:rPr>
          <w:t>13.1.6</w:t>
        </w:r>
        <w:r w:rsidR="003C1D7E">
          <w:rPr>
            <w:rFonts w:asciiTheme="minorHAnsi" w:eastAsiaTheme="minorEastAsia" w:hAnsiTheme="minorHAnsi" w:cstheme="minorBidi"/>
            <w:noProof/>
            <w:sz w:val="22"/>
            <w:szCs w:val="22"/>
          </w:rPr>
          <w:tab/>
        </w:r>
        <w:r w:rsidR="003C1D7E" w:rsidRPr="008A4ABD">
          <w:rPr>
            <w:rStyle w:val="Hyperlink"/>
            <w:noProof/>
            <w:highlight w:val="magenta"/>
          </w:rPr>
          <w:t>Case 6: Til interessenter fra sagsbehandler</w:t>
        </w:r>
        <w:r w:rsidR="003C1D7E">
          <w:rPr>
            <w:noProof/>
            <w:webHidden/>
          </w:rPr>
          <w:tab/>
        </w:r>
        <w:r w:rsidR="003C1D7E">
          <w:rPr>
            <w:noProof/>
            <w:webHidden/>
          </w:rPr>
          <w:fldChar w:fldCharType="begin"/>
        </w:r>
        <w:r w:rsidR="003C1D7E">
          <w:rPr>
            <w:noProof/>
            <w:webHidden/>
          </w:rPr>
          <w:instrText xml:space="preserve"> PAGEREF _Toc459379122 \h </w:instrText>
        </w:r>
        <w:r w:rsidR="003C1D7E">
          <w:rPr>
            <w:noProof/>
            <w:webHidden/>
          </w:rPr>
        </w:r>
        <w:r w:rsidR="003C1D7E">
          <w:rPr>
            <w:noProof/>
            <w:webHidden/>
          </w:rPr>
          <w:fldChar w:fldCharType="separate"/>
        </w:r>
        <w:r w:rsidR="003C1D7E">
          <w:rPr>
            <w:noProof/>
            <w:webHidden/>
          </w:rPr>
          <w:t>40</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3" w:history="1">
        <w:r w:rsidR="003C1D7E" w:rsidRPr="008A4ABD">
          <w:rPr>
            <w:rStyle w:val="Hyperlink"/>
            <w:noProof/>
            <w:highlight w:val="magenta"/>
          </w:rPr>
          <w:t>13.1.7</w:t>
        </w:r>
        <w:r w:rsidR="003C1D7E">
          <w:rPr>
            <w:rFonts w:asciiTheme="minorHAnsi" w:eastAsiaTheme="minorEastAsia" w:hAnsiTheme="minorHAnsi" w:cstheme="minorBidi"/>
            <w:noProof/>
            <w:sz w:val="22"/>
            <w:szCs w:val="22"/>
          </w:rPr>
          <w:tab/>
        </w:r>
        <w:r w:rsidR="003C1D7E" w:rsidRPr="008A4ABD">
          <w:rPr>
            <w:rStyle w:val="Hyperlink"/>
            <w:noProof/>
            <w:highlight w:val="magenta"/>
          </w:rPr>
          <w:t>Case 7: Bogholder afviser betaler</w:t>
        </w:r>
        <w:r w:rsidR="003C1D7E">
          <w:rPr>
            <w:noProof/>
            <w:webHidden/>
          </w:rPr>
          <w:tab/>
        </w:r>
        <w:r w:rsidR="003C1D7E">
          <w:rPr>
            <w:noProof/>
            <w:webHidden/>
          </w:rPr>
          <w:fldChar w:fldCharType="begin"/>
        </w:r>
        <w:r w:rsidR="003C1D7E">
          <w:rPr>
            <w:noProof/>
            <w:webHidden/>
          </w:rPr>
          <w:instrText xml:space="preserve"> PAGEREF _Toc459379123 \h </w:instrText>
        </w:r>
        <w:r w:rsidR="003C1D7E">
          <w:rPr>
            <w:noProof/>
            <w:webHidden/>
          </w:rPr>
        </w:r>
        <w:r w:rsidR="003C1D7E">
          <w:rPr>
            <w:noProof/>
            <w:webHidden/>
          </w:rPr>
          <w:fldChar w:fldCharType="separate"/>
        </w:r>
        <w:r w:rsidR="003C1D7E">
          <w:rPr>
            <w:noProof/>
            <w:webHidden/>
          </w:rPr>
          <w:t>41</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4" w:history="1">
        <w:r w:rsidR="003C1D7E" w:rsidRPr="008A4ABD">
          <w:rPr>
            <w:rStyle w:val="Hyperlink"/>
            <w:noProof/>
            <w:highlight w:val="magenta"/>
          </w:rPr>
          <w:t>13.1.8</w:t>
        </w:r>
        <w:r w:rsidR="003C1D7E">
          <w:rPr>
            <w:rFonts w:asciiTheme="minorHAnsi" w:eastAsiaTheme="minorEastAsia" w:hAnsiTheme="minorHAnsi" w:cstheme="minorBidi"/>
            <w:noProof/>
            <w:sz w:val="22"/>
            <w:szCs w:val="22"/>
          </w:rPr>
          <w:tab/>
        </w:r>
        <w:r w:rsidR="003C1D7E" w:rsidRPr="008A4ABD">
          <w:rPr>
            <w:rStyle w:val="Hyperlink"/>
            <w:noProof/>
            <w:highlight w:val="magenta"/>
          </w:rPr>
          <w:t>Case 8: Jordlæs oprettes</w:t>
        </w:r>
        <w:r w:rsidR="003C1D7E">
          <w:rPr>
            <w:noProof/>
            <w:webHidden/>
          </w:rPr>
          <w:tab/>
        </w:r>
        <w:r w:rsidR="003C1D7E">
          <w:rPr>
            <w:noProof/>
            <w:webHidden/>
          </w:rPr>
          <w:fldChar w:fldCharType="begin"/>
        </w:r>
        <w:r w:rsidR="003C1D7E">
          <w:rPr>
            <w:noProof/>
            <w:webHidden/>
          </w:rPr>
          <w:instrText xml:space="preserve"> PAGEREF _Toc459379124 \h </w:instrText>
        </w:r>
        <w:r w:rsidR="003C1D7E">
          <w:rPr>
            <w:noProof/>
            <w:webHidden/>
          </w:rPr>
        </w:r>
        <w:r w:rsidR="003C1D7E">
          <w:rPr>
            <w:noProof/>
            <w:webHidden/>
          </w:rPr>
          <w:fldChar w:fldCharType="separate"/>
        </w:r>
        <w:r w:rsidR="003C1D7E">
          <w:rPr>
            <w:noProof/>
            <w:webHidden/>
          </w:rPr>
          <w:t>41</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5" w:history="1">
        <w:r w:rsidR="003C1D7E" w:rsidRPr="008A4ABD">
          <w:rPr>
            <w:rStyle w:val="Hyperlink"/>
            <w:noProof/>
            <w:highlight w:val="magenta"/>
          </w:rPr>
          <w:t>13.1.9</w:t>
        </w:r>
        <w:r w:rsidR="003C1D7E">
          <w:rPr>
            <w:rFonts w:asciiTheme="minorHAnsi" w:eastAsiaTheme="minorEastAsia" w:hAnsiTheme="minorHAnsi" w:cstheme="minorBidi"/>
            <w:noProof/>
            <w:sz w:val="22"/>
            <w:szCs w:val="22"/>
          </w:rPr>
          <w:tab/>
        </w:r>
        <w:r w:rsidR="003C1D7E" w:rsidRPr="008A4ABD">
          <w:rPr>
            <w:rStyle w:val="Hyperlink"/>
            <w:noProof/>
            <w:highlight w:val="magenta"/>
          </w:rPr>
          <w:t>Case 9: Oprettelse af betaler ved opret anmeldelse</w:t>
        </w:r>
        <w:r w:rsidR="003C1D7E">
          <w:rPr>
            <w:noProof/>
            <w:webHidden/>
          </w:rPr>
          <w:tab/>
        </w:r>
        <w:r w:rsidR="003C1D7E">
          <w:rPr>
            <w:noProof/>
            <w:webHidden/>
          </w:rPr>
          <w:fldChar w:fldCharType="begin"/>
        </w:r>
        <w:r w:rsidR="003C1D7E">
          <w:rPr>
            <w:noProof/>
            <w:webHidden/>
          </w:rPr>
          <w:instrText xml:space="preserve"> PAGEREF _Toc459379125 \h </w:instrText>
        </w:r>
        <w:r w:rsidR="003C1D7E">
          <w:rPr>
            <w:noProof/>
            <w:webHidden/>
          </w:rPr>
        </w:r>
        <w:r w:rsidR="003C1D7E">
          <w:rPr>
            <w:noProof/>
            <w:webHidden/>
          </w:rPr>
          <w:fldChar w:fldCharType="separate"/>
        </w:r>
        <w:r w:rsidR="003C1D7E">
          <w:rPr>
            <w:noProof/>
            <w:webHidden/>
          </w:rPr>
          <w:t>42</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6" w:history="1">
        <w:r w:rsidR="003C1D7E" w:rsidRPr="008A4ABD">
          <w:rPr>
            <w:rStyle w:val="Hyperlink"/>
            <w:noProof/>
            <w:highlight w:val="magenta"/>
          </w:rPr>
          <w:t>13.1.10</w:t>
        </w:r>
        <w:r w:rsidR="003C1D7E">
          <w:rPr>
            <w:rFonts w:asciiTheme="minorHAnsi" w:eastAsiaTheme="minorEastAsia" w:hAnsiTheme="minorHAnsi" w:cstheme="minorBidi"/>
            <w:noProof/>
            <w:sz w:val="22"/>
            <w:szCs w:val="22"/>
          </w:rPr>
          <w:tab/>
        </w:r>
        <w:r w:rsidR="003C1D7E" w:rsidRPr="008A4ABD">
          <w:rPr>
            <w:rStyle w:val="Hyperlink"/>
            <w:noProof/>
            <w:highlight w:val="magenta"/>
          </w:rPr>
          <w:t>Case 10: Tildelingen af stikprøve til laboratorium</w:t>
        </w:r>
        <w:r w:rsidR="003C1D7E">
          <w:rPr>
            <w:noProof/>
            <w:webHidden/>
          </w:rPr>
          <w:tab/>
        </w:r>
        <w:r w:rsidR="003C1D7E">
          <w:rPr>
            <w:noProof/>
            <w:webHidden/>
          </w:rPr>
          <w:fldChar w:fldCharType="begin"/>
        </w:r>
        <w:r w:rsidR="003C1D7E">
          <w:rPr>
            <w:noProof/>
            <w:webHidden/>
          </w:rPr>
          <w:instrText xml:space="preserve"> PAGEREF _Toc459379126 \h </w:instrText>
        </w:r>
        <w:r w:rsidR="003C1D7E">
          <w:rPr>
            <w:noProof/>
            <w:webHidden/>
          </w:rPr>
        </w:r>
        <w:r w:rsidR="003C1D7E">
          <w:rPr>
            <w:noProof/>
            <w:webHidden/>
          </w:rPr>
          <w:fldChar w:fldCharType="separate"/>
        </w:r>
        <w:r w:rsidR="003C1D7E">
          <w:rPr>
            <w:noProof/>
            <w:webHidden/>
          </w:rPr>
          <w:t>42</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7" w:history="1">
        <w:r w:rsidR="003C1D7E" w:rsidRPr="008A4ABD">
          <w:rPr>
            <w:rStyle w:val="Hyperlink"/>
            <w:noProof/>
            <w:highlight w:val="magenta"/>
          </w:rPr>
          <w:t>13.1.11</w:t>
        </w:r>
        <w:r w:rsidR="003C1D7E">
          <w:rPr>
            <w:rFonts w:asciiTheme="minorHAnsi" w:eastAsiaTheme="minorEastAsia" w:hAnsiTheme="minorHAnsi" w:cstheme="minorBidi"/>
            <w:noProof/>
            <w:sz w:val="22"/>
            <w:szCs w:val="22"/>
          </w:rPr>
          <w:tab/>
        </w:r>
        <w:r w:rsidR="003C1D7E" w:rsidRPr="008A4ABD">
          <w:rPr>
            <w:rStyle w:val="Hyperlink"/>
            <w:noProof/>
            <w:highlight w:val="magenta"/>
          </w:rPr>
          <w:t>Case 11: Anmeldelse sendes til rådgiver</w:t>
        </w:r>
        <w:r w:rsidR="003C1D7E">
          <w:rPr>
            <w:noProof/>
            <w:webHidden/>
          </w:rPr>
          <w:tab/>
        </w:r>
        <w:r w:rsidR="003C1D7E">
          <w:rPr>
            <w:noProof/>
            <w:webHidden/>
          </w:rPr>
          <w:fldChar w:fldCharType="begin"/>
        </w:r>
        <w:r w:rsidR="003C1D7E">
          <w:rPr>
            <w:noProof/>
            <w:webHidden/>
          </w:rPr>
          <w:instrText xml:space="preserve"> PAGEREF _Toc459379127 \h </w:instrText>
        </w:r>
        <w:r w:rsidR="003C1D7E">
          <w:rPr>
            <w:noProof/>
            <w:webHidden/>
          </w:rPr>
        </w:r>
        <w:r w:rsidR="003C1D7E">
          <w:rPr>
            <w:noProof/>
            <w:webHidden/>
          </w:rPr>
          <w:fldChar w:fldCharType="separate"/>
        </w:r>
        <w:r w:rsidR="003C1D7E">
          <w:rPr>
            <w:noProof/>
            <w:webHidden/>
          </w:rPr>
          <w:t>43</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8" w:history="1">
        <w:r w:rsidR="003C1D7E" w:rsidRPr="008A4ABD">
          <w:rPr>
            <w:rStyle w:val="Hyperlink"/>
            <w:noProof/>
            <w:highlight w:val="magenta"/>
          </w:rPr>
          <w:t>13.1.12</w:t>
        </w:r>
        <w:r w:rsidR="003C1D7E">
          <w:rPr>
            <w:rFonts w:asciiTheme="minorHAnsi" w:eastAsiaTheme="minorEastAsia" w:hAnsiTheme="minorHAnsi" w:cstheme="minorBidi"/>
            <w:noProof/>
            <w:sz w:val="22"/>
            <w:szCs w:val="22"/>
          </w:rPr>
          <w:tab/>
        </w:r>
        <w:r w:rsidR="003C1D7E" w:rsidRPr="008A4ABD">
          <w:rPr>
            <w:rStyle w:val="Hyperlink"/>
            <w:noProof/>
            <w:highlight w:val="magenta"/>
          </w:rPr>
          <w:t>Case 12: Anmeldelsen afsluttes</w:t>
        </w:r>
        <w:r w:rsidR="003C1D7E">
          <w:rPr>
            <w:noProof/>
            <w:webHidden/>
          </w:rPr>
          <w:tab/>
        </w:r>
        <w:r w:rsidR="003C1D7E">
          <w:rPr>
            <w:noProof/>
            <w:webHidden/>
          </w:rPr>
          <w:fldChar w:fldCharType="begin"/>
        </w:r>
        <w:r w:rsidR="003C1D7E">
          <w:rPr>
            <w:noProof/>
            <w:webHidden/>
          </w:rPr>
          <w:instrText xml:space="preserve"> PAGEREF _Toc459379128 \h </w:instrText>
        </w:r>
        <w:r w:rsidR="003C1D7E">
          <w:rPr>
            <w:noProof/>
            <w:webHidden/>
          </w:rPr>
        </w:r>
        <w:r w:rsidR="003C1D7E">
          <w:rPr>
            <w:noProof/>
            <w:webHidden/>
          </w:rPr>
          <w:fldChar w:fldCharType="separate"/>
        </w:r>
        <w:r w:rsidR="003C1D7E">
          <w:rPr>
            <w:noProof/>
            <w:webHidden/>
          </w:rPr>
          <w:t>43</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29" w:history="1">
        <w:r w:rsidR="003C1D7E" w:rsidRPr="008A4ABD">
          <w:rPr>
            <w:rStyle w:val="Hyperlink"/>
            <w:noProof/>
            <w:highlight w:val="magenta"/>
          </w:rPr>
          <w:t>13.1.13</w:t>
        </w:r>
        <w:r w:rsidR="003C1D7E">
          <w:rPr>
            <w:rFonts w:asciiTheme="minorHAnsi" w:eastAsiaTheme="minorEastAsia" w:hAnsiTheme="minorHAnsi" w:cstheme="minorBidi"/>
            <w:noProof/>
            <w:sz w:val="22"/>
            <w:szCs w:val="22"/>
          </w:rPr>
          <w:tab/>
        </w:r>
        <w:r w:rsidR="003C1D7E" w:rsidRPr="008A4ABD">
          <w:rPr>
            <w:rStyle w:val="Hyperlink"/>
            <w:noProof/>
            <w:highlight w:val="magenta"/>
          </w:rPr>
          <w:t>Case 13: En revision af en anmeldelse bliver aktiv</w:t>
        </w:r>
        <w:r w:rsidR="003C1D7E">
          <w:rPr>
            <w:noProof/>
            <w:webHidden/>
          </w:rPr>
          <w:tab/>
        </w:r>
        <w:r w:rsidR="003C1D7E">
          <w:rPr>
            <w:noProof/>
            <w:webHidden/>
          </w:rPr>
          <w:fldChar w:fldCharType="begin"/>
        </w:r>
        <w:r w:rsidR="003C1D7E">
          <w:rPr>
            <w:noProof/>
            <w:webHidden/>
          </w:rPr>
          <w:instrText xml:space="preserve"> PAGEREF _Toc459379129 \h </w:instrText>
        </w:r>
        <w:r w:rsidR="003C1D7E">
          <w:rPr>
            <w:noProof/>
            <w:webHidden/>
          </w:rPr>
        </w:r>
        <w:r w:rsidR="003C1D7E">
          <w:rPr>
            <w:noProof/>
            <w:webHidden/>
          </w:rPr>
          <w:fldChar w:fldCharType="separate"/>
        </w:r>
        <w:r w:rsidR="003C1D7E">
          <w:rPr>
            <w:noProof/>
            <w:webHidden/>
          </w:rPr>
          <w:t>43</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30" w:history="1">
        <w:r w:rsidR="003C1D7E" w:rsidRPr="008A4ABD">
          <w:rPr>
            <w:rStyle w:val="Hyperlink"/>
            <w:noProof/>
            <w:highlight w:val="magenta"/>
          </w:rPr>
          <w:t>13.1.14</w:t>
        </w:r>
        <w:r w:rsidR="003C1D7E">
          <w:rPr>
            <w:rFonts w:asciiTheme="minorHAnsi" w:eastAsiaTheme="minorEastAsia" w:hAnsiTheme="minorHAnsi" w:cstheme="minorBidi"/>
            <w:noProof/>
            <w:sz w:val="22"/>
            <w:szCs w:val="22"/>
          </w:rPr>
          <w:tab/>
        </w:r>
        <w:r w:rsidR="003C1D7E" w:rsidRPr="008A4ABD">
          <w:rPr>
            <w:rStyle w:val="Hyperlink"/>
            <w:noProof/>
            <w:highlight w:val="magenta"/>
          </w:rPr>
          <w:t>Case 14: Analyseresultatet er vurderet af miljømedarbejderen</w:t>
        </w:r>
        <w:r w:rsidR="003C1D7E">
          <w:rPr>
            <w:noProof/>
            <w:webHidden/>
          </w:rPr>
          <w:tab/>
        </w:r>
        <w:r w:rsidR="003C1D7E">
          <w:rPr>
            <w:noProof/>
            <w:webHidden/>
          </w:rPr>
          <w:fldChar w:fldCharType="begin"/>
        </w:r>
        <w:r w:rsidR="003C1D7E">
          <w:rPr>
            <w:noProof/>
            <w:webHidden/>
          </w:rPr>
          <w:instrText xml:space="preserve"> PAGEREF _Toc459379130 \h </w:instrText>
        </w:r>
        <w:r w:rsidR="003C1D7E">
          <w:rPr>
            <w:noProof/>
            <w:webHidden/>
          </w:rPr>
        </w:r>
        <w:r w:rsidR="003C1D7E">
          <w:rPr>
            <w:noProof/>
            <w:webHidden/>
          </w:rPr>
          <w:fldChar w:fldCharType="separate"/>
        </w:r>
        <w:r w:rsidR="003C1D7E">
          <w:rPr>
            <w:noProof/>
            <w:webHidden/>
          </w:rPr>
          <w:t>44</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31" w:history="1">
        <w:r w:rsidR="003C1D7E" w:rsidRPr="008A4ABD">
          <w:rPr>
            <w:rStyle w:val="Hyperlink"/>
            <w:noProof/>
            <w:highlight w:val="magenta"/>
          </w:rPr>
          <w:t>13.1.15</w:t>
        </w:r>
        <w:r w:rsidR="003C1D7E">
          <w:rPr>
            <w:rFonts w:asciiTheme="minorHAnsi" w:eastAsiaTheme="minorEastAsia" w:hAnsiTheme="minorHAnsi" w:cstheme="minorBidi"/>
            <w:noProof/>
            <w:sz w:val="22"/>
            <w:szCs w:val="22"/>
          </w:rPr>
          <w:tab/>
        </w:r>
        <w:r w:rsidR="003C1D7E" w:rsidRPr="008A4ABD">
          <w:rPr>
            <w:rStyle w:val="Hyperlink"/>
            <w:noProof/>
            <w:highlight w:val="magenta"/>
          </w:rPr>
          <w:t>Case 15: Bogholder godkender eller afviser betaler</w:t>
        </w:r>
        <w:r w:rsidR="003C1D7E">
          <w:rPr>
            <w:noProof/>
            <w:webHidden/>
          </w:rPr>
          <w:tab/>
        </w:r>
        <w:r w:rsidR="003C1D7E">
          <w:rPr>
            <w:noProof/>
            <w:webHidden/>
          </w:rPr>
          <w:fldChar w:fldCharType="begin"/>
        </w:r>
        <w:r w:rsidR="003C1D7E">
          <w:rPr>
            <w:noProof/>
            <w:webHidden/>
          </w:rPr>
          <w:instrText xml:space="preserve"> PAGEREF _Toc459379131 \h </w:instrText>
        </w:r>
        <w:r w:rsidR="003C1D7E">
          <w:rPr>
            <w:noProof/>
            <w:webHidden/>
          </w:rPr>
        </w:r>
        <w:r w:rsidR="003C1D7E">
          <w:rPr>
            <w:noProof/>
            <w:webHidden/>
          </w:rPr>
          <w:fldChar w:fldCharType="separate"/>
        </w:r>
        <w:r w:rsidR="003C1D7E">
          <w:rPr>
            <w:noProof/>
            <w:webHidden/>
          </w:rPr>
          <w:t>44</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32" w:history="1">
        <w:r w:rsidR="003C1D7E" w:rsidRPr="008A4ABD">
          <w:rPr>
            <w:rStyle w:val="Hyperlink"/>
            <w:noProof/>
            <w:highlight w:val="magenta"/>
          </w:rPr>
          <w:t>13.2</w:t>
        </w:r>
        <w:r w:rsidR="003C1D7E">
          <w:rPr>
            <w:rFonts w:asciiTheme="minorHAnsi" w:eastAsiaTheme="minorEastAsia" w:hAnsiTheme="minorHAnsi" w:cstheme="minorBidi"/>
            <w:noProof/>
            <w:sz w:val="22"/>
            <w:szCs w:val="22"/>
          </w:rPr>
          <w:tab/>
        </w:r>
        <w:r w:rsidR="003C1D7E" w:rsidRPr="008A4ABD">
          <w:rPr>
            <w:rStyle w:val="Hyperlink"/>
            <w:noProof/>
            <w:highlight w:val="magenta"/>
          </w:rPr>
          <w:t>Skanderborg specialtilretninger</w:t>
        </w:r>
        <w:r w:rsidR="003C1D7E">
          <w:rPr>
            <w:noProof/>
            <w:webHidden/>
          </w:rPr>
          <w:tab/>
        </w:r>
        <w:r w:rsidR="003C1D7E">
          <w:rPr>
            <w:noProof/>
            <w:webHidden/>
          </w:rPr>
          <w:fldChar w:fldCharType="begin"/>
        </w:r>
        <w:r w:rsidR="003C1D7E">
          <w:rPr>
            <w:noProof/>
            <w:webHidden/>
          </w:rPr>
          <w:instrText xml:space="preserve"> PAGEREF _Toc459379132 \h </w:instrText>
        </w:r>
        <w:r w:rsidR="003C1D7E">
          <w:rPr>
            <w:noProof/>
            <w:webHidden/>
          </w:rPr>
        </w:r>
        <w:r w:rsidR="003C1D7E">
          <w:rPr>
            <w:noProof/>
            <w:webHidden/>
          </w:rPr>
          <w:fldChar w:fldCharType="separate"/>
        </w:r>
        <w:r w:rsidR="003C1D7E">
          <w:rPr>
            <w:noProof/>
            <w:webHidden/>
          </w:rPr>
          <w:t>45</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33" w:history="1">
        <w:r w:rsidR="003C1D7E" w:rsidRPr="008A4ABD">
          <w:rPr>
            <w:rStyle w:val="Hyperlink"/>
            <w:noProof/>
            <w:highlight w:val="magenta"/>
          </w:rPr>
          <w:t>13.2.1</w:t>
        </w:r>
        <w:r w:rsidR="003C1D7E">
          <w:rPr>
            <w:rFonts w:asciiTheme="minorHAnsi" w:eastAsiaTheme="minorEastAsia" w:hAnsiTheme="minorHAnsi" w:cstheme="minorBidi"/>
            <w:noProof/>
            <w:sz w:val="22"/>
            <w:szCs w:val="22"/>
          </w:rPr>
          <w:tab/>
        </w:r>
        <w:r w:rsidR="003C1D7E" w:rsidRPr="008A4ABD">
          <w:rPr>
            <w:rStyle w:val="Hyperlink"/>
            <w:noProof/>
            <w:highlight w:val="magenta"/>
          </w:rPr>
          <w:t>Case 1: Anmeldelse indsendes</w:t>
        </w:r>
        <w:r w:rsidR="003C1D7E">
          <w:rPr>
            <w:noProof/>
            <w:webHidden/>
          </w:rPr>
          <w:tab/>
        </w:r>
        <w:r w:rsidR="003C1D7E">
          <w:rPr>
            <w:noProof/>
            <w:webHidden/>
          </w:rPr>
          <w:fldChar w:fldCharType="begin"/>
        </w:r>
        <w:r w:rsidR="003C1D7E">
          <w:rPr>
            <w:noProof/>
            <w:webHidden/>
          </w:rPr>
          <w:instrText xml:space="preserve"> PAGEREF _Toc459379133 \h </w:instrText>
        </w:r>
        <w:r w:rsidR="003C1D7E">
          <w:rPr>
            <w:noProof/>
            <w:webHidden/>
          </w:rPr>
        </w:r>
        <w:r w:rsidR="003C1D7E">
          <w:rPr>
            <w:noProof/>
            <w:webHidden/>
          </w:rPr>
          <w:fldChar w:fldCharType="separate"/>
        </w:r>
        <w:r w:rsidR="003C1D7E">
          <w:rPr>
            <w:noProof/>
            <w:webHidden/>
          </w:rPr>
          <w:t>45</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34" w:history="1">
        <w:r w:rsidR="003C1D7E" w:rsidRPr="008A4ABD">
          <w:rPr>
            <w:rStyle w:val="Hyperlink"/>
            <w:noProof/>
            <w:highlight w:val="magenta"/>
          </w:rPr>
          <w:t>13.3</w:t>
        </w:r>
        <w:r w:rsidR="003C1D7E">
          <w:rPr>
            <w:rFonts w:asciiTheme="minorHAnsi" w:eastAsiaTheme="minorEastAsia" w:hAnsiTheme="minorHAnsi" w:cstheme="minorBidi"/>
            <w:noProof/>
            <w:sz w:val="22"/>
            <w:szCs w:val="22"/>
          </w:rPr>
          <w:tab/>
        </w:r>
        <w:r w:rsidR="003C1D7E" w:rsidRPr="008A4ABD">
          <w:rPr>
            <w:rStyle w:val="Hyperlink"/>
            <w:noProof/>
            <w:highlight w:val="magenta"/>
          </w:rPr>
          <w:t>Listeoversigt over adviser</w:t>
        </w:r>
        <w:r w:rsidR="003C1D7E">
          <w:rPr>
            <w:noProof/>
            <w:webHidden/>
          </w:rPr>
          <w:tab/>
        </w:r>
        <w:r w:rsidR="003C1D7E">
          <w:rPr>
            <w:noProof/>
            <w:webHidden/>
          </w:rPr>
          <w:fldChar w:fldCharType="begin"/>
        </w:r>
        <w:r w:rsidR="003C1D7E">
          <w:rPr>
            <w:noProof/>
            <w:webHidden/>
          </w:rPr>
          <w:instrText xml:space="preserve"> PAGEREF _Toc459379134 \h </w:instrText>
        </w:r>
        <w:r w:rsidR="003C1D7E">
          <w:rPr>
            <w:noProof/>
            <w:webHidden/>
          </w:rPr>
        </w:r>
        <w:r w:rsidR="003C1D7E">
          <w:rPr>
            <w:noProof/>
            <w:webHidden/>
          </w:rPr>
          <w:fldChar w:fldCharType="separate"/>
        </w:r>
        <w:r w:rsidR="003C1D7E">
          <w:rPr>
            <w:noProof/>
            <w:webHidden/>
          </w:rPr>
          <w:t>45</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35" w:history="1">
        <w:r w:rsidR="003C1D7E" w:rsidRPr="008A4ABD">
          <w:rPr>
            <w:rStyle w:val="Hyperlink"/>
            <w:noProof/>
            <w:highlight w:val="magenta"/>
          </w:rPr>
          <w:t>13.4</w:t>
        </w:r>
        <w:r w:rsidR="003C1D7E">
          <w:rPr>
            <w:rFonts w:asciiTheme="minorHAnsi" w:eastAsiaTheme="minorEastAsia" w:hAnsiTheme="minorHAnsi" w:cstheme="minorBidi"/>
            <w:noProof/>
            <w:sz w:val="22"/>
            <w:szCs w:val="22"/>
          </w:rPr>
          <w:tab/>
        </w:r>
        <w:r w:rsidR="003C1D7E" w:rsidRPr="008A4ABD">
          <w:rPr>
            <w:rStyle w:val="Hyperlink"/>
            <w:noProof/>
            <w:highlight w:val="magenta"/>
          </w:rPr>
          <w:t>Opbygning af (indhold i) adviser kommune og system</w:t>
        </w:r>
        <w:r w:rsidR="003C1D7E">
          <w:rPr>
            <w:noProof/>
            <w:webHidden/>
          </w:rPr>
          <w:tab/>
        </w:r>
        <w:r w:rsidR="003C1D7E">
          <w:rPr>
            <w:noProof/>
            <w:webHidden/>
          </w:rPr>
          <w:fldChar w:fldCharType="begin"/>
        </w:r>
        <w:r w:rsidR="003C1D7E">
          <w:rPr>
            <w:noProof/>
            <w:webHidden/>
          </w:rPr>
          <w:instrText xml:space="preserve"> PAGEREF _Toc459379135 \h </w:instrText>
        </w:r>
        <w:r w:rsidR="003C1D7E">
          <w:rPr>
            <w:noProof/>
            <w:webHidden/>
          </w:rPr>
        </w:r>
        <w:r w:rsidR="003C1D7E">
          <w:rPr>
            <w:noProof/>
            <w:webHidden/>
          </w:rPr>
          <w:fldChar w:fldCharType="separate"/>
        </w:r>
        <w:r w:rsidR="003C1D7E">
          <w:rPr>
            <w:noProof/>
            <w:webHidden/>
          </w:rPr>
          <w:t>46</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36" w:history="1">
        <w:r w:rsidR="003C1D7E" w:rsidRPr="008A4ABD">
          <w:rPr>
            <w:rStyle w:val="Hyperlink"/>
            <w:noProof/>
            <w:highlight w:val="magenta"/>
          </w:rPr>
          <w:t>13.4.1</w:t>
        </w:r>
        <w:r w:rsidR="003C1D7E">
          <w:rPr>
            <w:rFonts w:asciiTheme="minorHAnsi" w:eastAsiaTheme="minorEastAsia" w:hAnsiTheme="minorHAnsi" w:cstheme="minorBidi"/>
            <w:noProof/>
            <w:sz w:val="22"/>
            <w:szCs w:val="22"/>
          </w:rPr>
          <w:tab/>
        </w:r>
        <w:r w:rsidR="003C1D7E" w:rsidRPr="008A4ABD">
          <w:rPr>
            <w:rStyle w:val="Hyperlink"/>
            <w:noProof/>
            <w:highlight w:val="magenta"/>
          </w:rPr>
          <w:t>Advis (e-mail) skabelon</w:t>
        </w:r>
        <w:r w:rsidR="003C1D7E">
          <w:rPr>
            <w:noProof/>
            <w:webHidden/>
          </w:rPr>
          <w:tab/>
        </w:r>
        <w:r w:rsidR="003C1D7E">
          <w:rPr>
            <w:noProof/>
            <w:webHidden/>
          </w:rPr>
          <w:fldChar w:fldCharType="begin"/>
        </w:r>
        <w:r w:rsidR="003C1D7E">
          <w:rPr>
            <w:noProof/>
            <w:webHidden/>
          </w:rPr>
          <w:instrText xml:space="preserve"> PAGEREF _Toc459379136 \h </w:instrText>
        </w:r>
        <w:r w:rsidR="003C1D7E">
          <w:rPr>
            <w:noProof/>
            <w:webHidden/>
          </w:rPr>
        </w:r>
        <w:r w:rsidR="003C1D7E">
          <w:rPr>
            <w:noProof/>
            <w:webHidden/>
          </w:rPr>
          <w:fldChar w:fldCharType="separate"/>
        </w:r>
        <w:r w:rsidR="003C1D7E">
          <w:rPr>
            <w:noProof/>
            <w:webHidden/>
          </w:rPr>
          <w:t>46</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37" w:history="1">
        <w:r w:rsidR="003C1D7E" w:rsidRPr="008A4ABD">
          <w:rPr>
            <w:rStyle w:val="Hyperlink"/>
            <w:noProof/>
            <w:highlight w:val="magenta"/>
          </w:rPr>
          <w:t>13.4.2</w:t>
        </w:r>
        <w:r w:rsidR="003C1D7E">
          <w:rPr>
            <w:rFonts w:asciiTheme="minorHAnsi" w:eastAsiaTheme="minorEastAsia" w:hAnsiTheme="minorHAnsi" w:cstheme="minorBidi"/>
            <w:noProof/>
            <w:sz w:val="22"/>
            <w:szCs w:val="22"/>
          </w:rPr>
          <w:tab/>
        </w:r>
        <w:r w:rsidR="003C1D7E" w:rsidRPr="008A4ABD">
          <w:rPr>
            <w:rStyle w:val="Hyperlink"/>
            <w:noProof/>
            <w:highlight w:val="magenta"/>
          </w:rPr>
          <w:t>TilAnmelderKommuneAfviserAnmeldelsen</w:t>
        </w:r>
        <w:r w:rsidR="003C1D7E">
          <w:rPr>
            <w:noProof/>
            <w:webHidden/>
          </w:rPr>
          <w:tab/>
        </w:r>
        <w:r w:rsidR="003C1D7E">
          <w:rPr>
            <w:noProof/>
            <w:webHidden/>
          </w:rPr>
          <w:fldChar w:fldCharType="begin"/>
        </w:r>
        <w:r w:rsidR="003C1D7E">
          <w:rPr>
            <w:noProof/>
            <w:webHidden/>
          </w:rPr>
          <w:instrText xml:space="preserve"> PAGEREF _Toc459379137 \h </w:instrText>
        </w:r>
        <w:r w:rsidR="003C1D7E">
          <w:rPr>
            <w:noProof/>
            <w:webHidden/>
          </w:rPr>
        </w:r>
        <w:r w:rsidR="003C1D7E">
          <w:rPr>
            <w:noProof/>
            <w:webHidden/>
          </w:rPr>
          <w:fldChar w:fldCharType="separate"/>
        </w:r>
        <w:r w:rsidR="003C1D7E">
          <w:rPr>
            <w:noProof/>
            <w:webHidden/>
          </w:rPr>
          <w:t>46</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38" w:history="1">
        <w:r w:rsidR="003C1D7E" w:rsidRPr="008A4ABD">
          <w:rPr>
            <w:rStyle w:val="Hyperlink"/>
            <w:noProof/>
            <w:highlight w:val="magenta"/>
          </w:rPr>
          <w:t>13.4.3</w:t>
        </w:r>
        <w:r w:rsidR="003C1D7E">
          <w:rPr>
            <w:rFonts w:asciiTheme="minorHAnsi" w:eastAsiaTheme="minorEastAsia" w:hAnsiTheme="minorHAnsi" w:cstheme="minorBidi"/>
            <w:noProof/>
            <w:sz w:val="22"/>
            <w:szCs w:val="22"/>
          </w:rPr>
          <w:tab/>
        </w:r>
        <w:r w:rsidR="003C1D7E" w:rsidRPr="008A4ABD">
          <w:rPr>
            <w:rStyle w:val="Hyperlink"/>
            <w:noProof/>
            <w:highlight w:val="magenta"/>
          </w:rPr>
          <w:t>TilInteressenterFraSagsbehandler</w:t>
        </w:r>
        <w:r w:rsidR="003C1D7E">
          <w:rPr>
            <w:noProof/>
            <w:webHidden/>
          </w:rPr>
          <w:tab/>
        </w:r>
        <w:r w:rsidR="003C1D7E">
          <w:rPr>
            <w:noProof/>
            <w:webHidden/>
          </w:rPr>
          <w:fldChar w:fldCharType="begin"/>
        </w:r>
        <w:r w:rsidR="003C1D7E">
          <w:rPr>
            <w:noProof/>
            <w:webHidden/>
          </w:rPr>
          <w:instrText xml:space="preserve"> PAGEREF _Toc459379138 \h </w:instrText>
        </w:r>
        <w:r w:rsidR="003C1D7E">
          <w:rPr>
            <w:noProof/>
            <w:webHidden/>
          </w:rPr>
        </w:r>
        <w:r w:rsidR="003C1D7E">
          <w:rPr>
            <w:noProof/>
            <w:webHidden/>
          </w:rPr>
          <w:fldChar w:fldCharType="separate"/>
        </w:r>
        <w:r w:rsidR="003C1D7E">
          <w:rPr>
            <w:noProof/>
            <w:webHidden/>
          </w:rPr>
          <w:t>47</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39" w:history="1">
        <w:r w:rsidR="003C1D7E" w:rsidRPr="008A4ABD">
          <w:rPr>
            <w:rStyle w:val="Hyperlink"/>
            <w:noProof/>
            <w:highlight w:val="magenta"/>
          </w:rPr>
          <w:t>13.4.4</w:t>
        </w:r>
        <w:r w:rsidR="003C1D7E">
          <w:rPr>
            <w:rFonts w:asciiTheme="minorHAnsi" w:eastAsiaTheme="minorEastAsia" w:hAnsiTheme="minorHAnsi" w:cstheme="minorBidi"/>
            <w:noProof/>
            <w:sz w:val="22"/>
            <w:szCs w:val="22"/>
          </w:rPr>
          <w:tab/>
        </w:r>
        <w:r w:rsidR="003C1D7E" w:rsidRPr="008A4ABD">
          <w:rPr>
            <w:rStyle w:val="Hyperlink"/>
            <w:noProof/>
            <w:highlight w:val="magenta"/>
          </w:rPr>
          <w:t>TilNyBruger</w:t>
        </w:r>
        <w:r w:rsidR="003C1D7E">
          <w:rPr>
            <w:noProof/>
            <w:webHidden/>
          </w:rPr>
          <w:tab/>
        </w:r>
        <w:r w:rsidR="003C1D7E">
          <w:rPr>
            <w:noProof/>
            <w:webHidden/>
          </w:rPr>
          <w:fldChar w:fldCharType="begin"/>
        </w:r>
        <w:r w:rsidR="003C1D7E">
          <w:rPr>
            <w:noProof/>
            <w:webHidden/>
          </w:rPr>
          <w:instrText xml:space="preserve"> PAGEREF _Toc459379139 \h </w:instrText>
        </w:r>
        <w:r w:rsidR="003C1D7E">
          <w:rPr>
            <w:noProof/>
            <w:webHidden/>
          </w:rPr>
        </w:r>
        <w:r w:rsidR="003C1D7E">
          <w:rPr>
            <w:noProof/>
            <w:webHidden/>
          </w:rPr>
          <w:fldChar w:fldCharType="separate"/>
        </w:r>
        <w:r w:rsidR="003C1D7E">
          <w:rPr>
            <w:noProof/>
            <w:webHidden/>
          </w:rPr>
          <w:t>47</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0" w:history="1">
        <w:r w:rsidR="003C1D7E" w:rsidRPr="008A4ABD">
          <w:rPr>
            <w:rStyle w:val="Hyperlink"/>
            <w:noProof/>
            <w:highlight w:val="magenta"/>
          </w:rPr>
          <w:t>13.4.5</w:t>
        </w:r>
        <w:r w:rsidR="003C1D7E">
          <w:rPr>
            <w:rFonts w:asciiTheme="minorHAnsi" w:eastAsiaTheme="minorEastAsia" w:hAnsiTheme="minorHAnsi" w:cstheme="minorBidi"/>
            <w:noProof/>
            <w:sz w:val="22"/>
            <w:szCs w:val="22"/>
          </w:rPr>
          <w:tab/>
        </w:r>
        <w:r w:rsidR="003C1D7E" w:rsidRPr="008A4ABD">
          <w:rPr>
            <w:rStyle w:val="Hyperlink"/>
            <w:noProof/>
            <w:highlight w:val="magenta"/>
          </w:rPr>
          <w:t>Advis TilBetalerAcceptereDuBetalingen</w:t>
        </w:r>
        <w:r w:rsidR="003C1D7E">
          <w:rPr>
            <w:noProof/>
            <w:webHidden/>
          </w:rPr>
          <w:tab/>
        </w:r>
        <w:r w:rsidR="003C1D7E">
          <w:rPr>
            <w:noProof/>
            <w:webHidden/>
          </w:rPr>
          <w:fldChar w:fldCharType="begin"/>
        </w:r>
        <w:r w:rsidR="003C1D7E">
          <w:rPr>
            <w:noProof/>
            <w:webHidden/>
          </w:rPr>
          <w:instrText xml:space="preserve"> PAGEREF _Toc459379140 \h </w:instrText>
        </w:r>
        <w:r w:rsidR="003C1D7E">
          <w:rPr>
            <w:noProof/>
            <w:webHidden/>
          </w:rPr>
        </w:r>
        <w:r w:rsidR="003C1D7E">
          <w:rPr>
            <w:noProof/>
            <w:webHidden/>
          </w:rPr>
          <w:fldChar w:fldCharType="separate"/>
        </w:r>
        <w:r w:rsidR="003C1D7E">
          <w:rPr>
            <w:noProof/>
            <w:webHidden/>
          </w:rPr>
          <w:t>47</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1" w:history="1">
        <w:r w:rsidR="003C1D7E" w:rsidRPr="008A4ABD">
          <w:rPr>
            <w:rStyle w:val="Hyperlink"/>
            <w:noProof/>
            <w:highlight w:val="magenta"/>
          </w:rPr>
          <w:t>13.4.6</w:t>
        </w:r>
        <w:r w:rsidR="003C1D7E">
          <w:rPr>
            <w:rFonts w:asciiTheme="minorHAnsi" w:eastAsiaTheme="minorEastAsia" w:hAnsiTheme="minorHAnsi" w:cstheme="minorBidi"/>
            <w:noProof/>
            <w:sz w:val="22"/>
            <w:szCs w:val="22"/>
          </w:rPr>
          <w:tab/>
        </w:r>
        <w:r w:rsidR="003C1D7E" w:rsidRPr="008A4ABD">
          <w:rPr>
            <w:rStyle w:val="Hyperlink"/>
            <w:noProof/>
            <w:highlight w:val="magenta"/>
          </w:rPr>
          <w:t>TilRaadgiver</w:t>
        </w:r>
        <w:r w:rsidR="003C1D7E">
          <w:rPr>
            <w:noProof/>
            <w:webHidden/>
          </w:rPr>
          <w:tab/>
        </w:r>
        <w:r w:rsidR="003C1D7E">
          <w:rPr>
            <w:noProof/>
            <w:webHidden/>
          </w:rPr>
          <w:fldChar w:fldCharType="begin"/>
        </w:r>
        <w:r w:rsidR="003C1D7E">
          <w:rPr>
            <w:noProof/>
            <w:webHidden/>
          </w:rPr>
          <w:instrText xml:space="preserve"> PAGEREF _Toc459379141 \h </w:instrText>
        </w:r>
        <w:r w:rsidR="003C1D7E">
          <w:rPr>
            <w:noProof/>
            <w:webHidden/>
          </w:rPr>
        </w:r>
        <w:r w:rsidR="003C1D7E">
          <w:rPr>
            <w:noProof/>
            <w:webHidden/>
          </w:rPr>
          <w:fldChar w:fldCharType="separate"/>
        </w:r>
        <w:r w:rsidR="003C1D7E">
          <w:rPr>
            <w:noProof/>
            <w:webHidden/>
          </w:rPr>
          <w:t>48</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2" w:history="1">
        <w:r w:rsidR="003C1D7E" w:rsidRPr="008A4ABD">
          <w:rPr>
            <w:rStyle w:val="Hyperlink"/>
            <w:noProof/>
            <w:highlight w:val="magenta"/>
          </w:rPr>
          <w:t>13.4.7</w:t>
        </w:r>
        <w:r w:rsidR="003C1D7E">
          <w:rPr>
            <w:rFonts w:asciiTheme="minorHAnsi" w:eastAsiaTheme="minorEastAsia" w:hAnsiTheme="minorHAnsi" w:cstheme="minorBidi"/>
            <w:noProof/>
            <w:sz w:val="22"/>
            <w:szCs w:val="22"/>
          </w:rPr>
          <w:tab/>
        </w:r>
        <w:r w:rsidR="003C1D7E" w:rsidRPr="008A4ABD">
          <w:rPr>
            <w:rStyle w:val="Hyperlink"/>
            <w:noProof/>
            <w:highlight w:val="magenta"/>
          </w:rPr>
          <w:t>AktivAnmeldelse</w:t>
        </w:r>
        <w:r w:rsidR="003C1D7E">
          <w:rPr>
            <w:noProof/>
            <w:webHidden/>
          </w:rPr>
          <w:tab/>
        </w:r>
        <w:r w:rsidR="003C1D7E">
          <w:rPr>
            <w:noProof/>
            <w:webHidden/>
          </w:rPr>
          <w:fldChar w:fldCharType="begin"/>
        </w:r>
        <w:r w:rsidR="003C1D7E">
          <w:rPr>
            <w:noProof/>
            <w:webHidden/>
          </w:rPr>
          <w:instrText xml:space="preserve"> PAGEREF _Toc459379142 \h </w:instrText>
        </w:r>
        <w:r w:rsidR="003C1D7E">
          <w:rPr>
            <w:noProof/>
            <w:webHidden/>
          </w:rPr>
        </w:r>
        <w:r w:rsidR="003C1D7E">
          <w:rPr>
            <w:noProof/>
            <w:webHidden/>
          </w:rPr>
          <w:fldChar w:fldCharType="separate"/>
        </w:r>
        <w:r w:rsidR="003C1D7E">
          <w:rPr>
            <w:noProof/>
            <w:webHidden/>
          </w:rPr>
          <w:t>48</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3" w:history="1">
        <w:r w:rsidR="003C1D7E" w:rsidRPr="008A4ABD">
          <w:rPr>
            <w:rStyle w:val="Hyperlink"/>
            <w:noProof/>
            <w:highlight w:val="magenta"/>
          </w:rPr>
          <w:t>13.4.8</w:t>
        </w:r>
        <w:r w:rsidR="003C1D7E">
          <w:rPr>
            <w:rFonts w:asciiTheme="minorHAnsi" w:eastAsiaTheme="minorEastAsia" w:hAnsiTheme="minorHAnsi" w:cstheme="minorBidi"/>
            <w:noProof/>
            <w:sz w:val="22"/>
            <w:szCs w:val="22"/>
          </w:rPr>
          <w:tab/>
        </w:r>
        <w:r w:rsidR="003C1D7E" w:rsidRPr="008A4ABD">
          <w:rPr>
            <w:rStyle w:val="Hyperlink"/>
            <w:noProof/>
            <w:highlight w:val="magenta"/>
          </w:rPr>
          <w:t>E-mail indhold for AktivRevideretAnmeldelse</w:t>
        </w:r>
        <w:r w:rsidR="003C1D7E">
          <w:rPr>
            <w:noProof/>
            <w:webHidden/>
          </w:rPr>
          <w:tab/>
        </w:r>
        <w:r w:rsidR="003C1D7E">
          <w:rPr>
            <w:noProof/>
            <w:webHidden/>
          </w:rPr>
          <w:fldChar w:fldCharType="begin"/>
        </w:r>
        <w:r w:rsidR="003C1D7E">
          <w:rPr>
            <w:noProof/>
            <w:webHidden/>
          </w:rPr>
          <w:instrText xml:space="preserve"> PAGEREF _Toc459379143 \h </w:instrText>
        </w:r>
        <w:r w:rsidR="003C1D7E">
          <w:rPr>
            <w:noProof/>
            <w:webHidden/>
          </w:rPr>
        </w:r>
        <w:r w:rsidR="003C1D7E">
          <w:rPr>
            <w:noProof/>
            <w:webHidden/>
          </w:rPr>
          <w:fldChar w:fldCharType="separate"/>
        </w:r>
        <w:r w:rsidR="003C1D7E">
          <w:rPr>
            <w:noProof/>
            <w:webHidden/>
          </w:rPr>
          <w:t>48</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4" w:history="1">
        <w:r w:rsidR="003C1D7E" w:rsidRPr="008A4ABD">
          <w:rPr>
            <w:rStyle w:val="Hyperlink"/>
            <w:noProof/>
            <w:highlight w:val="magenta"/>
          </w:rPr>
          <w:t>13.4.9</w:t>
        </w:r>
        <w:r w:rsidR="003C1D7E">
          <w:rPr>
            <w:rFonts w:asciiTheme="minorHAnsi" w:eastAsiaTheme="minorEastAsia" w:hAnsiTheme="minorHAnsi" w:cstheme="minorBidi"/>
            <w:noProof/>
            <w:sz w:val="22"/>
            <w:szCs w:val="22"/>
          </w:rPr>
          <w:tab/>
        </w:r>
        <w:r w:rsidR="003C1D7E" w:rsidRPr="008A4ABD">
          <w:rPr>
            <w:rStyle w:val="Hyperlink"/>
            <w:noProof/>
            <w:highlight w:val="magenta"/>
          </w:rPr>
          <w:t>Afslut anmeldelse</w:t>
        </w:r>
        <w:r w:rsidR="003C1D7E">
          <w:rPr>
            <w:noProof/>
            <w:webHidden/>
          </w:rPr>
          <w:tab/>
        </w:r>
        <w:r w:rsidR="003C1D7E">
          <w:rPr>
            <w:noProof/>
            <w:webHidden/>
          </w:rPr>
          <w:fldChar w:fldCharType="begin"/>
        </w:r>
        <w:r w:rsidR="003C1D7E">
          <w:rPr>
            <w:noProof/>
            <w:webHidden/>
          </w:rPr>
          <w:instrText xml:space="preserve"> PAGEREF _Toc459379144 \h </w:instrText>
        </w:r>
        <w:r w:rsidR="003C1D7E">
          <w:rPr>
            <w:noProof/>
            <w:webHidden/>
          </w:rPr>
        </w:r>
        <w:r w:rsidR="003C1D7E">
          <w:rPr>
            <w:noProof/>
            <w:webHidden/>
          </w:rPr>
          <w:fldChar w:fldCharType="separate"/>
        </w:r>
        <w:r w:rsidR="003C1D7E">
          <w:rPr>
            <w:noProof/>
            <w:webHidden/>
          </w:rPr>
          <w:t>49</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5" w:history="1">
        <w:r w:rsidR="003C1D7E" w:rsidRPr="008A4ABD">
          <w:rPr>
            <w:rStyle w:val="Hyperlink"/>
            <w:noProof/>
            <w:highlight w:val="magenta"/>
          </w:rPr>
          <w:t>13.4.10</w:t>
        </w:r>
        <w:r w:rsidR="003C1D7E">
          <w:rPr>
            <w:rFonts w:asciiTheme="minorHAnsi" w:eastAsiaTheme="minorEastAsia" w:hAnsiTheme="minorHAnsi" w:cstheme="minorBidi"/>
            <w:noProof/>
            <w:sz w:val="22"/>
            <w:szCs w:val="22"/>
          </w:rPr>
          <w:tab/>
        </w:r>
        <w:r w:rsidR="003C1D7E" w:rsidRPr="008A4ABD">
          <w:rPr>
            <w:rStyle w:val="Hyperlink"/>
            <w:noProof/>
            <w:highlight w:val="magenta"/>
          </w:rPr>
          <w:t>KommuneGodkenderAnmeldelsen</w:t>
        </w:r>
        <w:r w:rsidR="003C1D7E">
          <w:rPr>
            <w:noProof/>
            <w:webHidden/>
          </w:rPr>
          <w:tab/>
        </w:r>
        <w:r w:rsidR="003C1D7E">
          <w:rPr>
            <w:noProof/>
            <w:webHidden/>
          </w:rPr>
          <w:fldChar w:fldCharType="begin"/>
        </w:r>
        <w:r w:rsidR="003C1D7E">
          <w:rPr>
            <w:noProof/>
            <w:webHidden/>
          </w:rPr>
          <w:instrText xml:space="preserve"> PAGEREF _Toc459379145 \h </w:instrText>
        </w:r>
        <w:r w:rsidR="003C1D7E">
          <w:rPr>
            <w:noProof/>
            <w:webHidden/>
          </w:rPr>
        </w:r>
        <w:r w:rsidR="003C1D7E">
          <w:rPr>
            <w:noProof/>
            <w:webHidden/>
          </w:rPr>
          <w:fldChar w:fldCharType="separate"/>
        </w:r>
        <w:r w:rsidR="003C1D7E">
          <w:rPr>
            <w:noProof/>
            <w:webHidden/>
          </w:rPr>
          <w:t>49</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6" w:history="1">
        <w:r w:rsidR="003C1D7E" w:rsidRPr="008A4ABD">
          <w:rPr>
            <w:rStyle w:val="Hyperlink"/>
            <w:noProof/>
            <w:highlight w:val="magenta"/>
          </w:rPr>
          <w:t>13.4.11</w:t>
        </w:r>
        <w:r w:rsidR="003C1D7E">
          <w:rPr>
            <w:rFonts w:asciiTheme="minorHAnsi" w:eastAsiaTheme="minorEastAsia" w:hAnsiTheme="minorHAnsi" w:cstheme="minorBidi"/>
            <w:noProof/>
            <w:sz w:val="22"/>
            <w:szCs w:val="22"/>
          </w:rPr>
          <w:tab/>
        </w:r>
        <w:r w:rsidR="003C1D7E" w:rsidRPr="008A4ABD">
          <w:rPr>
            <w:rStyle w:val="Hyperlink"/>
            <w:noProof/>
            <w:highlight w:val="magenta"/>
          </w:rPr>
          <w:t>TilAnmelderJordmodtagerAfviserAnmeldelsen</w:t>
        </w:r>
        <w:r w:rsidR="003C1D7E">
          <w:rPr>
            <w:noProof/>
            <w:webHidden/>
          </w:rPr>
          <w:tab/>
        </w:r>
        <w:r w:rsidR="003C1D7E">
          <w:rPr>
            <w:noProof/>
            <w:webHidden/>
          </w:rPr>
          <w:fldChar w:fldCharType="begin"/>
        </w:r>
        <w:r w:rsidR="003C1D7E">
          <w:rPr>
            <w:noProof/>
            <w:webHidden/>
          </w:rPr>
          <w:instrText xml:space="preserve"> PAGEREF _Toc459379146 \h </w:instrText>
        </w:r>
        <w:r w:rsidR="003C1D7E">
          <w:rPr>
            <w:noProof/>
            <w:webHidden/>
          </w:rPr>
        </w:r>
        <w:r w:rsidR="003C1D7E">
          <w:rPr>
            <w:noProof/>
            <w:webHidden/>
          </w:rPr>
          <w:fldChar w:fldCharType="separate"/>
        </w:r>
        <w:r w:rsidR="003C1D7E">
          <w:rPr>
            <w:noProof/>
            <w:webHidden/>
          </w:rPr>
          <w:t>50</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7" w:history="1">
        <w:r w:rsidR="003C1D7E" w:rsidRPr="008A4ABD">
          <w:rPr>
            <w:rStyle w:val="Hyperlink"/>
            <w:noProof/>
            <w:highlight w:val="magenta"/>
          </w:rPr>
          <w:t>13.4.12</w:t>
        </w:r>
        <w:r w:rsidR="003C1D7E">
          <w:rPr>
            <w:rFonts w:asciiTheme="minorHAnsi" w:eastAsiaTheme="minorEastAsia" w:hAnsiTheme="minorHAnsi" w:cstheme="minorBidi"/>
            <w:noProof/>
            <w:sz w:val="22"/>
            <w:szCs w:val="22"/>
          </w:rPr>
          <w:tab/>
        </w:r>
        <w:r w:rsidR="003C1D7E" w:rsidRPr="008A4ABD">
          <w:rPr>
            <w:rStyle w:val="Hyperlink"/>
            <w:noProof/>
            <w:highlight w:val="magenta"/>
          </w:rPr>
          <w:t>TilProeveTagerTidTilJordproever</w:t>
        </w:r>
        <w:r w:rsidR="003C1D7E">
          <w:rPr>
            <w:noProof/>
            <w:webHidden/>
          </w:rPr>
          <w:tab/>
        </w:r>
        <w:r w:rsidR="003C1D7E">
          <w:rPr>
            <w:noProof/>
            <w:webHidden/>
          </w:rPr>
          <w:fldChar w:fldCharType="begin"/>
        </w:r>
        <w:r w:rsidR="003C1D7E">
          <w:rPr>
            <w:noProof/>
            <w:webHidden/>
          </w:rPr>
          <w:instrText xml:space="preserve"> PAGEREF _Toc459379147 \h </w:instrText>
        </w:r>
        <w:r w:rsidR="003C1D7E">
          <w:rPr>
            <w:noProof/>
            <w:webHidden/>
          </w:rPr>
        </w:r>
        <w:r w:rsidR="003C1D7E">
          <w:rPr>
            <w:noProof/>
            <w:webHidden/>
          </w:rPr>
          <w:fldChar w:fldCharType="separate"/>
        </w:r>
        <w:r w:rsidR="003C1D7E">
          <w:rPr>
            <w:noProof/>
            <w:webHidden/>
          </w:rPr>
          <w:t>50</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8" w:history="1">
        <w:r w:rsidR="003C1D7E" w:rsidRPr="008A4ABD">
          <w:rPr>
            <w:rStyle w:val="Hyperlink"/>
            <w:noProof/>
            <w:highlight w:val="magenta"/>
          </w:rPr>
          <w:t>13.4.13</w:t>
        </w:r>
        <w:r w:rsidR="003C1D7E">
          <w:rPr>
            <w:rFonts w:asciiTheme="minorHAnsi" w:eastAsiaTheme="minorEastAsia" w:hAnsiTheme="minorHAnsi" w:cstheme="minorBidi"/>
            <w:noProof/>
            <w:sz w:val="22"/>
            <w:szCs w:val="22"/>
          </w:rPr>
          <w:tab/>
        </w:r>
        <w:r w:rsidR="003C1D7E" w:rsidRPr="008A4ABD">
          <w:rPr>
            <w:rStyle w:val="Hyperlink"/>
            <w:noProof/>
            <w:highlight w:val="magenta"/>
          </w:rPr>
          <w:t>TilLabProeveSkalAnalyses</w:t>
        </w:r>
        <w:r w:rsidR="003C1D7E">
          <w:rPr>
            <w:noProof/>
            <w:webHidden/>
          </w:rPr>
          <w:tab/>
        </w:r>
        <w:r w:rsidR="003C1D7E">
          <w:rPr>
            <w:noProof/>
            <w:webHidden/>
          </w:rPr>
          <w:fldChar w:fldCharType="begin"/>
        </w:r>
        <w:r w:rsidR="003C1D7E">
          <w:rPr>
            <w:noProof/>
            <w:webHidden/>
          </w:rPr>
          <w:instrText xml:space="preserve"> PAGEREF _Toc459379148 \h </w:instrText>
        </w:r>
        <w:r w:rsidR="003C1D7E">
          <w:rPr>
            <w:noProof/>
            <w:webHidden/>
          </w:rPr>
        </w:r>
        <w:r w:rsidR="003C1D7E">
          <w:rPr>
            <w:noProof/>
            <w:webHidden/>
          </w:rPr>
          <w:fldChar w:fldCharType="separate"/>
        </w:r>
        <w:r w:rsidR="003C1D7E">
          <w:rPr>
            <w:noProof/>
            <w:webHidden/>
          </w:rPr>
          <w:t>50</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49" w:history="1">
        <w:r w:rsidR="003C1D7E" w:rsidRPr="008A4ABD">
          <w:rPr>
            <w:rStyle w:val="Hyperlink"/>
            <w:noProof/>
            <w:highlight w:val="magenta"/>
          </w:rPr>
          <w:t>13.4.14</w:t>
        </w:r>
        <w:r w:rsidR="003C1D7E">
          <w:rPr>
            <w:rFonts w:asciiTheme="minorHAnsi" w:eastAsiaTheme="minorEastAsia" w:hAnsiTheme="minorHAnsi" w:cstheme="minorBidi"/>
            <w:noProof/>
            <w:sz w:val="22"/>
            <w:szCs w:val="22"/>
          </w:rPr>
          <w:tab/>
        </w:r>
        <w:r w:rsidR="003C1D7E" w:rsidRPr="008A4ABD">
          <w:rPr>
            <w:rStyle w:val="Hyperlink"/>
            <w:noProof/>
            <w:highlight w:val="magenta"/>
          </w:rPr>
          <w:t>TilMiljoemedarbejderLabErFaerdigMedAnalyse</w:t>
        </w:r>
        <w:r w:rsidR="003C1D7E">
          <w:rPr>
            <w:noProof/>
            <w:webHidden/>
          </w:rPr>
          <w:tab/>
        </w:r>
        <w:r w:rsidR="003C1D7E">
          <w:rPr>
            <w:noProof/>
            <w:webHidden/>
          </w:rPr>
          <w:fldChar w:fldCharType="begin"/>
        </w:r>
        <w:r w:rsidR="003C1D7E">
          <w:rPr>
            <w:noProof/>
            <w:webHidden/>
          </w:rPr>
          <w:instrText xml:space="preserve"> PAGEREF _Toc459379149 \h </w:instrText>
        </w:r>
        <w:r w:rsidR="003C1D7E">
          <w:rPr>
            <w:noProof/>
            <w:webHidden/>
          </w:rPr>
        </w:r>
        <w:r w:rsidR="003C1D7E">
          <w:rPr>
            <w:noProof/>
            <w:webHidden/>
          </w:rPr>
          <w:fldChar w:fldCharType="separate"/>
        </w:r>
        <w:r w:rsidR="003C1D7E">
          <w:rPr>
            <w:noProof/>
            <w:webHidden/>
          </w:rPr>
          <w:t>50</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50" w:history="1">
        <w:r w:rsidR="003C1D7E" w:rsidRPr="008A4ABD">
          <w:rPr>
            <w:rStyle w:val="Hyperlink"/>
            <w:noProof/>
            <w:highlight w:val="magenta"/>
          </w:rPr>
          <w:t>13.4.15</w:t>
        </w:r>
        <w:r w:rsidR="003C1D7E">
          <w:rPr>
            <w:rFonts w:asciiTheme="minorHAnsi" w:eastAsiaTheme="minorEastAsia" w:hAnsiTheme="minorHAnsi" w:cstheme="minorBidi"/>
            <w:noProof/>
            <w:sz w:val="22"/>
            <w:szCs w:val="22"/>
          </w:rPr>
          <w:tab/>
        </w:r>
        <w:r w:rsidR="003C1D7E" w:rsidRPr="008A4ABD">
          <w:rPr>
            <w:rStyle w:val="Hyperlink"/>
            <w:noProof/>
            <w:highlight w:val="magenta"/>
          </w:rPr>
          <w:t>TilPladsmandNytOmStikproeve Hvis jorden godkendes ser e-mailen således ud:</w:t>
        </w:r>
        <w:r w:rsidR="003C1D7E">
          <w:rPr>
            <w:noProof/>
            <w:webHidden/>
          </w:rPr>
          <w:tab/>
        </w:r>
        <w:r w:rsidR="003C1D7E">
          <w:rPr>
            <w:noProof/>
            <w:webHidden/>
          </w:rPr>
          <w:fldChar w:fldCharType="begin"/>
        </w:r>
        <w:r w:rsidR="003C1D7E">
          <w:rPr>
            <w:noProof/>
            <w:webHidden/>
          </w:rPr>
          <w:instrText xml:space="preserve"> PAGEREF _Toc459379150 \h </w:instrText>
        </w:r>
        <w:r w:rsidR="003C1D7E">
          <w:rPr>
            <w:noProof/>
            <w:webHidden/>
          </w:rPr>
        </w:r>
        <w:r w:rsidR="003C1D7E">
          <w:rPr>
            <w:noProof/>
            <w:webHidden/>
          </w:rPr>
          <w:fldChar w:fldCharType="separate"/>
        </w:r>
        <w:r w:rsidR="003C1D7E">
          <w:rPr>
            <w:noProof/>
            <w:webHidden/>
          </w:rPr>
          <w:t>50</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51" w:history="1">
        <w:r w:rsidR="003C1D7E" w:rsidRPr="008A4ABD">
          <w:rPr>
            <w:rStyle w:val="Hyperlink"/>
            <w:noProof/>
            <w:highlight w:val="magenta"/>
          </w:rPr>
          <w:t>13.4.16</w:t>
        </w:r>
        <w:r w:rsidR="003C1D7E">
          <w:rPr>
            <w:rFonts w:asciiTheme="minorHAnsi" w:eastAsiaTheme="minorEastAsia" w:hAnsiTheme="minorHAnsi" w:cstheme="minorBidi"/>
            <w:noProof/>
            <w:sz w:val="22"/>
            <w:szCs w:val="22"/>
          </w:rPr>
          <w:tab/>
        </w:r>
        <w:r w:rsidR="003C1D7E" w:rsidRPr="008A4ABD">
          <w:rPr>
            <w:rStyle w:val="Hyperlink"/>
            <w:noProof/>
            <w:highlight w:val="magenta"/>
          </w:rPr>
          <w:t>TilBetalerNytFraBogholder</w:t>
        </w:r>
        <w:r w:rsidR="003C1D7E">
          <w:rPr>
            <w:noProof/>
            <w:webHidden/>
          </w:rPr>
          <w:tab/>
        </w:r>
        <w:r w:rsidR="003C1D7E">
          <w:rPr>
            <w:noProof/>
            <w:webHidden/>
          </w:rPr>
          <w:fldChar w:fldCharType="begin"/>
        </w:r>
        <w:r w:rsidR="003C1D7E">
          <w:rPr>
            <w:noProof/>
            <w:webHidden/>
          </w:rPr>
          <w:instrText xml:space="preserve"> PAGEREF _Toc459379151 \h </w:instrText>
        </w:r>
        <w:r w:rsidR="003C1D7E">
          <w:rPr>
            <w:noProof/>
            <w:webHidden/>
          </w:rPr>
        </w:r>
        <w:r w:rsidR="003C1D7E">
          <w:rPr>
            <w:noProof/>
            <w:webHidden/>
          </w:rPr>
          <w:fldChar w:fldCharType="separate"/>
        </w:r>
        <w:r w:rsidR="003C1D7E">
          <w:rPr>
            <w:noProof/>
            <w:webHidden/>
          </w:rPr>
          <w:t>51</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52" w:history="1">
        <w:r w:rsidR="003C1D7E" w:rsidRPr="008A4ABD">
          <w:rPr>
            <w:rStyle w:val="Hyperlink"/>
            <w:noProof/>
            <w:highlight w:val="magenta"/>
          </w:rPr>
          <w:t>13.4.17</w:t>
        </w:r>
        <w:r w:rsidR="003C1D7E">
          <w:rPr>
            <w:rFonts w:asciiTheme="minorHAnsi" w:eastAsiaTheme="minorEastAsia" w:hAnsiTheme="minorHAnsi" w:cstheme="minorBidi"/>
            <w:noProof/>
            <w:sz w:val="22"/>
            <w:szCs w:val="22"/>
          </w:rPr>
          <w:tab/>
        </w:r>
        <w:r w:rsidR="003C1D7E" w:rsidRPr="008A4ABD">
          <w:rPr>
            <w:rStyle w:val="Hyperlink"/>
            <w:noProof/>
            <w:highlight w:val="magenta"/>
          </w:rPr>
          <w:t>BeskedVedrBetalerAfvistAfBogholder</w:t>
        </w:r>
        <w:r w:rsidR="003C1D7E">
          <w:rPr>
            <w:noProof/>
            <w:webHidden/>
          </w:rPr>
          <w:tab/>
        </w:r>
        <w:r w:rsidR="003C1D7E">
          <w:rPr>
            <w:noProof/>
            <w:webHidden/>
          </w:rPr>
          <w:fldChar w:fldCharType="begin"/>
        </w:r>
        <w:r w:rsidR="003C1D7E">
          <w:rPr>
            <w:noProof/>
            <w:webHidden/>
          </w:rPr>
          <w:instrText xml:space="preserve"> PAGEREF _Toc459379152 \h </w:instrText>
        </w:r>
        <w:r w:rsidR="003C1D7E">
          <w:rPr>
            <w:noProof/>
            <w:webHidden/>
          </w:rPr>
        </w:r>
        <w:r w:rsidR="003C1D7E">
          <w:rPr>
            <w:noProof/>
            <w:webHidden/>
          </w:rPr>
          <w:fldChar w:fldCharType="separate"/>
        </w:r>
        <w:r w:rsidR="003C1D7E">
          <w:rPr>
            <w:noProof/>
            <w:webHidden/>
          </w:rPr>
          <w:t>51</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53" w:history="1">
        <w:r w:rsidR="003C1D7E" w:rsidRPr="008A4ABD">
          <w:rPr>
            <w:rStyle w:val="Hyperlink"/>
            <w:noProof/>
            <w:highlight w:val="magenta"/>
          </w:rPr>
          <w:t>13.4.18</w:t>
        </w:r>
        <w:r w:rsidR="003C1D7E">
          <w:rPr>
            <w:rFonts w:asciiTheme="minorHAnsi" w:eastAsiaTheme="minorEastAsia" w:hAnsiTheme="minorHAnsi" w:cstheme="minorBidi"/>
            <w:noProof/>
            <w:sz w:val="22"/>
            <w:szCs w:val="22"/>
          </w:rPr>
          <w:tab/>
        </w:r>
        <w:r w:rsidR="003C1D7E" w:rsidRPr="008A4ABD">
          <w:rPr>
            <w:rStyle w:val="Hyperlink"/>
            <w:noProof/>
            <w:highlight w:val="magenta"/>
          </w:rPr>
          <w:t>Opgørelse over mængde modtaget jord</w:t>
        </w:r>
        <w:r w:rsidR="003C1D7E">
          <w:rPr>
            <w:noProof/>
            <w:webHidden/>
          </w:rPr>
          <w:tab/>
        </w:r>
        <w:r w:rsidR="003C1D7E">
          <w:rPr>
            <w:noProof/>
            <w:webHidden/>
          </w:rPr>
          <w:fldChar w:fldCharType="begin"/>
        </w:r>
        <w:r w:rsidR="003C1D7E">
          <w:rPr>
            <w:noProof/>
            <w:webHidden/>
          </w:rPr>
          <w:instrText xml:space="preserve"> PAGEREF _Toc459379153 \h </w:instrText>
        </w:r>
        <w:r w:rsidR="003C1D7E">
          <w:rPr>
            <w:noProof/>
            <w:webHidden/>
          </w:rPr>
        </w:r>
        <w:r w:rsidR="003C1D7E">
          <w:rPr>
            <w:noProof/>
            <w:webHidden/>
          </w:rPr>
          <w:fldChar w:fldCharType="separate"/>
        </w:r>
        <w:r w:rsidR="003C1D7E">
          <w:rPr>
            <w:noProof/>
            <w:webHidden/>
          </w:rPr>
          <w:t>52</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54" w:history="1">
        <w:r w:rsidR="003C1D7E" w:rsidRPr="008A4ABD">
          <w:rPr>
            <w:rStyle w:val="Hyperlink"/>
            <w:noProof/>
            <w:highlight w:val="darkGreen"/>
          </w:rPr>
          <w:t>14</w:t>
        </w:r>
        <w:r w:rsidR="003C1D7E">
          <w:rPr>
            <w:rFonts w:asciiTheme="minorHAnsi" w:eastAsiaTheme="minorEastAsia" w:hAnsiTheme="minorHAnsi" w:cstheme="minorBidi"/>
            <w:b w:val="0"/>
            <w:noProof/>
            <w:szCs w:val="22"/>
          </w:rPr>
          <w:tab/>
        </w:r>
        <w:r w:rsidR="003C1D7E" w:rsidRPr="008A4ABD">
          <w:rPr>
            <w:rStyle w:val="Hyperlink"/>
            <w:noProof/>
            <w:highlight w:val="darkGreen"/>
          </w:rPr>
          <w:t>Historik og kommunikation for anmeldelsen</w:t>
        </w:r>
        <w:r w:rsidR="003C1D7E">
          <w:rPr>
            <w:noProof/>
            <w:webHidden/>
          </w:rPr>
          <w:tab/>
        </w:r>
        <w:r w:rsidR="003C1D7E">
          <w:rPr>
            <w:noProof/>
            <w:webHidden/>
          </w:rPr>
          <w:fldChar w:fldCharType="begin"/>
        </w:r>
        <w:r w:rsidR="003C1D7E">
          <w:rPr>
            <w:noProof/>
            <w:webHidden/>
          </w:rPr>
          <w:instrText xml:space="preserve"> PAGEREF _Toc459379154 \h </w:instrText>
        </w:r>
        <w:r w:rsidR="003C1D7E">
          <w:rPr>
            <w:noProof/>
            <w:webHidden/>
          </w:rPr>
        </w:r>
        <w:r w:rsidR="003C1D7E">
          <w:rPr>
            <w:noProof/>
            <w:webHidden/>
          </w:rPr>
          <w:fldChar w:fldCharType="separate"/>
        </w:r>
        <w:r w:rsidR="003C1D7E">
          <w:rPr>
            <w:noProof/>
            <w:webHidden/>
          </w:rPr>
          <w:t>53</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55" w:history="1">
        <w:r w:rsidR="003C1D7E" w:rsidRPr="008A4ABD">
          <w:rPr>
            <w:rStyle w:val="Hyperlink"/>
            <w:noProof/>
            <w:highlight w:val="magenta"/>
          </w:rPr>
          <w:t>15</w:t>
        </w:r>
        <w:r w:rsidR="003C1D7E">
          <w:rPr>
            <w:rFonts w:asciiTheme="minorHAnsi" w:eastAsiaTheme="minorEastAsia" w:hAnsiTheme="minorHAnsi" w:cstheme="minorBidi"/>
            <w:b w:val="0"/>
            <w:noProof/>
            <w:szCs w:val="22"/>
          </w:rPr>
          <w:tab/>
        </w:r>
        <w:r w:rsidR="003C1D7E" w:rsidRPr="008A4ABD">
          <w:rPr>
            <w:rStyle w:val="Hyperlink"/>
            <w:noProof/>
            <w:highlight w:val="magenta"/>
          </w:rPr>
          <w:t>ServiceTrigger</w:t>
        </w:r>
        <w:r w:rsidR="003C1D7E">
          <w:rPr>
            <w:noProof/>
            <w:webHidden/>
          </w:rPr>
          <w:tab/>
        </w:r>
        <w:r w:rsidR="003C1D7E">
          <w:rPr>
            <w:noProof/>
            <w:webHidden/>
          </w:rPr>
          <w:fldChar w:fldCharType="begin"/>
        </w:r>
        <w:r w:rsidR="003C1D7E">
          <w:rPr>
            <w:noProof/>
            <w:webHidden/>
          </w:rPr>
          <w:instrText xml:space="preserve"> PAGEREF _Toc459379155 \h </w:instrText>
        </w:r>
        <w:r w:rsidR="003C1D7E">
          <w:rPr>
            <w:noProof/>
            <w:webHidden/>
          </w:rPr>
        </w:r>
        <w:r w:rsidR="003C1D7E">
          <w:rPr>
            <w:noProof/>
            <w:webHidden/>
          </w:rPr>
          <w:fldChar w:fldCharType="separate"/>
        </w:r>
        <w:r w:rsidR="003C1D7E">
          <w:rPr>
            <w:noProof/>
            <w:webHidden/>
          </w:rPr>
          <w:t>54</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56" w:history="1">
        <w:r w:rsidR="003C1D7E" w:rsidRPr="008A4ABD">
          <w:rPr>
            <w:rStyle w:val="Hyperlink"/>
            <w:noProof/>
          </w:rPr>
          <w:t>15.1</w:t>
        </w:r>
        <w:r w:rsidR="003C1D7E">
          <w:rPr>
            <w:rFonts w:asciiTheme="minorHAnsi" w:eastAsiaTheme="minorEastAsia" w:hAnsiTheme="minorHAnsi" w:cstheme="minorBidi"/>
            <w:noProof/>
            <w:sz w:val="22"/>
            <w:szCs w:val="22"/>
          </w:rPr>
          <w:tab/>
        </w:r>
        <w:r w:rsidR="003C1D7E" w:rsidRPr="008A4ABD">
          <w:rPr>
            <w:rStyle w:val="Hyperlink"/>
            <w:noProof/>
          </w:rPr>
          <w:t>Reload adresser</w:t>
        </w:r>
        <w:r w:rsidR="003C1D7E">
          <w:rPr>
            <w:noProof/>
            <w:webHidden/>
          </w:rPr>
          <w:tab/>
        </w:r>
        <w:r w:rsidR="003C1D7E">
          <w:rPr>
            <w:noProof/>
            <w:webHidden/>
          </w:rPr>
          <w:fldChar w:fldCharType="begin"/>
        </w:r>
        <w:r w:rsidR="003C1D7E">
          <w:rPr>
            <w:noProof/>
            <w:webHidden/>
          </w:rPr>
          <w:instrText xml:space="preserve"> PAGEREF _Toc459379156 \h </w:instrText>
        </w:r>
        <w:r w:rsidR="003C1D7E">
          <w:rPr>
            <w:noProof/>
            <w:webHidden/>
          </w:rPr>
        </w:r>
        <w:r w:rsidR="003C1D7E">
          <w:rPr>
            <w:noProof/>
            <w:webHidden/>
          </w:rPr>
          <w:fldChar w:fldCharType="separate"/>
        </w:r>
        <w:r w:rsidR="003C1D7E">
          <w:rPr>
            <w:noProof/>
            <w:webHidden/>
          </w:rPr>
          <w:t>54</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57" w:history="1">
        <w:r w:rsidR="003C1D7E" w:rsidRPr="008A4ABD">
          <w:rPr>
            <w:rStyle w:val="Hyperlink"/>
            <w:noProof/>
          </w:rPr>
          <w:t>15.2</w:t>
        </w:r>
        <w:r w:rsidR="003C1D7E">
          <w:rPr>
            <w:rFonts w:asciiTheme="minorHAnsi" w:eastAsiaTheme="minorEastAsia" w:hAnsiTheme="minorHAnsi" w:cstheme="minorBidi"/>
            <w:noProof/>
            <w:sz w:val="22"/>
            <w:szCs w:val="22"/>
          </w:rPr>
          <w:tab/>
        </w:r>
        <w:r w:rsidR="003C1D7E" w:rsidRPr="008A4ABD">
          <w:rPr>
            <w:rStyle w:val="Hyperlink"/>
            <w:noProof/>
          </w:rPr>
          <w:t>Afslut gamle anmeldelser</w:t>
        </w:r>
        <w:r w:rsidR="003C1D7E">
          <w:rPr>
            <w:noProof/>
            <w:webHidden/>
          </w:rPr>
          <w:tab/>
        </w:r>
        <w:r w:rsidR="003C1D7E">
          <w:rPr>
            <w:noProof/>
            <w:webHidden/>
          </w:rPr>
          <w:fldChar w:fldCharType="begin"/>
        </w:r>
        <w:r w:rsidR="003C1D7E">
          <w:rPr>
            <w:noProof/>
            <w:webHidden/>
          </w:rPr>
          <w:instrText xml:space="preserve"> PAGEREF _Toc459379157 \h </w:instrText>
        </w:r>
        <w:r w:rsidR="003C1D7E">
          <w:rPr>
            <w:noProof/>
            <w:webHidden/>
          </w:rPr>
        </w:r>
        <w:r w:rsidR="003C1D7E">
          <w:rPr>
            <w:noProof/>
            <w:webHidden/>
          </w:rPr>
          <w:fldChar w:fldCharType="separate"/>
        </w:r>
        <w:r w:rsidR="003C1D7E">
          <w:rPr>
            <w:noProof/>
            <w:webHidden/>
          </w:rPr>
          <w:t>54</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58" w:history="1">
        <w:r w:rsidR="003C1D7E" w:rsidRPr="008A4ABD">
          <w:rPr>
            <w:rStyle w:val="Hyperlink"/>
            <w:noProof/>
          </w:rPr>
          <w:t>16</w:t>
        </w:r>
        <w:r w:rsidR="003C1D7E">
          <w:rPr>
            <w:rFonts w:asciiTheme="minorHAnsi" w:eastAsiaTheme="minorEastAsia" w:hAnsiTheme="minorHAnsi" w:cstheme="minorBidi"/>
            <w:b w:val="0"/>
            <w:noProof/>
            <w:szCs w:val="22"/>
          </w:rPr>
          <w:tab/>
        </w:r>
        <w:r w:rsidR="003C1D7E" w:rsidRPr="008A4ABD">
          <w:rPr>
            <w:rStyle w:val="Hyperlink"/>
            <w:noProof/>
          </w:rPr>
          <w:t>Opsætning</w:t>
        </w:r>
        <w:r w:rsidR="003C1D7E">
          <w:rPr>
            <w:noProof/>
            <w:webHidden/>
          </w:rPr>
          <w:tab/>
        </w:r>
        <w:r w:rsidR="003C1D7E">
          <w:rPr>
            <w:noProof/>
            <w:webHidden/>
          </w:rPr>
          <w:fldChar w:fldCharType="begin"/>
        </w:r>
        <w:r w:rsidR="003C1D7E">
          <w:rPr>
            <w:noProof/>
            <w:webHidden/>
          </w:rPr>
          <w:instrText xml:space="preserve"> PAGEREF _Toc459379158 \h </w:instrText>
        </w:r>
        <w:r w:rsidR="003C1D7E">
          <w:rPr>
            <w:noProof/>
            <w:webHidden/>
          </w:rPr>
        </w:r>
        <w:r w:rsidR="003C1D7E">
          <w:rPr>
            <w:noProof/>
            <w:webHidden/>
          </w:rPr>
          <w:fldChar w:fldCharType="separate"/>
        </w:r>
        <w:r w:rsidR="003C1D7E">
          <w:rPr>
            <w:noProof/>
            <w:webHidden/>
          </w:rPr>
          <w:t>55</w:t>
        </w:r>
        <w:r w:rsidR="003C1D7E">
          <w:rPr>
            <w:noProof/>
            <w:webHidden/>
          </w:rPr>
          <w:fldChar w:fldCharType="end"/>
        </w:r>
      </w:hyperlink>
    </w:p>
    <w:p w:rsidR="003C1D7E" w:rsidRDefault="00D51982">
      <w:pPr>
        <w:pStyle w:val="TOC2"/>
        <w:rPr>
          <w:rFonts w:asciiTheme="minorHAnsi" w:eastAsiaTheme="minorEastAsia" w:hAnsiTheme="minorHAnsi" w:cstheme="minorBidi"/>
          <w:noProof/>
          <w:sz w:val="22"/>
          <w:szCs w:val="22"/>
        </w:rPr>
      </w:pPr>
      <w:hyperlink w:anchor="_Toc459379159" w:history="1">
        <w:r w:rsidR="003C1D7E" w:rsidRPr="008A4ABD">
          <w:rPr>
            <w:rStyle w:val="Hyperlink"/>
            <w:noProof/>
          </w:rPr>
          <w:t>16.1</w:t>
        </w:r>
        <w:r w:rsidR="003C1D7E">
          <w:rPr>
            <w:rFonts w:asciiTheme="minorHAnsi" w:eastAsiaTheme="minorEastAsia" w:hAnsiTheme="minorHAnsi" w:cstheme="minorBidi"/>
            <w:noProof/>
            <w:sz w:val="22"/>
            <w:szCs w:val="22"/>
          </w:rPr>
          <w:tab/>
        </w:r>
        <w:r w:rsidR="003C1D7E" w:rsidRPr="008A4ABD">
          <w:rPr>
            <w:rStyle w:val="Hyperlink"/>
            <w:noProof/>
          </w:rPr>
          <w:t>Modtageranlæg</w:t>
        </w:r>
        <w:r w:rsidR="003C1D7E">
          <w:rPr>
            <w:noProof/>
            <w:webHidden/>
          </w:rPr>
          <w:tab/>
        </w:r>
        <w:r w:rsidR="003C1D7E">
          <w:rPr>
            <w:noProof/>
            <w:webHidden/>
          </w:rPr>
          <w:fldChar w:fldCharType="begin"/>
        </w:r>
        <w:r w:rsidR="003C1D7E">
          <w:rPr>
            <w:noProof/>
            <w:webHidden/>
          </w:rPr>
          <w:instrText xml:space="preserve"> PAGEREF _Toc459379159 \h </w:instrText>
        </w:r>
        <w:r w:rsidR="003C1D7E">
          <w:rPr>
            <w:noProof/>
            <w:webHidden/>
          </w:rPr>
        </w:r>
        <w:r w:rsidR="003C1D7E">
          <w:rPr>
            <w:noProof/>
            <w:webHidden/>
          </w:rPr>
          <w:fldChar w:fldCharType="separate"/>
        </w:r>
        <w:r w:rsidR="003C1D7E">
          <w:rPr>
            <w:noProof/>
            <w:webHidden/>
          </w:rPr>
          <w:t>55</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60" w:history="1">
        <w:r w:rsidR="003C1D7E" w:rsidRPr="008A4ABD">
          <w:rPr>
            <w:rStyle w:val="Hyperlink"/>
            <w:noProof/>
          </w:rPr>
          <w:t>16.1.1</w:t>
        </w:r>
        <w:r w:rsidR="003C1D7E">
          <w:rPr>
            <w:rFonts w:asciiTheme="minorHAnsi" w:eastAsiaTheme="minorEastAsia" w:hAnsiTheme="minorHAnsi" w:cstheme="minorBidi"/>
            <w:noProof/>
            <w:sz w:val="22"/>
            <w:szCs w:val="22"/>
          </w:rPr>
          <w:tab/>
        </w:r>
        <w:r w:rsidR="003C1D7E" w:rsidRPr="008A4ABD">
          <w:rPr>
            <w:rStyle w:val="Hyperlink"/>
            <w:noProof/>
          </w:rPr>
          <w:t>Automatisk godkendelsesprocedure</w:t>
        </w:r>
        <w:r w:rsidR="003C1D7E">
          <w:rPr>
            <w:noProof/>
            <w:webHidden/>
          </w:rPr>
          <w:tab/>
        </w:r>
        <w:r w:rsidR="003C1D7E">
          <w:rPr>
            <w:noProof/>
            <w:webHidden/>
          </w:rPr>
          <w:fldChar w:fldCharType="begin"/>
        </w:r>
        <w:r w:rsidR="003C1D7E">
          <w:rPr>
            <w:noProof/>
            <w:webHidden/>
          </w:rPr>
          <w:instrText xml:space="preserve"> PAGEREF _Toc459379160 \h </w:instrText>
        </w:r>
        <w:r w:rsidR="003C1D7E">
          <w:rPr>
            <w:noProof/>
            <w:webHidden/>
          </w:rPr>
        </w:r>
        <w:r w:rsidR="003C1D7E">
          <w:rPr>
            <w:noProof/>
            <w:webHidden/>
          </w:rPr>
          <w:fldChar w:fldCharType="separate"/>
        </w:r>
        <w:r w:rsidR="003C1D7E">
          <w:rPr>
            <w:noProof/>
            <w:webHidden/>
          </w:rPr>
          <w:t>55</w:t>
        </w:r>
        <w:r w:rsidR="003C1D7E">
          <w:rPr>
            <w:noProof/>
            <w:webHidden/>
          </w:rPr>
          <w:fldChar w:fldCharType="end"/>
        </w:r>
      </w:hyperlink>
    </w:p>
    <w:p w:rsidR="003C1D7E" w:rsidRDefault="00D51982">
      <w:pPr>
        <w:pStyle w:val="TOC3"/>
        <w:rPr>
          <w:rFonts w:asciiTheme="minorHAnsi" w:eastAsiaTheme="minorEastAsia" w:hAnsiTheme="minorHAnsi" w:cstheme="minorBidi"/>
          <w:noProof/>
          <w:sz w:val="22"/>
          <w:szCs w:val="22"/>
        </w:rPr>
      </w:pPr>
      <w:hyperlink w:anchor="_Toc459379161" w:history="1">
        <w:r w:rsidR="003C1D7E" w:rsidRPr="008A4ABD">
          <w:rPr>
            <w:rStyle w:val="Hyperlink"/>
            <w:noProof/>
          </w:rPr>
          <w:t>16.1.2</w:t>
        </w:r>
        <w:r w:rsidR="003C1D7E">
          <w:rPr>
            <w:rFonts w:asciiTheme="minorHAnsi" w:eastAsiaTheme="minorEastAsia" w:hAnsiTheme="minorHAnsi" w:cstheme="minorBidi"/>
            <w:noProof/>
            <w:sz w:val="22"/>
            <w:szCs w:val="22"/>
          </w:rPr>
          <w:tab/>
        </w:r>
        <w:r w:rsidR="003C1D7E" w:rsidRPr="008A4ABD">
          <w:rPr>
            <w:rStyle w:val="Hyperlink"/>
            <w:noProof/>
          </w:rPr>
          <w:t>Omregningsfaktor fra aksler til ton</w:t>
        </w:r>
        <w:r w:rsidR="003C1D7E">
          <w:rPr>
            <w:noProof/>
            <w:webHidden/>
          </w:rPr>
          <w:tab/>
        </w:r>
        <w:r w:rsidR="003C1D7E">
          <w:rPr>
            <w:noProof/>
            <w:webHidden/>
          </w:rPr>
          <w:fldChar w:fldCharType="begin"/>
        </w:r>
        <w:r w:rsidR="003C1D7E">
          <w:rPr>
            <w:noProof/>
            <w:webHidden/>
          </w:rPr>
          <w:instrText xml:space="preserve"> PAGEREF _Toc459379161 \h </w:instrText>
        </w:r>
        <w:r w:rsidR="003C1D7E">
          <w:rPr>
            <w:noProof/>
            <w:webHidden/>
          </w:rPr>
        </w:r>
        <w:r w:rsidR="003C1D7E">
          <w:rPr>
            <w:noProof/>
            <w:webHidden/>
          </w:rPr>
          <w:fldChar w:fldCharType="separate"/>
        </w:r>
        <w:r w:rsidR="003C1D7E">
          <w:rPr>
            <w:noProof/>
            <w:webHidden/>
          </w:rPr>
          <w:t>55</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62" w:history="1">
        <w:r w:rsidR="003C1D7E" w:rsidRPr="008A4ABD">
          <w:rPr>
            <w:rStyle w:val="Hyperlink"/>
            <w:noProof/>
          </w:rPr>
          <w:t>17</w:t>
        </w:r>
        <w:r w:rsidR="003C1D7E">
          <w:rPr>
            <w:rFonts w:asciiTheme="minorHAnsi" w:eastAsiaTheme="minorEastAsia" w:hAnsiTheme="minorHAnsi" w:cstheme="minorBidi"/>
            <w:b w:val="0"/>
            <w:noProof/>
            <w:szCs w:val="22"/>
          </w:rPr>
          <w:tab/>
        </w:r>
        <w:r w:rsidR="003C1D7E" w:rsidRPr="008A4ABD">
          <w:rPr>
            <w:rStyle w:val="Hyperlink"/>
            <w:noProof/>
          </w:rPr>
          <w:t>Mobil webapplikationen</w:t>
        </w:r>
        <w:r w:rsidR="003C1D7E">
          <w:rPr>
            <w:noProof/>
            <w:webHidden/>
          </w:rPr>
          <w:tab/>
        </w:r>
        <w:r w:rsidR="003C1D7E">
          <w:rPr>
            <w:noProof/>
            <w:webHidden/>
          </w:rPr>
          <w:fldChar w:fldCharType="begin"/>
        </w:r>
        <w:r w:rsidR="003C1D7E">
          <w:rPr>
            <w:noProof/>
            <w:webHidden/>
          </w:rPr>
          <w:instrText xml:space="preserve"> PAGEREF _Toc459379162 \h </w:instrText>
        </w:r>
        <w:r w:rsidR="003C1D7E">
          <w:rPr>
            <w:noProof/>
            <w:webHidden/>
          </w:rPr>
        </w:r>
        <w:r w:rsidR="003C1D7E">
          <w:rPr>
            <w:noProof/>
            <w:webHidden/>
          </w:rPr>
          <w:fldChar w:fldCharType="separate"/>
        </w:r>
        <w:r w:rsidR="003C1D7E">
          <w:rPr>
            <w:noProof/>
            <w:webHidden/>
          </w:rPr>
          <w:t>56</w:t>
        </w:r>
        <w:r w:rsidR="003C1D7E">
          <w:rPr>
            <w:noProof/>
            <w:webHidden/>
          </w:rPr>
          <w:fldChar w:fldCharType="end"/>
        </w:r>
      </w:hyperlink>
    </w:p>
    <w:p w:rsidR="003C1D7E" w:rsidRDefault="00D51982">
      <w:pPr>
        <w:pStyle w:val="TOC1"/>
        <w:tabs>
          <w:tab w:val="left" w:pos="567"/>
        </w:tabs>
        <w:rPr>
          <w:rFonts w:asciiTheme="minorHAnsi" w:eastAsiaTheme="minorEastAsia" w:hAnsiTheme="minorHAnsi" w:cstheme="minorBidi"/>
          <w:b w:val="0"/>
          <w:noProof/>
          <w:szCs w:val="22"/>
        </w:rPr>
      </w:pPr>
      <w:hyperlink w:anchor="_Toc459379163" w:history="1">
        <w:r w:rsidR="003C1D7E" w:rsidRPr="008A4ABD">
          <w:rPr>
            <w:rStyle w:val="Hyperlink"/>
            <w:noProof/>
          </w:rPr>
          <w:t>18</w:t>
        </w:r>
        <w:r w:rsidR="003C1D7E">
          <w:rPr>
            <w:rFonts w:asciiTheme="minorHAnsi" w:eastAsiaTheme="minorEastAsia" w:hAnsiTheme="minorHAnsi" w:cstheme="minorBidi"/>
            <w:b w:val="0"/>
            <w:noProof/>
            <w:szCs w:val="22"/>
          </w:rPr>
          <w:tab/>
        </w:r>
        <w:r w:rsidR="003C1D7E" w:rsidRPr="008A4ABD">
          <w:rPr>
            <w:rStyle w:val="Hyperlink"/>
            <w:noProof/>
          </w:rPr>
          <w:t>Sammenspillet mellem FlytJord.dk og bomsystemet</w:t>
        </w:r>
        <w:r w:rsidR="003C1D7E">
          <w:rPr>
            <w:noProof/>
            <w:webHidden/>
          </w:rPr>
          <w:tab/>
        </w:r>
        <w:r w:rsidR="003C1D7E">
          <w:rPr>
            <w:noProof/>
            <w:webHidden/>
          </w:rPr>
          <w:fldChar w:fldCharType="begin"/>
        </w:r>
        <w:r w:rsidR="003C1D7E">
          <w:rPr>
            <w:noProof/>
            <w:webHidden/>
          </w:rPr>
          <w:instrText xml:space="preserve"> PAGEREF _Toc459379163 \h </w:instrText>
        </w:r>
        <w:r w:rsidR="003C1D7E">
          <w:rPr>
            <w:noProof/>
            <w:webHidden/>
          </w:rPr>
        </w:r>
        <w:r w:rsidR="003C1D7E">
          <w:rPr>
            <w:noProof/>
            <w:webHidden/>
          </w:rPr>
          <w:fldChar w:fldCharType="separate"/>
        </w:r>
        <w:r w:rsidR="003C1D7E">
          <w:rPr>
            <w:noProof/>
            <w:webHidden/>
          </w:rPr>
          <w:t>57</w:t>
        </w:r>
        <w:r w:rsidR="003C1D7E">
          <w:rPr>
            <w:noProof/>
            <w:webHidden/>
          </w:rPr>
          <w:fldChar w:fldCharType="end"/>
        </w:r>
      </w:hyperlink>
    </w:p>
    <w:p w:rsidR="007F4305" w:rsidRPr="00DA15B1" w:rsidRDefault="0002177F" w:rsidP="007F4305">
      <w:r>
        <w:rPr>
          <w:b/>
          <w:sz w:val="22"/>
        </w:rPr>
        <w:fldChar w:fldCharType="end"/>
      </w:r>
    </w:p>
    <w:p w:rsidR="00263443" w:rsidRDefault="00263443">
      <w:pPr>
        <w:spacing w:line="240" w:lineRule="auto"/>
        <w:rPr>
          <w:rFonts w:eastAsia="Calibri"/>
          <w:szCs w:val="22"/>
          <w:lang w:eastAsia="en-US"/>
        </w:rPr>
      </w:pPr>
      <w:bookmarkStart w:id="4" w:name="bmkStart"/>
      <w:bookmarkStart w:id="5" w:name="_Toc281399681"/>
      <w:bookmarkEnd w:id="4"/>
      <w:bookmarkEnd w:id="5"/>
      <w:r>
        <w:rPr>
          <w:rFonts w:eastAsia="Calibri"/>
          <w:szCs w:val="22"/>
          <w:lang w:eastAsia="en-US"/>
        </w:rPr>
        <w:br w:type="page"/>
      </w:r>
    </w:p>
    <w:p w:rsidR="0017153B" w:rsidRDefault="0017153B">
      <w:pPr>
        <w:spacing w:line="240" w:lineRule="auto"/>
        <w:rPr>
          <w:rFonts w:eastAsia="Calibri"/>
          <w:szCs w:val="22"/>
          <w:lang w:eastAsia="en-US"/>
        </w:rPr>
      </w:pPr>
    </w:p>
    <w:p w:rsidR="00D678CD" w:rsidRPr="00680A58" w:rsidRDefault="0017153B" w:rsidP="0017153B">
      <w:pPr>
        <w:pStyle w:val="Heading1"/>
        <w:rPr>
          <w:highlight w:val="darkGreen"/>
        </w:rPr>
      </w:pPr>
      <w:bookmarkStart w:id="6" w:name="_Toc459379068"/>
      <w:r w:rsidRPr="00680A58">
        <w:rPr>
          <w:highlight w:val="darkGreen"/>
        </w:rPr>
        <w:t>Indledning</w:t>
      </w:r>
      <w:bookmarkEnd w:id="6"/>
    </w:p>
    <w:p w:rsidR="002B5D85" w:rsidRPr="00B0794A" w:rsidRDefault="002B5D85" w:rsidP="002B5D85">
      <w:r w:rsidRPr="00B0794A">
        <w:t>FlytJord systemet er et administrativt centrum, som automatiserer jordflytning</w:t>
      </w:r>
      <w:r w:rsidRPr="00B0794A">
        <w:t>s</w:t>
      </w:r>
      <w:r w:rsidRPr="00B0794A">
        <w:t>sager og som inddrager og tilgodeser alle parter i en jordflytningssag. Dette a</w:t>
      </w:r>
      <w:r w:rsidRPr="00B0794A">
        <w:t>f</w:t>
      </w:r>
      <w:r w:rsidRPr="00B0794A">
        <w:t>spejler sig også i hvordan FlytJord systemet er opbygget:</w:t>
      </w:r>
      <w:r w:rsidRPr="00B0794A">
        <w:br/>
      </w:r>
    </w:p>
    <w:p w:rsidR="002B5D85" w:rsidRPr="00B0794A" w:rsidRDefault="002B5D85" w:rsidP="002B5D85">
      <w:r w:rsidRPr="00B0794A">
        <w:t xml:space="preserve">En </w:t>
      </w:r>
      <w:r w:rsidRPr="00B0794A">
        <w:rPr>
          <w:b/>
        </w:rPr>
        <w:t>ekstern webapplikation</w:t>
      </w:r>
      <w:r w:rsidRPr="00B0794A">
        <w:t xml:space="preserve"> til eksterne brugere, hvilket typisk er anmeldere, betalere, rådgivere og transportører.</w:t>
      </w:r>
      <w:r w:rsidR="00412626">
        <w:t xml:space="preserve"> </w:t>
      </w:r>
      <w:r w:rsidR="00412626" w:rsidRPr="00412626">
        <w:rPr>
          <w:highlight w:val="darkGreen"/>
        </w:rPr>
        <w:t>Det er endvidere fra og med version 1.1 udvidet adgang (mere end læseadgang) for brugere ved jordmodtagere uden Flytjord.dk abonnement.</w:t>
      </w:r>
      <w:r w:rsidRPr="00B0794A">
        <w:br/>
      </w:r>
    </w:p>
    <w:p w:rsidR="002B5D85" w:rsidRPr="00B0794A" w:rsidRDefault="002B5D85" w:rsidP="002B5D85">
      <w:r w:rsidRPr="00B0794A">
        <w:t xml:space="preserve">En </w:t>
      </w:r>
      <w:r w:rsidRPr="00B0794A">
        <w:rPr>
          <w:b/>
        </w:rPr>
        <w:t>mobil html5 applikation</w:t>
      </w:r>
      <w:r w:rsidRPr="00B0794A">
        <w:t xml:space="preserve"> af den eksterne webapplikation med reduceret funktionalitet.</w:t>
      </w:r>
      <w:r w:rsidRPr="00B0794A">
        <w:br/>
      </w:r>
    </w:p>
    <w:p w:rsidR="002B5D85" w:rsidRPr="00B0794A" w:rsidRDefault="002B5D85" w:rsidP="002B5D85">
      <w:r w:rsidRPr="00B0794A">
        <w:t xml:space="preserve">En </w:t>
      </w:r>
      <w:r w:rsidRPr="00B0794A">
        <w:rPr>
          <w:b/>
        </w:rPr>
        <w:t>intern webapplikationen</w:t>
      </w:r>
      <w:r w:rsidRPr="00B0794A">
        <w:t xml:space="preserve"> til administrator, myndighed, jordmodtager og sti</w:t>
      </w:r>
      <w:r w:rsidRPr="00B0794A">
        <w:t>k</w:t>
      </w:r>
      <w:r w:rsidRPr="00B0794A">
        <w:t>prøvetager.</w:t>
      </w:r>
      <w:r w:rsidRPr="00B0794A">
        <w:br/>
      </w:r>
    </w:p>
    <w:p w:rsidR="002B5D85" w:rsidRPr="00B0794A" w:rsidRDefault="00AE0835" w:rsidP="002B5D85">
      <w:r w:rsidRPr="00B0794A">
        <w:t>Et</w:t>
      </w:r>
      <w:r w:rsidR="002B5D85" w:rsidRPr="00B0794A">
        <w:t xml:space="preserve"> </w:t>
      </w:r>
      <w:r w:rsidR="002B5D85" w:rsidRPr="00B0794A">
        <w:rPr>
          <w:b/>
        </w:rPr>
        <w:t>bomsystem</w:t>
      </w:r>
      <w:r w:rsidR="002B5D85" w:rsidRPr="00B0794A">
        <w:t xml:space="preserve"> med stander og ind</w:t>
      </w:r>
      <w:r w:rsidRPr="00B0794A">
        <w:t>- og ud</w:t>
      </w:r>
      <w:r w:rsidR="002B5D85" w:rsidRPr="00B0794A">
        <w:t>kørselsbom</w:t>
      </w:r>
      <w:r w:rsidRPr="00B0794A">
        <w:t>me</w:t>
      </w:r>
      <w:r w:rsidR="002B5D85" w:rsidRPr="00B0794A">
        <w:t>.</w:t>
      </w:r>
      <w:r w:rsidR="002B5D85" w:rsidRPr="00B0794A">
        <w:br/>
      </w:r>
    </w:p>
    <w:p w:rsidR="002B5D85" w:rsidRPr="00B0794A" w:rsidRDefault="002B5D85" w:rsidP="002B5D85">
      <w:r w:rsidRPr="00B0794A">
        <w:t xml:space="preserve">En </w:t>
      </w:r>
      <w:r w:rsidRPr="00B0794A">
        <w:rPr>
          <w:b/>
        </w:rPr>
        <w:t>bom webservice</w:t>
      </w:r>
      <w:r w:rsidR="00AE0835" w:rsidRPr="00B0794A">
        <w:rPr>
          <w:b/>
        </w:rPr>
        <w:t>,</w:t>
      </w:r>
      <w:r w:rsidRPr="00B0794A">
        <w:t xml:space="preserve"> som er snitfladen (interfacet) mellem FlytJord </w:t>
      </w:r>
      <w:r w:rsidR="00293406" w:rsidRPr="00B0794A">
        <w:t>databasen</w:t>
      </w:r>
      <w:r w:rsidRPr="00B0794A">
        <w:t xml:space="preserve"> og bomsystemet.</w:t>
      </w:r>
    </w:p>
    <w:p w:rsidR="00A02E9D" w:rsidRPr="00B0794A" w:rsidRDefault="00A02E9D">
      <w:pPr>
        <w:spacing w:line="240" w:lineRule="auto"/>
      </w:pPr>
    </w:p>
    <w:p w:rsidR="00216290" w:rsidRDefault="00A02E9D">
      <w:pPr>
        <w:spacing w:line="240" w:lineRule="auto"/>
      </w:pPr>
      <w:r w:rsidRPr="00B0794A">
        <w:t>For en overordnet introduktion til FlytJord henvises til præsentation video på forsiden af FlytJord.dk og til de brugervejledninger, der er udarbejdet af Aarhus Kommune.</w:t>
      </w:r>
    </w:p>
    <w:p w:rsidR="00216290" w:rsidRDefault="00216290">
      <w:pPr>
        <w:spacing w:line="240" w:lineRule="auto"/>
      </w:pPr>
    </w:p>
    <w:p w:rsidR="00216290" w:rsidRPr="00C91273" w:rsidRDefault="00216290">
      <w:pPr>
        <w:spacing w:line="240" w:lineRule="auto"/>
        <w:rPr>
          <w:highlight w:val="darkGreen"/>
        </w:rPr>
      </w:pPr>
      <w:proofErr w:type="spellStart"/>
      <w:r w:rsidRPr="001A4D05">
        <w:rPr>
          <w:highlight w:val="darkGreen"/>
        </w:rPr>
        <w:t>Flytjord</w:t>
      </w:r>
      <w:proofErr w:type="spellEnd"/>
      <w:r w:rsidRPr="001A4D05">
        <w:rPr>
          <w:highlight w:val="darkGreen"/>
        </w:rPr>
        <w:t xml:space="preserve"> </w:t>
      </w:r>
      <w:r w:rsidR="00C91273" w:rsidRPr="001A4D05">
        <w:rPr>
          <w:highlight w:val="darkGreen"/>
        </w:rPr>
        <w:t xml:space="preserve">kan </w:t>
      </w:r>
      <w:r w:rsidRPr="00C91273">
        <w:rPr>
          <w:highlight w:val="darkGreen"/>
        </w:rPr>
        <w:t xml:space="preserve">tilgås via </w:t>
      </w:r>
      <w:hyperlink r:id="rId9" w:history="1">
        <w:r w:rsidRPr="00C91273">
          <w:rPr>
            <w:rStyle w:val="Hyperlink"/>
            <w:highlight w:val="darkGreen"/>
          </w:rPr>
          <w:t>www.flytjord.dk</w:t>
        </w:r>
      </w:hyperlink>
    </w:p>
    <w:p w:rsidR="00216290" w:rsidRPr="00C91273" w:rsidRDefault="00216290">
      <w:pPr>
        <w:spacing w:line="240" w:lineRule="auto"/>
        <w:rPr>
          <w:highlight w:val="darkGreen"/>
        </w:rPr>
      </w:pPr>
    </w:p>
    <w:p w:rsidR="00216290" w:rsidRDefault="00C91273">
      <w:pPr>
        <w:spacing w:line="240" w:lineRule="auto"/>
      </w:pPr>
      <w:r>
        <w:rPr>
          <w:highlight w:val="darkGreen"/>
        </w:rPr>
        <w:t>Der findes endvidere en testudgave af FlytJord, som er e</w:t>
      </w:r>
      <w:r w:rsidR="00216290" w:rsidRPr="00216290">
        <w:rPr>
          <w:highlight w:val="darkGreen"/>
        </w:rPr>
        <w:t xml:space="preserve">n identisk udgave af </w:t>
      </w:r>
      <w:proofErr w:type="spellStart"/>
      <w:r w:rsidR="00216290" w:rsidRPr="00216290">
        <w:rPr>
          <w:highlight w:val="darkGreen"/>
        </w:rPr>
        <w:t>Flytjord</w:t>
      </w:r>
      <w:proofErr w:type="spellEnd"/>
      <w:r w:rsidR="00216290" w:rsidRPr="00216290">
        <w:rPr>
          <w:highlight w:val="darkGreen"/>
        </w:rPr>
        <w:t xml:space="preserve"> til</w:t>
      </w:r>
      <w:r>
        <w:rPr>
          <w:highlight w:val="darkGreen"/>
        </w:rPr>
        <w:t>,</w:t>
      </w:r>
      <w:r w:rsidR="00216290" w:rsidRPr="00216290">
        <w:rPr>
          <w:highlight w:val="darkGreen"/>
        </w:rPr>
        <w:t xml:space="preserve"> </w:t>
      </w:r>
      <w:r>
        <w:rPr>
          <w:highlight w:val="darkGreen"/>
        </w:rPr>
        <w:t xml:space="preserve">der anvendes til </w:t>
      </w:r>
      <w:r w:rsidR="00216290" w:rsidRPr="00216290">
        <w:rPr>
          <w:highlight w:val="darkGreen"/>
        </w:rPr>
        <w:t>test</w:t>
      </w:r>
      <w:r>
        <w:rPr>
          <w:highlight w:val="darkGreen"/>
        </w:rPr>
        <w:t xml:space="preserve"> </w:t>
      </w:r>
      <w:r w:rsidR="00412626">
        <w:rPr>
          <w:highlight w:val="darkGreen"/>
        </w:rPr>
        <w:t xml:space="preserve">af </w:t>
      </w:r>
      <w:r>
        <w:rPr>
          <w:highlight w:val="darkGreen"/>
        </w:rPr>
        <w:t xml:space="preserve">ny og eksisterende funktionalitet. Den </w:t>
      </w:r>
      <w:r w:rsidR="00216290" w:rsidRPr="00216290">
        <w:rPr>
          <w:highlight w:val="darkGreen"/>
        </w:rPr>
        <w:t xml:space="preserve">kan tilgås via </w:t>
      </w:r>
      <w:hyperlink r:id="rId10" w:history="1">
        <w:r w:rsidR="00216290" w:rsidRPr="00216290">
          <w:rPr>
            <w:rStyle w:val="Hyperlink"/>
            <w:highlight w:val="darkGreen"/>
          </w:rPr>
          <w:t>www.test.flytjord.dk</w:t>
        </w:r>
      </w:hyperlink>
    </w:p>
    <w:p w:rsidR="00216290" w:rsidRDefault="00216290">
      <w:pPr>
        <w:spacing w:line="240" w:lineRule="auto"/>
      </w:pPr>
    </w:p>
    <w:p w:rsidR="00216290" w:rsidRPr="00216290" w:rsidRDefault="00216290">
      <w:pPr>
        <w:spacing w:line="240" w:lineRule="auto"/>
      </w:pPr>
    </w:p>
    <w:p w:rsidR="00C011F8" w:rsidRPr="00216290" w:rsidRDefault="00C011F8">
      <w:pPr>
        <w:spacing w:line="240" w:lineRule="auto"/>
        <w:rPr>
          <w:b/>
          <w:bCs/>
          <w:caps/>
          <w:sz w:val="22"/>
          <w:szCs w:val="28"/>
          <w:lang w:eastAsia="en-US"/>
        </w:rPr>
      </w:pPr>
      <w:r w:rsidRPr="00216290">
        <w:br w:type="page"/>
      </w:r>
    </w:p>
    <w:p w:rsidR="0017153B" w:rsidRPr="00DA12FC" w:rsidRDefault="00966D5D" w:rsidP="00966D5D">
      <w:pPr>
        <w:pStyle w:val="Heading1"/>
      </w:pPr>
      <w:bookmarkStart w:id="7" w:name="_Toc459379069"/>
      <w:r w:rsidRPr="00DA12FC">
        <w:lastRenderedPageBreak/>
        <w:t>Roller og rettigheder</w:t>
      </w:r>
      <w:bookmarkEnd w:id="7"/>
    </w:p>
    <w:p w:rsidR="00DE102D" w:rsidRPr="004849A8" w:rsidRDefault="00DE102D" w:rsidP="00DE102D">
      <w:pPr>
        <w:pStyle w:val="Heading2"/>
      </w:pPr>
      <w:bookmarkStart w:id="8" w:name="_Toc459379070"/>
      <w:r w:rsidRPr="004849A8">
        <w:t>Roller</w:t>
      </w:r>
      <w:bookmarkEnd w:id="8"/>
    </w:p>
    <w:p w:rsidR="00966D5D" w:rsidRPr="004849A8" w:rsidRDefault="008A4C80" w:rsidP="00966D5D">
      <w:pPr>
        <w:pStyle w:val="BodyText1"/>
        <w:rPr>
          <w:highlight w:val="darkGreen"/>
        </w:rPr>
      </w:pPr>
      <w:r w:rsidRPr="004849A8">
        <w:rPr>
          <w:highlight w:val="darkGreen"/>
        </w:rPr>
        <w:t xml:space="preserve">Brugerne i FlytJord kan inddeles i </w:t>
      </w:r>
      <w:r w:rsidR="004849A8" w:rsidRPr="004849A8">
        <w:rPr>
          <w:highlight w:val="darkGreen"/>
        </w:rPr>
        <w:t>to</w:t>
      </w:r>
      <w:r w:rsidRPr="004849A8">
        <w:rPr>
          <w:highlight w:val="darkGreen"/>
        </w:rPr>
        <w:t xml:space="preserve"> grupper:</w:t>
      </w:r>
    </w:p>
    <w:p w:rsidR="008A4C80" w:rsidRPr="004849A8" w:rsidRDefault="00C82839" w:rsidP="00317F34">
      <w:pPr>
        <w:pStyle w:val="BodyText1"/>
        <w:numPr>
          <w:ilvl w:val="0"/>
          <w:numId w:val="7"/>
        </w:numPr>
        <w:rPr>
          <w:highlight w:val="darkGreen"/>
        </w:rPr>
      </w:pPr>
      <w:r w:rsidRPr="004849A8">
        <w:rPr>
          <w:highlight w:val="darkGreen"/>
        </w:rPr>
        <w:t>E</w:t>
      </w:r>
      <w:r w:rsidR="008A4C80" w:rsidRPr="004849A8">
        <w:rPr>
          <w:highlight w:val="darkGreen"/>
        </w:rPr>
        <w:t>ksterne brug</w:t>
      </w:r>
      <w:r w:rsidRPr="004849A8">
        <w:rPr>
          <w:highlight w:val="darkGreen"/>
        </w:rPr>
        <w:t>ere (Anmeldere, Transportører,</w:t>
      </w:r>
      <w:r w:rsidR="008A4C80" w:rsidRPr="004849A8">
        <w:rPr>
          <w:highlight w:val="darkGreen"/>
        </w:rPr>
        <w:t xml:space="preserve"> Betalere</w:t>
      </w:r>
      <w:r w:rsidRPr="004849A8">
        <w:rPr>
          <w:highlight w:val="darkGreen"/>
        </w:rPr>
        <w:t xml:space="preserve"> og jordmodtagere uden FJ abonnement</w:t>
      </w:r>
      <w:r w:rsidR="008A4C80" w:rsidRPr="004849A8">
        <w:rPr>
          <w:highlight w:val="darkGreen"/>
        </w:rPr>
        <w:t>)</w:t>
      </w:r>
    </w:p>
    <w:p w:rsidR="00C77509" w:rsidRPr="004849A8" w:rsidRDefault="004849A8" w:rsidP="00317F34">
      <w:pPr>
        <w:pStyle w:val="BodyText1"/>
        <w:numPr>
          <w:ilvl w:val="0"/>
          <w:numId w:val="7"/>
        </w:numPr>
        <w:rPr>
          <w:highlight w:val="darkGreen"/>
        </w:rPr>
      </w:pPr>
      <w:r w:rsidRPr="004849A8">
        <w:rPr>
          <w:highlight w:val="darkGreen"/>
        </w:rPr>
        <w:t>Interne brugere (b</w:t>
      </w:r>
      <w:r w:rsidR="008A4C80" w:rsidRPr="004849A8">
        <w:rPr>
          <w:highlight w:val="darkGreen"/>
        </w:rPr>
        <w:t xml:space="preserve">rugere </w:t>
      </w:r>
      <w:r w:rsidRPr="004849A8">
        <w:rPr>
          <w:highlight w:val="darkGreen"/>
        </w:rPr>
        <w:t>i</w:t>
      </w:r>
      <w:r w:rsidR="008A4C80" w:rsidRPr="004849A8">
        <w:rPr>
          <w:highlight w:val="darkGreen"/>
        </w:rPr>
        <w:t xml:space="preserve"> kommune</w:t>
      </w:r>
      <w:r w:rsidRPr="004849A8">
        <w:rPr>
          <w:highlight w:val="darkGreen"/>
        </w:rPr>
        <w:t>r og b</w:t>
      </w:r>
      <w:r w:rsidR="008A4C80" w:rsidRPr="004849A8">
        <w:rPr>
          <w:highlight w:val="darkGreen"/>
        </w:rPr>
        <w:t xml:space="preserve">rugere </w:t>
      </w:r>
      <w:r w:rsidRPr="004849A8">
        <w:rPr>
          <w:highlight w:val="darkGreen"/>
        </w:rPr>
        <w:t>ved</w:t>
      </w:r>
      <w:r w:rsidR="008A4C80" w:rsidRPr="004849A8">
        <w:rPr>
          <w:highlight w:val="darkGreen"/>
        </w:rPr>
        <w:t xml:space="preserve"> en jordmodtager</w:t>
      </w:r>
      <w:r w:rsidRPr="004849A8">
        <w:rPr>
          <w:highlight w:val="darkGreen"/>
        </w:rPr>
        <w:t>e som abonnerer på FJ</w:t>
      </w:r>
    </w:p>
    <w:p w:rsidR="00C77509" w:rsidRPr="00B0794A" w:rsidRDefault="00C77509" w:rsidP="00C77509">
      <w:pPr>
        <w:pStyle w:val="Heading3"/>
      </w:pPr>
      <w:bookmarkStart w:id="9" w:name="_Toc459379071"/>
      <w:r w:rsidRPr="00B0794A">
        <w:t>Interne brugere</w:t>
      </w:r>
      <w:bookmarkEnd w:id="9"/>
    </w:p>
    <w:p w:rsidR="008A4C80" w:rsidRPr="00B0794A" w:rsidRDefault="008A4C80" w:rsidP="008A4C80">
      <w:pPr>
        <w:pStyle w:val="BodyText1"/>
      </w:pPr>
      <w:r w:rsidRPr="00B0794A">
        <w:t xml:space="preserve">I FlytJord </w:t>
      </w:r>
      <w:r w:rsidR="00A0259D">
        <w:t>findes</w:t>
      </w:r>
      <w:r w:rsidRPr="00B0794A">
        <w:t xml:space="preserve"> følgende </w:t>
      </w:r>
      <w:r w:rsidR="00C77509" w:rsidRPr="00B0794A">
        <w:t>r</w:t>
      </w:r>
      <w:r w:rsidRPr="00B0794A">
        <w:t>oller</w:t>
      </w:r>
      <w:r w:rsidR="00C77509" w:rsidRPr="00B0794A">
        <w:t xml:space="preserve"> </w:t>
      </w:r>
      <w:r w:rsidR="00A0259D">
        <w:t>for</w:t>
      </w:r>
      <w:r w:rsidR="00C77509" w:rsidRPr="00B0794A">
        <w:t xml:space="preserve"> de interne brugere</w:t>
      </w:r>
      <w:r w:rsidRPr="00B0794A">
        <w:t>:</w:t>
      </w:r>
    </w:p>
    <w:tbl>
      <w:tblPr>
        <w:tblW w:w="0" w:type="auto"/>
        <w:tblLook w:val="04A0" w:firstRow="1" w:lastRow="0" w:firstColumn="1" w:lastColumn="0" w:noHBand="0" w:noVBand="1"/>
      </w:tblPr>
      <w:tblGrid>
        <w:gridCol w:w="3656"/>
        <w:gridCol w:w="3656"/>
      </w:tblGrid>
      <w:tr w:rsidR="008A4C80" w:rsidRPr="00B0794A" w:rsidTr="008A4C80">
        <w:tc>
          <w:tcPr>
            <w:tcW w:w="3656" w:type="dxa"/>
          </w:tcPr>
          <w:p w:rsidR="008A4C80" w:rsidRPr="00B0794A" w:rsidRDefault="008A4C80" w:rsidP="008A4C80">
            <w:pPr>
              <w:pStyle w:val="BodyText1"/>
              <w:rPr>
                <w:b/>
              </w:rPr>
            </w:pPr>
            <w:r w:rsidRPr="00B0794A">
              <w:rPr>
                <w:b/>
              </w:rPr>
              <w:t>Rolle</w:t>
            </w:r>
          </w:p>
        </w:tc>
        <w:tc>
          <w:tcPr>
            <w:tcW w:w="3656" w:type="dxa"/>
          </w:tcPr>
          <w:p w:rsidR="008A4C80" w:rsidRPr="00B0794A" w:rsidRDefault="008A4C80" w:rsidP="008A4C80">
            <w:pPr>
              <w:pStyle w:val="BodyText1"/>
              <w:rPr>
                <w:b/>
              </w:rPr>
            </w:pPr>
            <w:r w:rsidRPr="00B0794A">
              <w:rPr>
                <w:b/>
              </w:rPr>
              <w:t>Gruppe</w:t>
            </w:r>
          </w:p>
        </w:tc>
      </w:tr>
      <w:tr w:rsidR="008A4C80" w:rsidRPr="00B0794A" w:rsidTr="008A4C80">
        <w:tc>
          <w:tcPr>
            <w:tcW w:w="3656" w:type="dxa"/>
          </w:tcPr>
          <w:p w:rsidR="008A4C80" w:rsidRPr="00B0794A" w:rsidRDefault="008A4C80" w:rsidP="008A4C80">
            <w:pPr>
              <w:pStyle w:val="BodyText1"/>
            </w:pPr>
            <w:r w:rsidRPr="00B0794A">
              <w:t>Sagsbehandler</w:t>
            </w:r>
          </w:p>
        </w:tc>
        <w:tc>
          <w:tcPr>
            <w:tcW w:w="3656" w:type="dxa"/>
          </w:tcPr>
          <w:p w:rsidR="008A4C80" w:rsidRPr="00B0794A" w:rsidRDefault="008A4C80" w:rsidP="008A4C80">
            <w:pPr>
              <w:pStyle w:val="BodyText1"/>
            </w:pPr>
            <w:r w:rsidRPr="00B0794A">
              <w:t>Kommune</w:t>
            </w:r>
          </w:p>
        </w:tc>
      </w:tr>
      <w:tr w:rsidR="008A4C80" w:rsidRPr="00B0794A" w:rsidTr="008A4C80">
        <w:tc>
          <w:tcPr>
            <w:tcW w:w="3656" w:type="dxa"/>
          </w:tcPr>
          <w:p w:rsidR="008A4C80" w:rsidRPr="00B0794A" w:rsidRDefault="008A4C80" w:rsidP="008A4C80">
            <w:pPr>
              <w:pStyle w:val="BodyText1"/>
            </w:pPr>
            <w:r w:rsidRPr="00B0794A">
              <w:t>Administrator</w:t>
            </w:r>
          </w:p>
        </w:tc>
        <w:tc>
          <w:tcPr>
            <w:tcW w:w="3656" w:type="dxa"/>
          </w:tcPr>
          <w:p w:rsidR="008A4C80" w:rsidRPr="00B0794A" w:rsidRDefault="008A4C80" w:rsidP="008A4C80">
            <w:pPr>
              <w:pStyle w:val="BodyText1"/>
            </w:pPr>
            <w:r w:rsidRPr="00B0794A">
              <w:t>Kommune</w:t>
            </w:r>
          </w:p>
        </w:tc>
      </w:tr>
      <w:tr w:rsidR="008A4C80" w:rsidRPr="00B0794A" w:rsidTr="008A4C80">
        <w:tc>
          <w:tcPr>
            <w:tcW w:w="3656" w:type="dxa"/>
          </w:tcPr>
          <w:p w:rsidR="008A4C80" w:rsidRPr="00B0794A" w:rsidRDefault="008A4C80" w:rsidP="008A4C80">
            <w:pPr>
              <w:pStyle w:val="BodyText1"/>
            </w:pPr>
            <w:r w:rsidRPr="00B0794A">
              <w:t>Miljømedarbejder</w:t>
            </w:r>
          </w:p>
        </w:tc>
        <w:tc>
          <w:tcPr>
            <w:tcW w:w="3656" w:type="dxa"/>
          </w:tcPr>
          <w:p w:rsidR="008A4C80" w:rsidRPr="00B0794A" w:rsidRDefault="008A4C80" w:rsidP="008A4C80">
            <w:pPr>
              <w:pStyle w:val="BodyText1"/>
            </w:pPr>
            <w:r w:rsidRPr="00B0794A">
              <w:t>Jordmodtager</w:t>
            </w:r>
          </w:p>
        </w:tc>
      </w:tr>
      <w:tr w:rsidR="008A4C80" w:rsidRPr="00B0794A" w:rsidTr="008A4C80">
        <w:tc>
          <w:tcPr>
            <w:tcW w:w="3656" w:type="dxa"/>
          </w:tcPr>
          <w:p w:rsidR="008A4C80" w:rsidRPr="00B0794A" w:rsidRDefault="008A4C80" w:rsidP="008A4C80">
            <w:pPr>
              <w:pStyle w:val="BodyText1"/>
            </w:pPr>
            <w:r w:rsidRPr="00B0794A">
              <w:t>Pladsmand</w:t>
            </w:r>
          </w:p>
        </w:tc>
        <w:tc>
          <w:tcPr>
            <w:tcW w:w="3656" w:type="dxa"/>
          </w:tcPr>
          <w:p w:rsidR="008A4C80" w:rsidRPr="00B0794A" w:rsidRDefault="008A4C80" w:rsidP="008A4C80">
            <w:pPr>
              <w:pStyle w:val="BodyText1"/>
            </w:pPr>
            <w:r w:rsidRPr="00B0794A">
              <w:t>Jordmodtager</w:t>
            </w:r>
          </w:p>
        </w:tc>
      </w:tr>
      <w:tr w:rsidR="008A4C80" w:rsidRPr="00B0794A" w:rsidTr="008A4C80">
        <w:tc>
          <w:tcPr>
            <w:tcW w:w="3656" w:type="dxa"/>
          </w:tcPr>
          <w:p w:rsidR="008A4C80" w:rsidRPr="00B0794A" w:rsidRDefault="008A4C80" w:rsidP="008A4C80">
            <w:pPr>
              <w:pStyle w:val="BodyText1"/>
            </w:pPr>
            <w:r w:rsidRPr="00B0794A">
              <w:t>Prøvetager</w:t>
            </w:r>
          </w:p>
        </w:tc>
        <w:tc>
          <w:tcPr>
            <w:tcW w:w="3656" w:type="dxa"/>
          </w:tcPr>
          <w:p w:rsidR="008A4C80" w:rsidRPr="00B0794A" w:rsidRDefault="008A4C80" w:rsidP="008A4C80">
            <w:pPr>
              <w:pStyle w:val="BodyText1"/>
            </w:pPr>
            <w:r w:rsidRPr="00B0794A">
              <w:t>Jordmodtager</w:t>
            </w:r>
          </w:p>
        </w:tc>
      </w:tr>
      <w:tr w:rsidR="008A4C80" w:rsidRPr="00B0794A" w:rsidTr="008A4C80">
        <w:tc>
          <w:tcPr>
            <w:tcW w:w="3656" w:type="dxa"/>
          </w:tcPr>
          <w:p w:rsidR="008A4C80" w:rsidRPr="00B0794A" w:rsidRDefault="008A4C80" w:rsidP="008A4C80">
            <w:pPr>
              <w:pStyle w:val="BodyText1"/>
            </w:pPr>
            <w:r w:rsidRPr="00B0794A">
              <w:t>Laboratorium</w:t>
            </w:r>
          </w:p>
        </w:tc>
        <w:tc>
          <w:tcPr>
            <w:tcW w:w="3656" w:type="dxa"/>
          </w:tcPr>
          <w:p w:rsidR="008A4C80" w:rsidRPr="00B0794A" w:rsidRDefault="008A4C80" w:rsidP="008A4C80">
            <w:pPr>
              <w:pStyle w:val="BodyText1"/>
            </w:pPr>
            <w:r w:rsidRPr="00B0794A">
              <w:t>Jordmodtager</w:t>
            </w:r>
          </w:p>
        </w:tc>
      </w:tr>
      <w:tr w:rsidR="007271EB" w:rsidRPr="00B0794A" w:rsidTr="008A4C80">
        <w:tc>
          <w:tcPr>
            <w:tcW w:w="3656" w:type="dxa"/>
          </w:tcPr>
          <w:p w:rsidR="007271EB" w:rsidRPr="00B0794A" w:rsidRDefault="007271EB" w:rsidP="008A4C80">
            <w:pPr>
              <w:pStyle w:val="BodyText1"/>
            </w:pPr>
            <w:r w:rsidRPr="00B0794A">
              <w:t>Bogholder</w:t>
            </w:r>
          </w:p>
        </w:tc>
        <w:tc>
          <w:tcPr>
            <w:tcW w:w="3656" w:type="dxa"/>
          </w:tcPr>
          <w:p w:rsidR="007271EB" w:rsidRPr="00B0794A" w:rsidRDefault="007271EB" w:rsidP="008A4C80">
            <w:pPr>
              <w:pStyle w:val="BodyText1"/>
            </w:pPr>
            <w:r w:rsidRPr="00B0794A">
              <w:t>Jordmodtager</w:t>
            </w:r>
          </w:p>
        </w:tc>
      </w:tr>
      <w:tr w:rsidR="008A4C80" w:rsidRPr="00B0794A" w:rsidTr="008A4C80">
        <w:tc>
          <w:tcPr>
            <w:tcW w:w="3656" w:type="dxa"/>
          </w:tcPr>
          <w:p w:rsidR="008A4C80" w:rsidRPr="00B0794A" w:rsidRDefault="008A4C80" w:rsidP="008A4C80">
            <w:pPr>
              <w:pStyle w:val="BodyText1"/>
            </w:pPr>
            <w:r w:rsidRPr="00B0794A">
              <w:t>Administrator</w:t>
            </w:r>
          </w:p>
        </w:tc>
        <w:tc>
          <w:tcPr>
            <w:tcW w:w="3656" w:type="dxa"/>
          </w:tcPr>
          <w:p w:rsidR="008A4C80" w:rsidRPr="00B0794A" w:rsidRDefault="008A4C80" w:rsidP="008A4C80">
            <w:pPr>
              <w:pStyle w:val="BodyText1"/>
            </w:pPr>
            <w:r w:rsidRPr="00B0794A">
              <w:t>Jordmodtager</w:t>
            </w:r>
          </w:p>
        </w:tc>
      </w:tr>
    </w:tbl>
    <w:p w:rsidR="008A4C80" w:rsidRPr="00B0794A" w:rsidRDefault="008A4C80" w:rsidP="008A4C80">
      <w:pPr>
        <w:pStyle w:val="BodyText1"/>
      </w:pPr>
    </w:p>
    <w:p w:rsidR="008A4C80" w:rsidRPr="00B0794A" w:rsidRDefault="008A4C80" w:rsidP="008A4C80">
      <w:pPr>
        <w:pStyle w:val="BodyText1"/>
      </w:pPr>
      <w:r w:rsidRPr="00B0794A">
        <w:t xml:space="preserve">En </w:t>
      </w:r>
      <w:r w:rsidR="00C77509" w:rsidRPr="00B0794A">
        <w:t xml:space="preserve">intern </w:t>
      </w:r>
      <w:r w:rsidRPr="00B0794A">
        <w:t>bruger kan have flere roller.</w:t>
      </w:r>
    </w:p>
    <w:p w:rsidR="008A4C80" w:rsidRPr="00B0794A" w:rsidRDefault="008A4C80" w:rsidP="008A4C80">
      <w:pPr>
        <w:pStyle w:val="BodyText1"/>
      </w:pPr>
      <w:r w:rsidRPr="00B0794A">
        <w:t>En bruger kan godt have roller fra både kommune og jordmodtager, men brug</w:t>
      </w:r>
      <w:r w:rsidRPr="00B0794A">
        <w:t>e</w:t>
      </w:r>
      <w:r w:rsidRPr="00B0794A">
        <w:t>ren kan ikke være tilknyttet flere kommune</w:t>
      </w:r>
      <w:r w:rsidR="00F2601B" w:rsidRPr="00B0794A">
        <w:t>r</w:t>
      </w:r>
      <w:r w:rsidRPr="00B0794A">
        <w:t xml:space="preserve"> eller flere jordmodtagere.</w:t>
      </w:r>
    </w:p>
    <w:p w:rsidR="00C77509" w:rsidRPr="00DA12FC" w:rsidRDefault="00C77509" w:rsidP="00B750C2">
      <w:pPr>
        <w:pStyle w:val="Heading3"/>
        <w:rPr>
          <w:highlight w:val="darkGreen"/>
        </w:rPr>
      </w:pPr>
      <w:bookmarkStart w:id="10" w:name="_Toc459379072"/>
      <w:r w:rsidRPr="00DA12FC">
        <w:rPr>
          <w:highlight w:val="darkGreen"/>
        </w:rPr>
        <w:t>Eksterne brugere</w:t>
      </w:r>
      <w:bookmarkEnd w:id="10"/>
    </w:p>
    <w:p w:rsidR="00627866" w:rsidRDefault="009F2628">
      <w:pPr>
        <w:pStyle w:val="BodyText1"/>
        <w:rPr>
          <w:highlight w:val="magenta"/>
        </w:rPr>
      </w:pPr>
      <w:r w:rsidRPr="009F2628">
        <w:rPr>
          <w:highlight w:val="magenta"/>
        </w:rPr>
        <w:t xml:space="preserve">For de eksterne brugere findes der ikke </w:t>
      </w:r>
      <w:r w:rsidR="00216290">
        <w:rPr>
          <w:highlight w:val="magenta"/>
        </w:rPr>
        <w:t xml:space="preserve">et </w:t>
      </w:r>
      <w:r w:rsidRPr="009F2628">
        <w:rPr>
          <w:highlight w:val="magenta"/>
        </w:rPr>
        <w:t>decideret rollebegreb, som for de interne brugere. Der dog mulighed for at skelne mellem om en bruger</w:t>
      </w:r>
      <w:r w:rsidR="00216290">
        <w:rPr>
          <w:highlight w:val="magenta"/>
        </w:rPr>
        <w:t xml:space="preserve"> er</w:t>
      </w:r>
      <w:r w:rsidRPr="009F2628">
        <w:rPr>
          <w:highlight w:val="magenta"/>
        </w:rPr>
        <w:t xml:space="preserve"> en transportør</w:t>
      </w:r>
      <w:r w:rsidR="005E7603">
        <w:rPr>
          <w:highlight w:val="magenta"/>
        </w:rPr>
        <w:t>,</w:t>
      </w:r>
      <w:r w:rsidRPr="009F2628">
        <w:rPr>
          <w:highlight w:val="magenta"/>
        </w:rPr>
        <w:t xml:space="preserve"> om en bruger er en virksomhedsbruger (ikke privat person)</w:t>
      </w:r>
      <w:r w:rsidR="005E7603">
        <w:rPr>
          <w:highlight w:val="magenta"/>
        </w:rPr>
        <w:t xml:space="preserve"> </w:t>
      </w:r>
      <w:r w:rsidR="005E7603" w:rsidRPr="005E7603">
        <w:rPr>
          <w:highlight w:val="darkGreen"/>
        </w:rPr>
        <w:t>og om brugeren er en jordmodtager uden FJ abonnement</w:t>
      </w:r>
      <w:r w:rsidRPr="005E7603">
        <w:rPr>
          <w:highlight w:val="darkGreen"/>
        </w:rPr>
        <w:t>.</w:t>
      </w:r>
      <w:r w:rsidR="005E7603" w:rsidRPr="005E7603">
        <w:rPr>
          <w:highlight w:val="darkGreen"/>
        </w:rPr>
        <w:t xml:space="preserve"> Rent systemmæssigt er </w:t>
      </w:r>
      <w:r w:rsidR="005E7603" w:rsidRPr="005E7603">
        <w:rPr>
          <w:highlight w:val="darkGreen"/>
        </w:rPr>
        <w:lastRenderedPageBreak/>
        <w:t xml:space="preserve">dette noget, der </w:t>
      </w:r>
      <w:r w:rsidR="001A4D05">
        <w:rPr>
          <w:highlight w:val="darkGreen"/>
        </w:rPr>
        <w:t xml:space="preserve">er </w:t>
      </w:r>
      <w:r w:rsidR="005E7603" w:rsidRPr="005E7603">
        <w:rPr>
          <w:highlight w:val="darkGreen"/>
        </w:rPr>
        <w:t>registreret</w:t>
      </w:r>
      <w:r w:rsidRPr="005E7603">
        <w:rPr>
          <w:highlight w:val="darkGreen"/>
        </w:rPr>
        <w:t xml:space="preserve"> på brugerens profil.</w:t>
      </w:r>
      <w:r w:rsidR="00627866" w:rsidRPr="00627866">
        <w:rPr>
          <w:highlight w:val="magenta"/>
        </w:rPr>
        <w:br/>
        <w:t>CVR nummer og e-mail domæne anvendes til at knytte eksterne brugere til samme firma.</w:t>
      </w:r>
      <w:r w:rsidR="00627866">
        <w:rPr>
          <w:highlight w:val="magenta"/>
        </w:rPr>
        <w:br/>
        <w:t>F</w:t>
      </w:r>
      <w:r w:rsidR="00627866" w:rsidRPr="009F2628">
        <w:rPr>
          <w:highlight w:val="magenta"/>
        </w:rPr>
        <w:t xml:space="preserve">or </w:t>
      </w:r>
      <w:r w:rsidR="00381D6F">
        <w:rPr>
          <w:highlight w:val="magenta"/>
        </w:rPr>
        <w:t>en transportør</w:t>
      </w:r>
      <w:r w:rsidR="00627866" w:rsidRPr="009F2628">
        <w:rPr>
          <w:highlight w:val="magenta"/>
        </w:rPr>
        <w:t xml:space="preserve"> skal/må </w:t>
      </w:r>
      <w:r w:rsidR="00627866">
        <w:rPr>
          <w:highlight w:val="magenta"/>
        </w:rPr>
        <w:t>der k</w:t>
      </w:r>
      <w:r w:rsidR="00627866" w:rsidRPr="009F2628">
        <w:rPr>
          <w:highlight w:val="magenta"/>
        </w:rPr>
        <w:t>un</w:t>
      </w:r>
      <w:r w:rsidR="00627866">
        <w:rPr>
          <w:highlight w:val="magenta"/>
        </w:rPr>
        <w:t xml:space="preserve"> være én bruger</w:t>
      </w:r>
      <w:r w:rsidR="00627866" w:rsidRPr="009F2628">
        <w:rPr>
          <w:highlight w:val="magenta"/>
        </w:rPr>
        <w:t xml:space="preserve"> </w:t>
      </w:r>
      <w:r w:rsidR="00381D6F">
        <w:rPr>
          <w:highlight w:val="magenta"/>
        </w:rPr>
        <w:t>fra transportørfirm</w:t>
      </w:r>
      <w:r w:rsidR="00627866">
        <w:rPr>
          <w:highlight w:val="magenta"/>
        </w:rPr>
        <w:t xml:space="preserve">aet, som er </w:t>
      </w:r>
      <w:r w:rsidR="00627866" w:rsidRPr="009F2628">
        <w:rPr>
          <w:highlight w:val="magenta"/>
        </w:rPr>
        <w:t xml:space="preserve">angivet som transportør. Ellers vil transportøren optræde flere </w:t>
      </w:r>
      <w:r w:rsidR="00627866">
        <w:rPr>
          <w:highlight w:val="magenta"/>
        </w:rPr>
        <w:t>gange, der hvor man skal vælge</w:t>
      </w:r>
      <w:r w:rsidR="00627866" w:rsidRPr="009F2628">
        <w:rPr>
          <w:highlight w:val="magenta"/>
        </w:rPr>
        <w:t xml:space="preserve"> transportør på anmeldelsen.</w:t>
      </w:r>
    </w:p>
    <w:p w:rsidR="00C6010B" w:rsidRPr="00B0794A" w:rsidRDefault="00C6010B" w:rsidP="00C6010B">
      <w:pPr>
        <w:pStyle w:val="BodyText1"/>
      </w:pPr>
      <w:r>
        <w:rPr>
          <w:highlight w:val="magenta"/>
        </w:rPr>
        <w:t xml:space="preserve">Bemærk: </w:t>
      </w:r>
      <w:r w:rsidRPr="00627866">
        <w:rPr>
          <w:highlight w:val="magenta"/>
        </w:rPr>
        <w:t xml:space="preserve">Alle </w:t>
      </w:r>
      <w:r>
        <w:rPr>
          <w:highlight w:val="magenta"/>
        </w:rPr>
        <w:t>eksterne</w:t>
      </w:r>
      <w:r w:rsidRPr="00627866">
        <w:rPr>
          <w:highlight w:val="magenta"/>
        </w:rPr>
        <w:t xml:space="preserve"> brugere kan vælges som Betaler</w:t>
      </w:r>
      <w:r>
        <w:rPr>
          <w:highlight w:val="magenta"/>
        </w:rPr>
        <w:t xml:space="preserve"> på anmeldelsen</w:t>
      </w:r>
      <w:r w:rsidRPr="00627866">
        <w:rPr>
          <w:highlight w:val="magenta"/>
        </w:rPr>
        <w:t>.</w:t>
      </w:r>
      <w:r w:rsidRPr="00B0794A">
        <w:t xml:space="preserve"> </w:t>
      </w:r>
    </w:p>
    <w:p w:rsidR="00627866" w:rsidRPr="00C6010B" w:rsidRDefault="00627866">
      <w:pPr>
        <w:pStyle w:val="BodyText1"/>
        <w:rPr>
          <w:highlight w:val="magenta"/>
        </w:rPr>
      </w:pPr>
      <w:r>
        <w:rPr>
          <w:highlight w:val="magenta"/>
        </w:rPr>
        <w:t>For at gøre brugeroprettelse</w:t>
      </w:r>
      <w:r w:rsidR="00F20E62">
        <w:rPr>
          <w:highlight w:val="magenta"/>
        </w:rPr>
        <w:t>n</w:t>
      </w:r>
      <w:r>
        <w:rPr>
          <w:highlight w:val="magenta"/>
        </w:rPr>
        <w:t xml:space="preserve"> mere brugervenlig og robust er der med v1.1 in</w:t>
      </w:r>
      <w:r>
        <w:rPr>
          <w:highlight w:val="magenta"/>
        </w:rPr>
        <w:t>d</w:t>
      </w:r>
      <w:r>
        <w:rPr>
          <w:highlight w:val="magenta"/>
        </w:rPr>
        <w:t>ført følgende:</w:t>
      </w:r>
    </w:p>
    <w:p w:rsidR="00C6010B" w:rsidRPr="00C6010B" w:rsidRDefault="00C6010B" w:rsidP="00C6010B">
      <w:pPr>
        <w:rPr>
          <w:highlight w:val="magenta"/>
        </w:rPr>
      </w:pPr>
      <w:r w:rsidRPr="00C6010B">
        <w:rPr>
          <w:highlight w:val="magenta"/>
        </w:rPr>
        <w:t xml:space="preserve">Når der vælges ”Opret bruger” på forsiden åbnes et </w:t>
      </w:r>
      <w:proofErr w:type="spellStart"/>
      <w:r w:rsidRPr="00C6010B">
        <w:rPr>
          <w:highlight w:val="magenta"/>
        </w:rPr>
        <w:t>popup</w:t>
      </w:r>
      <w:proofErr w:type="spellEnd"/>
      <w:r w:rsidRPr="00C6010B">
        <w:rPr>
          <w:highlight w:val="magenta"/>
        </w:rPr>
        <w:t xml:space="preserve"> vindue, hvor der kan vælges, om man vil oprette sig som </w:t>
      </w:r>
      <w:r>
        <w:rPr>
          <w:highlight w:val="magenta"/>
        </w:rPr>
        <w:t>privat bruger</w:t>
      </w:r>
      <w:r w:rsidRPr="00C6010B">
        <w:rPr>
          <w:highlight w:val="magenta"/>
        </w:rPr>
        <w:t>, transport</w:t>
      </w:r>
      <w:r>
        <w:rPr>
          <w:highlight w:val="magenta"/>
        </w:rPr>
        <w:t>ør bruger</w:t>
      </w:r>
      <w:r w:rsidRPr="00C6010B">
        <w:rPr>
          <w:highlight w:val="magenta"/>
        </w:rPr>
        <w:t xml:space="preserve"> eller</w:t>
      </w:r>
      <w:r>
        <w:rPr>
          <w:highlight w:val="magenta"/>
        </w:rPr>
        <w:t xml:space="preserve"> </w:t>
      </w:r>
      <w:r w:rsidRPr="00C6010B">
        <w:rPr>
          <w:highlight w:val="magenta"/>
        </w:rPr>
        <w:t>vir</w:t>
      </w:r>
      <w:r w:rsidRPr="00C6010B">
        <w:rPr>
          <w:highlight w:val="magenta"/>
        </w:rPr>
        <w:t>k</w:t>
      </w:r>
      <w:r w:rsidRPr="00C6010B">
        <w:rPr>
          <w:highlight w:val="magenta"/>
        </w:rPr>
        <w:t>somhed</w:t>
      </w:r>
      <w:r>
        <w:rPr>
          <w:highlight w:val="magenta"/>
        </w:rPr>
        <w:t>sbruger</w:t>
      </w:r>
      <w:r w:rsidRPr="00C6010B">
        <w:rPr>
          <w:highlight w:val="magenta"/>
        </w:rPr>
        <w:t xml:space="preserve">. </w:t>
      </w:r>
    </w:p>
    <w:p w:rsidR="00C6010B" w:rsidRPr="00C6010B" w:rsidRDefault="00C6010B" w:rsidP="00C6010B">
      <w:pPr>
        <w:rPr>
          <w:highlight w:val="magenta"/>
        </w:rPr>
      </w:pPr>
      <w:r>
        <w:rPr>
          <w:noProof/>
        </w:rPr>
        <w:drawing>
          <wp:inline distT="0" distB="0" distL="0" distR="0" wp14:anchorId="1D06C179" wp14:editId="4E3803D1">
            <wp:extent cx="3108960" cy="3726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08960" cy="3726180"/>
                    </a:xfrm>
                    <a:prstGeom prst="rect">
                      <a:avLst/>
                    </a:prstGeom>
                  </pic:spPr>
                </pic:pic>
              </a:graphicData>
            </a:graphic>
          </wp:inline>
        </w:drawing>
      </w:r>
      <w:r>
        <w:rPr>
          <w:highlight w:val="magenta"/>
        </w:rPr>
        <w:br/>
      </w:r>
    </w:p>
    <w:p w:rsidR="001923D5" w:rsidRDefault="00C6010B" w:rsidP="00C6010B">
      <w:pPr>
        <w:rPr>
          <w:highlight w:val="magenta"/>
        </w:rPr>
      </w:pPr>
      <w:r w:rsidRPr="00C6010B">
        <w:rPr>
          <w:highlight w:val="magenta"/>
        </w:rPr>
        <w:t>Vælges ”Transportør” åbnes den nuværende side til oprettelse af bruger, men hvor tjekboksen</w:t>
      </w:r>
      <w:r>
        <w:rPr>
          <w:highlight w:val="magenta"/>
        </w:rPr>
        <w:t xml:space="preserve"> ”T</w:t>
      </w:r>
      <w:r w:rsidRPr="00C6010B">
        <w:rPr>
          <w:highlight w:val="magenta"/>
        </w:rPr>
        <w:t xml:space="preserve">ransportør” er sat og låst. Endvidere </w:t>
      </w:r>
      <w:r w:rsidR="001923D5">
        <w:rPr>
          <w:highlight w:val="magenta"/>
        </w:rPr>
        <w:t>er</w:t>
      </w:r>
      <w:r w:rsidRPr="00C6010B">
        <w:rPr>
          <w:highlight w:val="magenta"/>
        </w:rPr>
        <w:t xml:space="preserve"> firmafelterne vist (</w:t>
      </w:r>
      <w:r w:rsidR="001923D5" w:rsidRPr="00C6010B">
        <w:rPr>
          <w:highlight w:val="magenta"/>
        </w:rPr>
        <w:t>tje</w:t>
      </w:r>
      <w:r w:rsidR="001923D5" w:rsidRPr="00C6010B">
        <w:rPr>
          <w:highlight w:val="magenta"/>
        </w:rPr>
        <w:t>k</w:t>
      </w:r>
      <w:r w:rsidR="001923D5" w:rsidRPr="00C6010B">
        <w:rPr>
          <w:highlight w:val="magenta"/>
        </w:rPr>
        <w:t>boksen</w:t>
      </w:r>
      <w:r w:rsidRPr="00C6010B">
        <w:rPr>
          <w:highlight w:val="magenta"/>
        </w:rPr>
        <w:t xml:space="preserve"> Firma </w:t>
      </w:r>
      <w:r w:rsidR="001923D5">
        <w:rPr>
          <w:highlight w:val="magenta"/>
        </w:rPr>
        <w:t>er skjult og sat)</w:t>
      </w:r>
      <w:r w:rsidRPr="00C6010B">
        <w:rPr>
          <w:highlight w:val="magenta"/>
        </w:rPr>
        <w:t xml:space="preserve">. </w:t>
      </w:r>
    </w:p>
    <w:p w:rsidR="00C6010B" w:rsidRDefault="00C6010B" w:rsidP="00C6010B">
      <w:pPr>
        <w:rPr>
          <w:highlight w:val="magenta"/>
        </w:rPr>
      </w:pPr>
      <w:r w:rsidRPr="00C6010B">
        <w:rPr>
          <w:highlight w:val="magenta"/>
        </w:rPr>
        <w:t xml:space="preserve">Vælges almindelig bruger, åbnes den nuværende side til oprettelse af bruger, hvor </w:t>
      </w:r>
      <w:r w:rsidR="001923D5" w:rsidRPr="00C6010B">
        <w:rPr>
          <w:highlight w:val="magenta"/>
        </w:rPr>
        <w:t xml:space="preserve">firmafelterne </w:t>
      </w:r>
      <w:r w:rsidR="001923D5">
        <w:rPr>
          <w:highlight w:val="magenta"/>
        </w:rPr>
        <w:t>og t</w:t>
      </w:r>
      <w:r w:rsidRPr="00C6010B">
        <w:rPr>
          <w:highlight w:val="magenta"/>
        </w:rPr>
        <w:t>ransportør tjekboksen er skjult.</w:t>
      </w:r>
    </w:p>
    <w:p w:rsidR="001923D5" w:rsidRDefault="001923D5" w:rsidP="001923D5">
      <w:pPr>
        <w:rPr>
          <w:highlight w:val="magenta"/>
        </w:rPr>
      </w:pPr>
      <w:r w:rsidRPr="00C6010B">
        <w:rPr>
          <w:highlight w:val="magenta"/>
        </w:rPr>
        <w:lastRenderedPageBreak/>
        <w:t>Vælges ”</w:t>
      </w:r>
      <w:r>
        <w:rPr>
          <w:highlight w:val="magenta"/>
        </w:rPr>
        <w:t>Virksomhed</w:t>
      </w:r>
      <w:r w:rsidRPr="00C6010B">
        <w:rPr>
          <w:highlight w:val="magenta"/>
        </w:rPr>
        <w:t>” åbnes den nuværende side til oprettelse af bruger, men hvor tjekboksen</w:t>
      </w:r>
      <w:r>
        <w:rPr>
          <w:highlight w:val="magenta"/>
        </w:rPr>
        <w:t xml:space="preserve"> ”T</w:t>
      </w:r>
      <w:r w:rsidRPr="00C6010B">
        <w:rPr>
          <w:highlight w:val="magenta"/>
        </w:rPr>
        <w:t xml:space="preserve">ransportør” er </w:t>
      </w:r>
      <w:r>
        <w:rPr>
          <w:highlight w:val="magenta"/>
        </w:rPr>
        <w:t>skjult</w:t>
      </w:r>
      <w:r w:rsidRPr="00C6010B">
        <w:rPr>
          <w:highlight w:val="magenta"/>
        </w:rPr>
        <w:t xml:space="preserve">. </w:t>
      </w:r>
    </w:p>
    <w:p w:rsidR="001923D5" w:rsidRPr="00C6010B" w:rsidRDefault="001923D5" w:rsidP="00C6010B">
      <w:pPr>
        <w:rPr>
          <w:highlight w:val="magenta"/>
        </w:rPr>
      </w:pPr>
    </w:p>
    <w:p w:rsidR="00C6010B" w:rsidRPr="001B01D9" w:rsidRDefault="00C6010B" w:rsidP="00C6010B">
      <w:r w:rsidRPr="00C6010B">
        <w:rPr>
          <w:highlight w:val="magenta"/>
        </w:rPr>
        <w:t>Der implementeres sikring af at der kun kan oprettes én transportør bruger (</w:t>
      </w:r>
      <w:r w:rsidR="001923D5">
        <w:rPr>
          <w:highlight w:val="magenta"/>
        </w:rPr>
        <w:t xml:space="preserve">en </w:t>
      </w:r>
      <w:r w:rsidRPr="00C6010B">
        <w:rPr>
          <w:highlight w:val="magenta"/>
        </w:rPr>
        <w:t>transportør) for det samme CVR nummer. Hvis der allerede er oprettet en tra</w:t>
      </w:r>
      <w:r w:rsidRPr="00C6010B">
        <w:rPr>
          <w:highlight w:val="magenta"/>
        </w:rPr>
        <w:t>n</w:t>
      </w:r>
      <w:r w:rsidRPr="00C6010B">
        <w:rPr>
          <w:highlight w:val="magenta"/>
        </w:rPr>
        <w:t xml:space="preserve">portør bruger, gives der besked til brugeren om dette i en </w:t>
      </w:r>
      <w:proofErr w:type="spellStart"/>
      <w:r w:rsidRPr="00C6010B">
        <w:rPr>
          <w:highlight w:val="magenta"/>
        </w:rPr>
        <w:t>popup</w:t>
      </w:r>
      <w:proofErr w:type="spellEnd"/>
      <w:r w:rsidRPr="00C6010B">
        <w:rPr>
          <w:highlight w:val="magenta"/>
        </w:rPr>
        <w:t xml:space="preserve"> dialog.</w:t>
      </w:r>
    </w:p>
    <w:p w:rsidR="00CE48AD" w:rsidRPr="00C6010B" w:rsidRDefault="00CE48AD" w:rsidP="00CE48AD">
      <w:pPr>
        <w:pStyle w:val="BodyText1"/>
        <w:rPr>
          <w:highlight w:val="magenta"/>
        </w:rPr>
      </w:pPr>
      <w:r w:rsidRPr="009F2628">
        <w:rPr>
          <w:highlight w:val="magenta"/>
        </w:rPr>
        <w:br/>
      </w:r>
      <w:r w:rsidR="00627866" w:rsidRPr="00627866">
        <w:rPr>
          <w:b/>
          <w:highlight w:val="magenta"/>
        </w:rPr>
        <w:t>Transportørbruger</w:t>
      </w:r>
      <w:r w:rsidR="00C6010B">
        <w:br/>
      </w:r>
      <w:r w:rsidR="00627866" w:rsidRPr="00C6010B">
        <w:rPr>
          <w:highlight w:val="magenta"/>
        </w:rPr>
        <w:t>For en transportørbruger vil der være</w:t>
      </w:r>
      <w:r w:rsidRPr="00C6010B">
        <w:rPr>
          <w:highlight w:val="magenta"/>
        </w:rPr>
        <w:t xml:space="preserve"> en fane mere tilgængelig i Profil, nemlig fanen ”Transportør”. På denne fane administreres transportørens køretøjer.</w:t>
      </w:r>
    </w:p>
    <w:p w:rsidR="00DE102D" w:rsidRPr="00B0794A" w:rsidRDefault="00DE102D" w:rsidP="00DE102D">
      <w:pPr>
        <w:pStyle w:val="Heading2"/>
      </w:pPr>
      <w:bookmarkStart w:id="11" w:name="_Toc459379073"/>
      <w:r w:rsidRPr="00B0794A">
        <w:t>Rettigheder</w:t>
      </w:r>
      <w:bookmarkEnd w:id="11"/>
    </w:p>
    <w:p w:rsidR="007271EB" w:rsidRPr="00B0794A" w:rsidRDefault="00F465CD" w:rsidP="007271EB">
      <w:pPr>
        <w:pStyle w:val="Heading3"/>
      </w:pPr>
      <w:bookmarkStart w:id="12" w:name="_Toc459379074"/>
      <w:r w:rsidRPr="00B0794A">
        <w:t>Rettigheder i b</w:t>
      </w:r>
      <w:r w:rsidR="007271EB" w:rsidRPr="00B0794A">
        <w:t>rugerfladen</w:t>
      </w:r>
      <w:r w:rsidRPr="00B0794A">
        <w:t xml:space="preserve"> for rollerne</w:t>
      </w:r>
      <w:bookmarkEnd w:id="12"/>
    </w:p>
    <w:p w:rsidR="007271EB" w:rsidRPr="00B0794A" w:rsidRDefault="007271EB" w:rsidP="007271EB">
      <w:pPr>
        <w:pStyle w:val="BodyText1"/>
      </w:pPr>
      <w:r w:rsidRPr="00B0794A">
        <w:t>Brugerfladen begrænses alt efter hvilke roller brugeren har. Visse faner skjules</w:t>
      </w:r>
      <w:r w:rsidR="00A655CD">
        <w:t>,</w:t>
      </w:r>
      <w:r w:rsidRPr="00B0794A">
        <w:t xml:space="preserve"> og indhold låses for redigering, hvis brugeren ikke har rettigheder nok.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1924"/>
        <w:gridCol w:w="2951"/>
      </w:tblGrid>
      <w:tr w:rsidR="009D7BCF" w:rsidRPr="00B0794A" w:rsidTr="001A4D05">
        <w:tc>
          <w:tcPr>
            <w:tcW w:w="2437" w:type="dxa"/>
          </w:tcPr>
          <w:p w:rsidR="009D7BCF" w:rsidRPr="001A4D05" w:rsidRDefault="009D7BCF" w:rsidP="007271EB">
            <w:pPr>
              <w:pStyle w:val="BodyText1"/>
              <w:rPr>
                <w:b/>
              </w:rPr>
            </w:pPr>
            <w:r w:rsidRPr="001A4D05">
              <w:rPr>
                <w:b/>
              </w:rPr>
              <w:t>Sider</w:t>
            </w:r>
          </w:p>
        </w:tc>
        <w:tc>
          <w:tcPr>
            <w:tcW w:w="1924" w:type="dxa"/>
          </w:tcPr>
          <w:p w:rsidR="009D7BCF" w:rsidRPr="001A4D05" w:rsidRDefault="009D7BCF" w:rsidP="007271EB">
            <w:pPr>
              <w:pStyle w:val="BodyText1"/>
              <w:rPr>
                <w:b/>
              </w:rPr>
            </w:pPr>
            <w:r w:rsidRPr="001A4D05">
              <w:rPr>
                <w:b/>
              </w:rPr>
              <w:t>Rolle</w:t>
            </w:r>
          </w:p>
        </w:tc>
        <w:tc>
          <w:tcPr>
            <w:tcW w:w="2951" w:type="dxa"/>
          </w:tcPr>
          <w:p w:rsidR="009D7BCF" w:rsidRPr="001A4D05" w:rsidRDefault="009D7BCF" w:rsidP="007271EB">
            <w:pPr>
              <w:pStyle w:val="BodyText1"/>
              <w:rPr>
                <w:b/>
              </w:rPr>
            </w:pPr>
            <w:r w:rsidRPr="001A4D05">
              <w:rPr>
                <w:b/>
              </w:rPr>
              <w:t>Rettigheder</w:t>
            </w:r>
          </w:p>
        </w:tc>
      </w:tr>
      <w:tr w:rsidR="009D7BCF" w:rsidRPr="00B0794A" w:rsidTr="001A4D05">
        <w:tc>
          <w:tcPr>
            <w:tcW w:w="2437" w:type="dxa"/>
          </w:tcPr>
          <w:p w:rsidR="009D7BCF" w:rsidRPr="00B0794A" w:rsidRDefault="009D7BCF" w:rsidP="007271EB">
            <w:pPr>
              <w:pStyle w:val="BodyText1"/>
            </w:pPr>
            <w:r w:rsidRPr="00B0794A">
              <w:t>Bogholder forside</w:t>
            </w:r>
          </w:p>
        </w:tc>
        <w:tc>
          <w:tcPr>
            <w:tcW w:w="1924" w:type="dxa"/>
          </w:tcPr>
          <w:p w:rsidR="009D7BCF" w:rsidRPr="00B0794A" w:rsidRDefault="009D7BCF" w:rsidP="007271EB">
            <w:pPr>
              <w:pStyle w:val="BodyText1"/>
            </w:pPr>
            <w:r w:rsidRPr="00B0794A">
              <w:t>Bogholder</w:t>
            </w:r>
          </w:p>
        </w:tc>
        <w:tc>
          <w:tcPr>
            <w:tcW w:w="2951" w:type="dxa"/>
          </w:tcPr>
          <w:p w:rsidR="009D7BCF" w:rsidRPr="00B0794A" w:rsidRDefault="00B431F8" w:rsidP="007271EB">
            <w:pPr>
              <w:pStyle w:val="BodyText1"/>
            </w:pPr>
            <w:r w:rsidRPr="00B0794A">
              <w:t>Alt</w:t>
            </w:r>
          </w:p>
        </w:tc>
      </w:tr>
      <w:tr w:rsidR="009D7BCF" w:rsidRPr="00B0794A" w:rsidTr="001A4D05">
        <w:tc>
          <w:tcPr>
            <w:tcW w:w="2437" w:type="dxa"/>
          </w:tcPr>
          <w:p w:rsidR="009D7BCF" w:rsidRPr="00B0794A" w:rsidRDefault="00B431F8" w:rsidP="007271EB">
            <w:pPr>
              <w:pStyle w:val="BodyText1"/>
            </w:pPr>
            <w:r w:rsidRPr="00B0794A">
              <w:t>Lab. forside</w:t>
            </w:r>
          </w:p>
        </w:tc>
        <w:tc>
          <w:tcPr>
            <w:tcW w:w="1924" w:type="dxa"/>
          </w:tcPr>
          <w:p w:rsidR="009D7BCF" w:rsidRPr="00B0794A" w:rsidRDefault="00B431F8" w:rsidP="007271EB">
            <w:pPr>
              <w:pStyle w:val="BodyText1"/>
            </w:pPr>
            <w:r w:rsidRPr="00B0794A">
              <w:t>Laboratorium</w:t>
            </w:r>
          </w:p>
        </w:tc>
        <w:tc>
          <w:tcPr>
            <w:tcW w:w="2951" w:type="dxa"/>
          </w:tcPr>
          <w:p w:rsidR="009D7BCF" w:rsidRPr="00B0794A" w:rsidRDefault="00B431F8" w:rsidP="007271EB">
            <w:pPr>
              <w:pStyle w:val="BodyText1"/>
            </w:pPr>
            <w:r w:rsidRPr="00B0794A">
              <w:t>Alt</w:t>
            </w:r>
          </w:p>
        </w:tc>
      </w:tr>
      <w:tr w:rsidR="009D7BCF" w:rsidRPr="00B0794A" w:rsidTr="001A4D05">
        <w:tc>
          <w:tcPr>
            <w:tcW w:w="2437" w:type="dxa"/>
          </w:tcPr>
          <w:p w:rsidR="009D7BCF" w:rsidRPr="00B0794A" w:rsidRDefault="00B431F8" w:rsidP="007271EB">
            <w:pPr>
              <w:pStyle w:val="BodyText1"/>
            </w:pPr>
            <w:r w:rsidRPr="00B0794A">
              <w:t>Miljømedarbejder forside</w:t>
            </w:r>
          </w:p>
        </w:tc>
        <w:tc>
          <w:tcPr>
            <w:tcW w:w="1924" w:type="dxa"/>
          </w:tcPr>
          <w:p w:rsidR="009D7BCF" w:rsidRPr="00B0794A" w:rsidRDefault="00B431F8" w:rsidP="007271EB">
            <w:pPr>
              <w:pStyle w:val="BodyText1"/>
            </w:pPr>
            <w:r w:rsidRPr="00B0794A">
              <w:t>Miljømedarbejder</w:t>
            </w:r>
          </w:p>
        </w:tc>
        <w:tc>
          <w:tcPr>
            <w:tcW w:w="2951" w:type="dxa"/>
          </w:tcPr>
          <w:p w:rsidR="009D7BCF" w:rsidRPr="00B0794A" w:rsidRDefault="00B431F8" w:rsidP="007271EB">
            <w:pPr>
              <w:pStyle w:val="BodyText1"/>
            </w:pPr>
            <w:r w:rsidRPr="00B0794A">
              <w:t>Alt</w:t>
            </w:r>
          </w:p>
        </w:tc>
      </w:tr>
      <w:tr w:rsidR="009D7BCF" w:rsidRPr="00B0794A" w:rsidTr="001A4D05">
        <w:tc>
          <w:tcPr>
            <w:tcW w:w="2437" w:type="dxa"/>
          </w:tcPr>
          <w:p w:rsidR="009D7BCF" w:rsidRPr="00B0794A" w:rsidRDefault="00B431F8" w:rsidP="007271EB">
            <w:pPr>
              <w:pStyle w:val="BodyText1"/>
            </w:pPr>
            <w:r w:rsidRPr="00B0794A">
              <w:t>Pladsmand forside</w:t>
            </w:r>
          </w:p>
        </w:tc>
        <w:tc>
          <w:tcPr>
            <w:tcW w:w="1924" w:type="dxa"/>
          </w:tcPr>
          <w:p w:rsidR="009D7BCF" w:rsidRPr="00B0794A" w:rsidRDefault="00B431F8" w:rsidP="007271EB">
            <w:pPr>
              <w:pStyle w:val="BodyText1"/>
            </w:pPr>
            <w:r w:rsidRPr="00B0794A">
              <w:t>Pladsmand</w:t>
            </w:r>
          </w:p>
        </w:tc>
        <w:tc>
          <w:tcPr>
            <w:tcW w:w="2951" w:type="dxa"/>
          </w:tcPr>
          <w:p w:rsidR="009D7BCF" w:rsidRPr="00B0794A" w:rsidRDefault="00B431F8" w:rsidP="007271EB">
            <w:pPr>
              <w:pStyle w:val="BodyText1"/>
            </w:pPr>
            <w:r w:rsidRPr="00B0794A">
              <w:t>Alt</w:t>
            </w:r>
          </w:p>
        </w:tc>
      </w:tr>
      <w:tr w:rsidR="009D7BCF" w:rsidRPr="00B0794A" w:rsidTr="001A4D05">
        <w:tc>
          <w:tcPr>
            <w:tcW w:w="2437" w:type="dxa"/>
          </w:tcPr>
          <w:p w:rsidR="009D7BCF" w:rsidRPr="00B0794A" w:rsidRDefault="00B431F8" w:rsidP="007271EB">
            <w:pPr>
              <w:pStyle w:val="BodyText1"/>
            </w:pPr>
            <w:r w:rsidRPr="00B0794A">
              <w:t>Prøvetager forside</w:t>
            </w:r>
          </w:p>
        </w:tc>
        <w:tc>
          <w:tcPr>
            <w:tcW w:w="1924" w:type="dxa"/>
          </w:tcPr>
          <w:p w:rsidR="009D7BCF" w:rsidRPr="00B0794A" w:rsidRDefault="00B431F8" w:rsidP="007271EB">
            <w:pPr>
              <w:pStyle w:val="BodyText1"/>
            </w:pPr>
            <w:r w:rsidRPr="00B0794A">
              <w:t>Prøvetager</w:t>
            </w:r>
          </w:p>
        </w:tc>
        <w:tc>
          <w:tcPr>
            <w:tcW w:w="2951" w:type="dxa"/>
          </w:tcPr>
          <w:p w:rsidR="009D7BCF" w:rsidRPr="00B0794A" w:rsidRDefault="00B431F8" w:rsidP="007271EB">
            <w:pPr>
              <w:pStyle w:val="BodyText1"/>
            </w:pPr>
            <w:r w:rsidRPr="00B0794A">
              <w:t>Alt</w:t>
            </w:r>
          </w:p>
        </w:tc>
      </w:tr>
      <w:tr w:rsidR="009D7BCF" w:rsidRPr="00B0794A" w:rsidTr="001A4D05">
        <w:tc>
          <w:tcPr>
            <w:tcW w:w="2437" w:type="dxa"/>
          </w:tcPr>
          <w:p w:rsidR="009D7BCF" w:rsidRPr="00B0794A" w:rsidRDefault="00B431F8" w:rsidP="007271EB">
            <w:pPr>
              <w:pStyle w:val="BodyText1"/>
            </w:pPr>
            <w:r w:rsidRPr="00B0794A">
              <w:t>Sagsbehandler forside</w:t>
            </w:r>
          </w:p>
        </w:tc>
        <w:tc>
          <w:tcPr>
            <w:tcW w:w="1924" w:type="dxa"/>
          </w:tcPr>
          <w:p w:rsidR="009D7BCF" w:rsidRPr="00B0794A" w:rsidRDefault="00B431F8" w:rsidP="007271EB">
            <w:pPr>
              <w:pStyle w:val="BodyText1"/>
            </w:pPr>
            <w:r w:rsidRPr="00B0794A">
              <w:t>Sagsbehandler</w:t>
            </w:r>
          </w:p>
        </w:tc>
        <w:tc>
          <w:tcPr>
            <w:tcW w:w="2951" w:type="dxa"/>
          </w:tcPr>
          <w:p w:rsidR="009D7BCF" w:rsidRPr="00B0794A" w:rsidRDefault="00B431F8" w:rsidP="007271EB">
            <w:pPr>
              <w:pStyle w:val="BodyText1"/>
            </w:pPr>
            <w:r w:rsidRPr="00B0794A">
              <w:t>Alt</w:t>
            </w:r>
          </w:p>
        </w:tc>
      </w:tr>
      <w:tr w:rsidR="009D7BCF" w:rsidRPr="00B0794A" w:rsidTr="001A4D05">
        <w:tc>
          <w:tcPr>
            <w:tcW w:w="2437" w:type="dxa"/>
          </w:tcPr>
          <w:p w:rsidR="009D7BCF" w:rsidRPr="00B0794A" w:rsidRDefault="00B431F8" w:rsidP="007271EB">
            <w:pPr>
              <w:pStyle w:val="BodyText1"/>
            </w:pPr>
            <w:r w:rsidRPr="00B0794A">
              <w:t>Søge side</w:t>
            </w:r>
          </w:p>
          <w:p w:rsidR="00B431F8" w:rsidRPr="00B0794A" w:rsidRDefault="00B431F8" w:rsidP="007271EB">
            <w:pPr>
              <w:pStyle w:val="BodyText1"/>
            </w:pPr>
          </w:p>
        </w:tc>
        <w:tc>
          <w:tcPr>
            <w:tcW w:w="1924" w:type="dxa"/>
          </w:tcPr>
          <w:p w:rsidR="009D7BCF" w:rsidRPr="00B0794A" w:rsidRDefault="00B431F8" w:rsidP="007271EB">
            <w:pPr>
              <w:pStyle w:val="BodyText1"/>
            </w:pPr>
            <w:r w:rsidRPr="00B0794A">
              <w:t>Sagsbehandler</w:t>
            </w:r>
          </w:p>
          <w:p w:rsidR="00B431F8" w:rsidRPr="00B0794A" w:rsidRDefault="00B431F8" w:rsidP="007271EB">
            <w:pPr>
              <w:pStyle w:val="BodyText1"/>
            </w:pPr>
            <w:r w:rsidRPr="00B0794A">
              <w:t>Miljømedarbejder</w:t>
            </w:r>
          </w:p>
          <w:p w:rsidR="00B431F8" w:rsidRPr="00B0794A" w:rsidRDefault="00B431F8" w:rsidP="007271EB">
            <w:pPr>
              <w:pStyle w:val="BodyText1"/>
            </w:pPr>
          </w:p>
          <w:p w:rsidR="00B431F8" w:rsidRPr="00B0794A" w:rsidRDefault="00B431F8" w:rsidP="007271EB">
            <w:pPr>
              <w:pStyle w:val="BodyText1"/>
            </w:pPr>
          </w:p>
          <w:p w:rsidR="00B431F8" w:rsidRPr="00B0794A" w:rsidRDefault="00B431F8" w:rsidP="007271EB">
            <w:pPr>
              <w:pStyle w:val="BodyText1"/>
            </w:pPr>
            <w:r w:rsidRPr="00B0794A">
              <w:t>Laboratorie</w:t>
            </w:r>
          </w:p>
          <w:p w:rsidR="00DB681F" w:rsidRPr="00B0794A" w:rsidRDefault="00DB681F" w:rsidP="007271EB">
            <w:pPr>
              <w:pStyle w:val="BodyText1"/>
            </w:pPr>
            <w:r w:rsidRPr="00B0794A">
              <w:t>Prøvetager</w:t>
            </w:r>
          </w:p>
          <w:p w:rsidR="00DB681F" w:rsidRPr="00B0794A" w:rsidRDefault="00DB681F" w:rsidP="007271EB">
            <w:pPr>
              <w:pStyle w:val="BodyText1"/>
            </w:pPr>
          </w:p>
          <w:p w:rsidR="00DB681F" w:rsidRPr="00B0794A" w:rsidRDefault="00DB681F" w:rsidP="007271EB">
            <w:pPr>
              <w:pStyle w:val="BodyText1"/>
            </w:pPr>
            <w:r w:rsidRPr="00B0794A">
              <w:t>Pladsmand</w:t>
            </w:r>
          </w:p>
          <w:p w:rsidR="00DB681F" w:rsidRPr="00B0794A" w:rsidRDefault="00DB681F" w:rsidP="007271EB">
            <w:pPr>
              <w:pStyle w:val="BodyText1"/>
            </w:pPr>
          </w:p>
          <w:p w:rsidR="00DB681F" w:rsidRPr="00B0794A" w:rsidRDefault="00DB681F" w:rsidP="007271EB">
            <w:pPr>
              <w:pStyle w:val="BodyText1"/>
            </w:pPr>
          </w:p>
          <w:p w:rsidR="00DB681F" w:rsidRPr="00B0794A" w:rsidRDefault="00DB681F" w:rsidP="007271EB">
            <w:pPr>
              <w:pStyle w:val="BodyText1"/>
            </w:pPr>
            <w:r w:rsidRPr="00B0794A">
              <w:t>Bogholder</w:t>
            </w:r>
          </w:p>
          <w:p w:rsidR="00DB681F" w:rsidRPr="00B0794A" w:rsidRDefault="00DB681F" w:rsidP="007271EB">
            <w:pPr>
              <w:pStyle w:val="BodyText1"/>
            </w:pPr>
          </w:p>
        </w:tc>
        <w:tc>
          <w:tcPr>
            <w:tcW w:w="2951" w:type="dxa"/>
          </w:tcPr>
          <w:p w:rsidR="00B431F8" w:rsidRPr="00B0794A" w:rsidRDefault="00B431F8" w:rsidP="007271EB">
            <w:pPr>
              <w:pStyle w:val="BodyText1"/>
            </w:pPr>
            <w:r w:rsidRPr="00B0794A">
              <w:lastRenderedPageBreak/>
              <w:t>Anmeldelse fane synlig</w:t>
            </w:r>
          </w:p>
          <w:p w:rsidR="00B431F8" w:rsidRPr="00B0794A" w:rsidRDefault="00B431F8" w:rsidP="007271EB">
            <w:pPr>
              <w:pStyle w:val="BodyText1"/>
            </w:pPr>
            <w:r w:rsidRPr="00B0794A">
              <w:t>Anmeldelse fane synlig</w:t>
            </w:r>
          </w:p>
          <w:p w:rsidR="00B431F8" w:rsidRPr="00B0794A" w:rsidRDefault="00B431F8" w:rsidP="007271EB">
            <w:pPr>
              <w:pStyle w:val="BodyText1"/>
            </w:pPr>
            <w:r w:rsidRPr="00B0794A">
              <w:t>Stikprøve fane synlig</w:t>
            </w:r>
          </w:p>
          <w:p w:rsidR="00B431F8" w:rsidRPr="00B0794A" w:rsidRDefault="00B431F8" w:rsidP="007271EB">
            <w:pPr>
              <w:pStyle w:val="BodyText1"/>
            </w:pPr>
            <w:r w:rsidRPr="00B0794A">
              <w:t>Vognlæs fane synlig</w:t>
            </w:r>
          </w:p>
          <w:p w:rsidR="00DB681F" w:rsidRPr="00B0794A" w:rsidRDefault="00DB681F" w:rsidP="00DB681F">
            <w:pPr>
              <w:pStyle w:val="BodyText1"/>
            </w:pPr>
            <w:r w:rsidRPr="00B0794A">
              <w:t>Stikprøve fane synlig</w:t>
            </w:r>
          </w:p>
          <w:p w:rsidR="00DB681F" w:rsidRPr="00B0794A" w:rsidRDefault="00DB681F" w:rsidP="00DB681F">
            <w:pPr>
              <w:pStyle w:val="BodyText1"/>
            </w:pPr>
            <w:r w:rsidRPr="00B0794A">
              <w:t>Stikprøve fane synlig</w:t>
            </w:r>
          </w:p>
          <w:p w:rsidR="00DB681F" w:rsidRPr="00B0794A" w:rsidRDefault="00DB681F" w:rsidP="00DB681F">
            <w:pPr>
              <w:pStyle w:val="BodyText1"/>
            </w:pPr>
            <w:r w:rsidRPr="00B0794A">
              <w:lastRenderedPageBreak/>
              <w:t>Vognlæs fane synlig</w:t>
            </w:r>
          </w:p>
          <w:p w:rsidR="00B431F8" w:rsidRPr="00B0794A" w:rsidRDefault="00DB681F" w:rsidP="007271EB">
            <w:pPr>
              <w:pStyle w:val="BodyText1"/>
            </w:pPr>
            <w:r w:rsidRPr="00B0794A">
              <w:t>Anmeldelse fane synlig</w:t>
            </w:r>
          </w:p>
          <w:p w:rsidR="00183FA8" w:rsidRPr="00B0794A" w:rsidRDefault="00183FA8" w:rsidP="00183FA8">
            <w:pPr>
              <w:pStyle w:val="BodyText1"/>
            </w:pPr>
            <w:r w:rsidRPr="00B0794A">
              <w:t>Stikprøve fane synlig</w:t>
            </w:r>
          </w:p>
          <w:p w:rsidR="00DB681F" w:rsidRPr="00B0794A" w:rsidRDefault="00DB681F" w:rsidP="007271EB">
            <w:pPr>
              <w:pStyle w:val="BodyText1"/>
            </w:pPr>
            <w:r w:rsidRPr="00B0794A">
              <w:t>Vognlæs fane synlig</w:t>
            </w:r>
          </w:p>
          <w:p w:rsidR="00DB681F" w:rsidRPr="00B0794A" w:rsidRDefault="00DB681F" w:rsidP="00DB681F">
            <w:pPr>
              <w:pStyle w:val="BodyText1"/>
            </w:pPr>
            <w:r w:rsidRPr="00B0794A">
              <w:t>Anmeldelse fane synlig</w:t>
            </w:r>
          </w:p>
          <w:p w:rsidR="00DB681F" w:rsidRPr="00B0794A" w:rsidRDefault="00DB681F" w:rsidP="00DB681F">
            <w:pPr>
              <w:pStyle w:val="BodyText1"/>
            </w:pPr>
            <w:r w:rsidRPr="00B0794A">
              <w:t>Vognlæs fane synlig</w:t>
            </w:r>
          </w:p>
          <w:p w:rsidR="00B431F8" w:rsidRPr="00B0794A" w:rsidRDefault="00DB681F" w:rsidP="00DB681F">
            <w:pPr>
              <w:pStyle w:val="BodyText1"/>
            </w:pPr>
            <w:r w:rsidRPr="00B0794A">
              <w:t>Betaler fane synlig</w:t>
            </w:r>
          </w:p>
        </w:tc>
      </w:tr>
      <w:tr w:rsidR="001F6479" w:rsidRPr="00B0794A" w:rsidTr="001A4D05">
        <w:tc>
          <w:tcPr>
            <w:tcW w:w="2437" w:type="dxa"/>
          </w:tcPr>
          <w:p w:rsidR="001F6479" w:rsidRPr="00B0794A" w:rsidRDefault="002D4249" w:rsidP="007271EB">
            <w:pPr>
              <w:pStyle w:val="BodyText1"/>
            </w:pPr>
            <w:r w:rsidRPr="00B0794A">
              <w:lastRenderedPageBreak/>
              <w:t>Anmeldelse</w:t>
            </w:r>
          </w:p>
          <w:p w:rsidR="002D4249" w:rsidRPr="00B0794A" w:rsidRDefault="002D4249" w:rsidP="007271EB">
            <w:pPr>
              <w:pStyle w:val="BodyText1"/>
              <w:rPr>
                <w:b/>
              </w:rPr>
            </w:pPr>
            <w:r w:rsidRPr="00B0794A">
              <w:rPr>
                <w:b/>
              </w:rPr>
              <w:t>Anmeldelsesfane</w:t>
            </w:r>
          </w:p>
        </w:tc>
        <w:tc>
          <w:tcPr>
            <w:tcW w:w="1924" w:type="dxa"/>
          </w:tcPr>
          <w:p w:rsidR="001F6479" w:rsidRPr="00B0794A" w:rsidRDefault="001F6479" w:rsidP="007271EB">
            <w:pPr>
              <w:pStyle w:val="BodyText1"/>
            </w:pPr>
          </w:p>
          <w:p w:rsidR="002D4249" w:rsidRPr="00B0794A" w:rsidRDefault="002D4249" w:rsidP="007271EB">
            <w:pPr>
              <w:pStyle w:val="BodyText1"/>
            </w:pPr>
            <w:r w:rsidRPr="00B0794A">
              <w:t>Sagsbehandler</w:t>
            </w:r>
          </w:p>
          <w:p w:rsidR="002D4249" w:rsidRPr="00B0794A" w:rsidRDefault="002D4249" w:rsidP="007271EB">
            <w:pPr>
              <w:pStyle w:val="BodyText1"/>
            </w:pPr>
            <w:r w:rsidRPr="00B0794A">
              <w:t>Miljømedarbejder</w:t>
            </w:r>
          </w:p>
          <w:p w:rsidR="002D4249" w:rsidRPr="00B0794A" w:rsidRDefault="002D4249" w:rsidP="007271EB">
            <w:pPr>
              <w:pStyle w:val="BodyText1"/>
            </w:pPr>
            <w:r w:rsidRPr="00B0794A">
              <w:t>Pladsmand</w:t>
            </w:r>
          </w:p>
          <w:p w:rsidR="002D4249" w:rsidRPr="00B0794A" w:rsidRDefault="002D4249" w:rsidP="007271EB">
            <w:pPr>
              <w:pStyle w:val="BodyText1"/>
            </w:pPr>
            <w:r w:rsidRPr="00B0794A">
              <w:t>Bogholder</w:t>
            </w:r>
          </w:p>
        </w:tc>
        <w:tc>
          <w:tcPr>
            <w:tcW w:w="2951" w:type="dxa"/>
          </w:tcPr>
          <w:p w:rsidR="001F6479" w:rsidRPr="00B0794A" w:rsidRDefault="001F6479" w:rsidP="007271EB">
            <w:pPr>
              <w:pStyle w:val="BodyText1"/>
            </w:pPr>
          </w:p>
          <w:p w:rsidR="00275132" w:rsidRPr="00B0794A" w:rsidRDefault="00C84CEB" w:rsidP="007271EB">
            <w:pPr>
              <w:pStyle w:val="BodyText1"/>
            </w:pPr>
            <w:r w:rsidRPr="00B0794A">
              <w:t xml:space="preserve">Rediger </w:t>
            </w:r>
          </w:p>
          <w:p w:rsidR="00275132" w:rsidRPr="00B0794A" w:rsidRDefault="00C84CEB" w:rsidP="007271EB">
            <w:pPr>
              <w:pStyle w:val="BodyText1"/>
            </w:pPr>
            <w:r w:rsidRPr="00B0794A">
              <w:t xml:space="preserve">Rediger </w:t>
            </w:r>
          </w:p>
          <w:p w:rsidR="00275132" w:rsidRPr="00B0794A" w:rsidRDefault="009630E5" w:rsidP="007271EB">
            <w:pPr>
              <w:pStyle w:val="BodyText1"/>
            </w:pPr>
            <w:r w:rsidRPr="00B0794A">
              <w:t>S</w:t>
            </w:r>
            <w:r w:rsidR="00275132" w:rsidRPr="00B0794A">
              <w:t>e</w:t>
            </w:r>
          </w:p>
          <w:p w:rsidR="00275132" w:rsidRPr="00B0794A" w:rsidRDefault="009630E5" w:rsidP="009630E5">
            <w:pPr>
              <w:pStyle w:val="BodyText1"/>
            </w:pPr>
            <w:r w:rsidRPr="00B0794A">
              <w:t>S</w:t>
            </w:r>
            <w:r w:rsidR="00275132" w:rsidRPr="00B0794A">
              <w:t>e</w:t>
            </w:r>
          </w:p>
        </w:tc>
      </w:tr>
      <w:tr w:rsidR="001F6479" w:rsidRPr="00B0794A" w:rsidTr="001A4D05">
        <w:tc>
          <w:tcPr>
            <w:tcW w:w="2437" w:type="dxa"/>
          </w:tcPr>
          <w:p w:rsidR="002D4249" w:rsidRPr="00B0794A" w:rsidRDefault="002D4249" w:rsidP="002D4249">
            <w:pPr>
              <w:pStyle w:val="BodyText1"/>
            </w:pPr>
            <w:r w:rsidRPr="00B0794A">
              <w:t>Anmeldelse</w:t>
            </w:r>
          </w:p>
          <w:p w:rsidR="001F6479" w:rsidRPr="00B0794A" w:rsidRDefault="002D4249" w:rsidP="002D4249">
            <w:pPr>
              <w:pStyle w:val="BodyText1"/>
            </w:pPr>
            <w:r w:rsidRPr="00B0794A">
              <w:rPr>
                <w:b/>
              </w:rPr>
              <w:t>Sagsbehandling</w:t>
            </w:r>
          </w:p>
        </w:tc>
        <w:tc>
          <w:tcPr>
            <w:tcW w:w="1924" w:type="dxa"/>
          </w:tcPr>
          <w:p w:rsidR="001F6479" w:rsidRPr="00B0794A" w:rsidRDefault="001F6479" w:rsidP="007271EB">
            <w:pPr>
              <w:pStyle w:val="BodyText1"/>
            </w:pPr>
          </w:p>
          <w:p w:rsidR="00AE5654" w:rsidRPr="00B0794A" w:rsidRDefault="00AE5654" w:rsidP="00AE5654">
            <w:pPr>
              <w:pStyle w:val="BodyText1"/>
            </w:pPr>
            <w:r w:rsidRPr="00B0794A">
              <w:t>Sagsbehandler</w:t>
            </w:r>
          </w:p>
          <w:p w:rsidR="00AE5654" w:rsidRPr="00B0794A" w:rsidRDefault="00AE5654" w:rsidP="00AE5654">
            <w:pPr>
              <w:pStyle w:val="BodyText1"/>
            </w:pPr>
            <w:r w:rsidRPr="00B0794A">
              <w:t>Miljømedarbejder</w:t>
            </w:r>
          </w:p>
          <w:p w:rsidR="00AE5654" w:rsidRPr="00B0794A" w:rsidRDefault="00AE5654" w:rsidP="00AE5654">
            <w:pPr>
              <w:pStyle w:val="BodyText1"/>
            </w:pPr>
            <w:r w:rsidRPr="00B0794A">
              <w:t>Pladsmand</w:t>
            </w:r>
          </w:p>
          <w:p w:rsidR="002D4249" w:rsidRPr="00B0794A" w:rsidRDefault="00AE5654" w:rsidP="00AE5654">
            <w:pPr>
              <w:pStyle w:val="BodyText1"/>
            </w:pPr>
            <w:r w:rsidRPr="00B0794A">
              <w:t>Bogholder</w:t>
            </w:r>
          </w:p>
        </w:tc>
        <w:tc>
          <w:tcPr>
            <w:tcW w:w="2951" w:type="dxa"/>
          </w:tcPr>
          <w:p w:rsidR="001F6479" w:rsidRPr="00B0794A" w:rsidRDefault="001F6479" w:rsidP="007271EB">
            <w:pPr>
              <w:pStyle w:val="BodyText1"/>
            </w:pPr>
          </w:p>
          <w:p w:rsidR="00AE5654" w:rsidRPr="00B0794A" w:rsidRDefault="00AE5654" w:rsidP="007271EB">
            <w:pPr>
              <w:pStyle w:val="BodyText1"/>
            </w:pPr>
            <w:r w:rsidRPr="00B0794A">
              <w:t>Rediger</w:t>
            </w:r>
          </w:p>
          <w:p w:rsidR="00AE5654" w:rsidRPr="00B0794A" w:rsidRDefault="00AE5654" w:rsidP="007271EB">
            <w:pPr>
              <w:pStyle w:val="BodyText1"/>
            </w:pPr>
            <w:r w:rsidRPr="00B0794A">
              <w:t>Rediger</w:t>
            </w:r>
          </w:p>
          <w:p w:rsidR="00AE5654" w:rsidRPr="00B0794A" w:rsidRDefault="009630E5" w:rsidP="007271EB">
            <w:pPr>
              <w:pStyle w:val="BodyText1"/>
            </w:pPr>
            <w:r w:rsidRPr="00B0794A">
              <w:t>Se</w:t>
            </w:r>
          </w:p>
          <w:p w:rsidR="00AE5654" w:rsidRPr="00B0794A" w:rsidRDefault="00AE5654" w:rsidP="007271EB">
            <w:pPr>
              <w:pStyle w:val="BodyText1"/>
            </w:pPr>
            <w:r w:rsidRPr="00B0794A">
              <w:t>Se</w:t>
            </w:r>
          </w:p>
        </w:tc>
      </w:tr>
      <w:tr w:rsidR="001F6479" w:rsidRPr="00B0794A" w:rsidTr="001A4D05">
        <w:tc>
          <w:tcPr>
            <w:tcW w:w="2437" w:type="dxa"/>
          </w:tcPr>
          <w:p w:rsidR="002D4249" w:rsidRPr="00B0794A" w:rsidRDefault="002D4249" w:rsidP="002D4249">
            <w:pPr>
              <w:pStyle w:val="BodyText1"/>
            </w:pPr>
            <w:r w:rsidRPr="00B0794A">
              <w:t>Anmeldelse</w:t>
            </w:r>
          </w:p>
          <w:p w:rsidR="001F6479" w:rsidRPr="00B0794A" w:rsidRDefault="002D4249" w:rsidP="002D4249">
            <w:pPr>
              <w:pStyle w:val="BodyText1"/>
            </w:pPr>
            <w:r w:rsidRPr="00B0794A">
              <w:rPr>
                <w:b/>
              </w:rPr>
              <w:t>Tilkørt jord</w:t>
            </w:r>
          </w:p>
        </w:tc>
        <w:tc>
          <w:tcPr>
            <w:tcW w:w="1924" w:type="dxa"/>
          </w:tcPr>
          <w:p w:rsidR="001F6479" w:rsidRPr="00B0794A" w:rsidRDefault="001F6479" w:rsidP="007271EB">
            <w:pPr>
              <w:pStyle w:val="BodyText1"/>
            </w:pPr>
          </w:p>
          <w:p w:rsidR="009630E5" w:rsidRPr="00B0794A" w:rsidRDefault="009630E5" w:rsidP="009630E5">
            <w:pPr>
              <w:pStyle w:val="BodyText1"/>
            </w:pPr>
            <w:r w:rsidRPr="00B0794A">
              <w:t>Sagsbehandler</w:t>
            </w:r>
          </w:p>
          <w:p w:rsidR="009630E5" w:rsidRPr="00B0794A" w:rsidRDefault="009630E5" w:rsidP="009630E5">
            <w:pPr>
              <w:pStyle w:val="BodyText1"/>
            </w:pPr>
            <w:r w:rsidRPr="00B0794A">
              <w:t>Miljømedarbejder</w:t>
            </w:r>
          </w:p>
          <w:p w:rsidR="009630E5" w:rsidRPr="00B0794A" w:rsidRDefault="009630E5" w:rsidP="009630E5">
            <w:pPr>
              <w:pStyle w:val="BodyText1"/>
            </w:pPr>
            <w:r w:rsidRPr="00B0794A">
              <w:t>Pladsmand</w:t>
            </w:r>
          </w:p>
          <w:p w:rsidR="00275132" w:rsidRPr="00B0794A" w:rsidRDefault="009630E5" w:rsidP="009630E5">
            <w:pPr>
              <w:pStyle w:val="BodyText1"/>
            </w:pPr>
            <w:r w:rsidRPr="00B0794A">
              <w:t>Bogholder</w:t>
            </w:r>
          </w:p>
        </w:tc>
        <w:tc>
          <w:tcPr>
            <w:tcW w:w="2951" w:type="dxa"/>
          </w:tcPr>
          <w:p w:rsidR="001F6479" w:rsidRPr="00B0794A" w:rsidRDefault="001F6479" w:rsidP="007271EB">
            <w:pPr>
              <w:pStyle w:val="BodyText1"/>
            </w:pPr>
          </w:p>
          <w:p w:rsidR="009630E5" w:rsidRPr="00B0794A" w:rsidRDefault="009630E5" w:rsidP="007271EB">
            <w:pPr>
              <w:pStyle w:val="BodyText1"/>
            </w:pPr>
            <w:r w:rsidRPr="00B0794A">
              <w:t>Ingen adgang</w:t>
            </w:r>
          </w:p>
          <w:p w:rsidR="009630E5" w:rsidRPr="00B0794A" w:rsidRDefault="009630E5" w:rsidP="007271EB">
            <w:pPr>
              <w:pStyle w:val="BodyText1"/>
            </w:pPr>
            <w:r w:rsidRPr="00B0794A">
              <w:t>Se og opret vognlæs</w:t>
            </w:r>
          </w:p>
          <w:p w:rsidR="009630E5" w:rsidRPr="00B0794A" w:rsidRDefault="009630E5" w:rsidP="009630E5">
            <w:pPr>
              <w:pStyle w:val="BodyText1"/>
            </w:pPr>
            <w:r w:rsidRPr="00B0794A">
              <w:t>Se og opret vognlæs</w:t>
            </w:r>
          </w:p>
          <w:p w:rsidR="009630E5" w:rsidRPr="00B0794A" w:rsidRDefault="009630E5" w:rsidP="007271EB">
            <w:pPr>
              <w:pStyle w:val="BodyText1"/>
            </w:pPr>
            <w:r w:rsidRPr="00B0794A">
              <w:t>Se og opret vognlæs</w:t>
            </w:r>
          </w:p>
        </w:tc>
      </w:tr>
      <w:tr w:rsidR="00275132" w:rsidRPr="00B0794A" w:rsidTr="001A4D05">
        <w:tc>
          <w:tcPr>
            <w:tcW w:w="2437" w:type="dxa"/>
          </w:tcPr>
          <w:p w:rsidR="00275132" w:rsidRPr="00B0794A" w:rsidRDefault="00275132" w:rsidP="002D4249">
            <w:pPr>
              <w:pStyle w:val="BodyText1"/>
            </w:pPr>
            <w:r w:rsidRPr="00B0794A">
              <w:lastRenderedPageBreak/>
              <w:t>Anmeldelse</w:t>
            </w:r>
          </w:p>
          <w:p w:rsidR="00275132" w:rsidRPr="00B0794A" w:rsidRDefault="00275132" w:rsidP="002D4249">
            <w:pPr>
              <w:pStyle w:val="BodyText1"/>
            </w:pPr>
            <w:r w:rsidRPr="00B0794A">
              <w:rPr>
                <w:b/>
              </w:rPr>
              <w:t>Stikprøvekontrol</w:t>
            </w:r>
          </w:p>
        </w:tc>
        <w:tc>
          <w:tcPr>
            <w:tcW w:w="1924" w:type="dxa"/>
          </w:tcPr>
          <w:p w:rsidR="00275132" w:rsidRPr="00B0794A" w:rsidRDefault="00275132" w:rsidP="006E0AB2">
            <w:pPr>
              <w:pStyle w:val="BodyText1"/>
            </w:pPr>
          </w:p>
          <w:p w:rsidR="00275132" w:rsidRPr="00B0794A" w:rsidRDefault="00275132" w:rsidP="006E0AB2">
            <w:pPr>
              <w:pStyle w:val="BodyText1"/>
            </w:pPr>
            <w:r w:rsidRPr="00B0794A">
              <w:t>Sagsbehandler</w:t>
            </w:r>
          </w:p>
          <w:p w:rsidR="00AE5654" w:rsidRPr="00B0794A" w:rsidRDefault="00AE5654" w:rsidP="006E0AB2">
            <w:pPr>
              <w:pStyle w:val="BodyText1"/>
            </w:pPr>
            <w:r w:rsidRPr="00B0794A">
              <w:t>Miljømedarbejder</w:t>
            </w:r>
          </w:p>
          <w:p w:rsidR="00AE5654" w:rsidRPr="00B0794A" w:rsidRDefault="00AE5654" w:rsidP="006E0AB2">
            <w:pPr>
              <w:pStyle w:val="BodyText1"/>
            </w:pPr>
            <w:r w:rsidRPr="00B0794A">
              <w:t>Pladsmand</w:t>
            </w:r>
          </w:p>
          <w:p w:rsidR="00AE5654" w:rsidRPr="00B0794A" w:rsidRDefault="00AE5654" w:rsidP="006E0AB2">
            <w:pPr>
              <w:pStyle w:val="BodyText1"/>
            </w:pPr>
            <w:r w:rsidRPr="00B0794A">
              <w:t>Bogholder</w:t>
            </w:r>
          </w:p>
        </w:tc>
        <w:tc>
          <w:tcPr>
            <w:tcW w:w="2951" w:type="dxa"/>
          </w:tcPr>
          <w:p w:rsidR="00275132" w:rsidRPr="00B0794A" w:rsidRDefault="00275132" w:rsidP="007271EB">
            <w:pPr>
              <w:pStyle w:val="BodyText1"/>
            </w:pPr>
          </w:p>
          <w:p w:rsidR="00AE5654" w:rsidRPr="00B0794A" w:rsidRDefault="00AE5654" w:rsidP="007271EB">
            <w:pPr>
              <w:pStyle w:val="BodyText1"/>
            </w:pPr>
            <w:r w:rsidRPr="00B0794A">
              <w:t>Ingen adgang</w:t>
            </w:r>
          </w:p>
          <w:p w:rsidR="00AE5654" w:rsidRPr="00B0794A" w:rsidRDefault="00AE5654" w:rsidP="00AE5654">
            <w:pPr>
              <w:pStyle w:val="BodyText1"/>
            </w:pPr>
            <w:r w:rsidRPr="00B0794A">
              <w:t>Se og planlægge stikprøve</w:t>
            </w:r>
          </w:p>
          <w:p w:rsidR="00AE5654" w:rsidRPr="00B0794A" w:rsidRDefault="00AE5654" w:rsidP="007271EB">
            <w:pPr>
              <w:pStyle w:val="BodyText1"/>
            </w:pPr>
            <w:r w:rsidRPr="00B0794A">
              <w:t>Se og planlægge stikprøve</w:t>
            </w:r>
          </w:p>
          <w:p w:rsidR="00AE5654" w:rsidRPr="00B0794A" w:rsidRDefault="00AE5654" w:rsidP="007271EB">
            <w:pPr>
              <w:pStyle w:val="BodyText1"/>
            </w:pPr>
            <w:r w:rsidRPr="00B0794A">
              <w:t>Se</w:t>
            </w:r>
          </w:p>
        </w:tc>
      </w:tr>
      <w:tr w:rsidR="00275132" w:rsidRPr="00B0794A" w:rsidTr="001A4D05">
        <w:tc>
          <w:tcPr>
            <w:tcW w:w="2437" w:type="dxa"/>
          </w:tcPr>
          <w:p w:rsidR="00275132" w:rsidRPr="00B0794A" w:rsidRDefault="00275132" w:rsidP="002D4249">
            <w:pPr>
              <w:pStyle w:val="BodyText1"/>
            </w:pPr>
            <w:r w:rsidRPr="00B0794A">
              <w:t>Anmeldelse</w:t>
            </w:r>
          </w:p>
          <w:p w:rsidR="00275132" w:rsidRPr="00B0794A" w:rsidRDefault="00275132" w:rsidP="002D4249">
            <w:pPr>
              <w:pStyle w:val="BodyText1"/>
            </w:pPr>
            <w:r w:rsidRPr="00B0794A">
              <w:rPr>
                <w:b/>
              </w:rPr>
              <w:t>Historik og Kommun</w:t>
            </w:r>
            <w:r w:rsidRPr="00B0794A">
              <w:rPr>
                <w:b/>
              </w:rPr>
              <w:t>i</w:t>
            </w:r>
            <w:r w:rsidRPr="00B0794A">
              <w:rPr>
                <w:b/>
              </w:rPr>
              <w:t>kation</w:t>
            </w:r>
          </w:p>
        </w:tc>
        <w:tc>
          <w:tcPr>
            <w:tcW w:w="1924" w:type="dxa"/>
          </w:tcPr>
          <w:p w:rsidR="00275132" w:rsidRPr="00B0794A" w:rsidRDefault="00275132" w:rsidP="007271EB">
            <w:pPr>
              <w:pStyle w:val="BodyText1"/>
            </w:pPr>
          </w:p>
          <w:p w:rsidR="00275132" w:rsidRPr="00B0794A" w:rsidRDefault="00275132" w:rsidP="007271EB">
            <w:pPr>
              <w:pStyle w:val="BodyText1"/>
            </w:pPr>
            <w:r w:rsidRPr="00B0794A">
              <w:t>Sagsbehandler</w:t>
            </w:r>
          </w:p>
          <w:p w:rsidR="00AE5654" w:rsidRPr="00B0794A" w:rsidRDefault="00AE5654" w:rsidP="00AE5654">
            <w:pPr>
              <w:pStyle w:val="BodyText1"/>
            </w:pPr>
            <w:r w:rsidRPr="00B0794A">
              <w:t>Miljømedarbejder</w:t>
            </w:r>
          </w:p>
          <w:p w:rsidR="00AE5654" w:rsidRPr="00B0794A" w:rsidRDefault="00AE5654" w:rsidP="00AE5654">
            <w:pPr>
              <w:pStyle w:val="BodyText1"/>
            </w:pPr>
            <w:r w:rsidRPr="00B0794A">
              <w:t>Pladsmand</w:t>
            </w:r>
          </w:p>
          <w:p w:rsidR="00AE5654" w:rsidRPr="00B0794A" w:rsidRDefault="00AE5654" w:rsidP="00AE5654">
            <w:pPr>
              <w:pStyle w:val="BodyText1"/>
            </w:pPr>
            <w:r w:rsidRPr="00B0794A">
              <w:t>Bogholder</w:t>
            </w:r>
          </w:p>
        </w:tc>
        <w:tc>
          <w:tcPr>
            <w:tcW w:w="2951" w:type="dxa"/>
          </w:tcPr>
          <w:p w:rsidR="00275132" w:rsidRPr="00B0794A" w:rsidRDefault="00275132" w:rsidP="007271EB">
            <w:pPr>
              <w:pStyle w:val="BodyText1"/>
            </w:pPr>
          </w:p>
          <w:p w:rsidR="00AE5654" w:rsidRPr="00B0794A" w:rsidRDefault="00AE5654" w:rsidP="007271EB">
            <w:pPr>
              <w:pStyle w:val="BodyText1"/>
            </w:pPr>
            <w:r w:rsidRPr="00B0794A">
              <w:t xml:space="preserve">Se og opret besked </w:t>
            </w:r>
          </w:p>
          <w:p w:rsidR="00AE5654" w:rsidRPr="00B0794A" w:rsidRDefault="00AE5654" w:rsidP="007271EB">
            <w:pPr>
              <w:pStyle w:val="BodyText1"/>
            </w:pPr>
            <w:r w:rsidRPr="00B0794A">
              <w:t>Se og opret besked</w:t>
            </w:r>
          </w:p>
          <w:p w:rsidR="00AE5654" w:rsidRPr="00B0794A" w:rsidRDefault="00AE5654" w:rsidP="007271EB">
            <w:pPr>
              <w:pStyle w:val="BodyText1"/>
            </w:pPr>
            <w:r w:rsidRPr="00B0794A">
              <w:t xml:space="preserve">Se og opret besked </w:t>
            </w:r>
          </w:p>
          <w:p w:rsidR="00AE5654" w:rsidRPr="00B0794A" w:rsidRDefault="00AE5654" w:rsidP="007271EB">
            <w:pPr>
              <w:pStyle w:val="BodyText1"/>
            </w:pPr>
            <w:r w:rsidRPr="00B0794A">
              <w:t>Se og opret besked</w:t>
            </w:r>
          </w:p>
        </w:tc>
      </w:tr>
      <w:tr w:rsidR="00275132" w:rsidRPr="00B0794A" w:rsidTr="001A4D05">
        <w:tc>
          <w:tcPr>
            <w:tcW w:w="2437" w:type="dxa"/>
          </w:tcPr>
          <w:p w:rsidR="00275132" w:rsidRPr="00B0794A" w:rsidRDefault="009630E5" w:rsidP="007271EB">
            <w:pPr>
              <w:pStyle w:val="BodyText1"/>
            </w:pPr>
            <w:r w:rsidRPr="00B0794A">
              <w:t>Stikprøve</w:t>
            </w:r>
          </w:p>
          <w:p w:rsidR="009630E5" w:rsidRPr="00B0794A" w:rsidRDefault="009630E5" w:rsidP="007271EB">
            <w:pPr>
              <w:pStyle w:val="BodyText1"/>
              <w:rPr>
                <w:b/>
              </w:rPr>
            </w:pPr>
            <w:r w:rsidRPr="00B0794A">
              <w:rPr>
                <w:b/>
              </w:rPr>
              <w:t>Stikprøven</w:t>
            </w:r>
          </w:p>
        </w:tc>
        <w:tc>
          <w:tcPr>
            <w:tcW w:w="1924" w:type="dxa"/>
          </w:tcPr>
          <w:p w:rsidR="009630E5" w:rsidRPr="00B0794A" w:rsidRDefault="009630E5" w:rsidP="009630E5">
            <w:pPr>
              <w:pStyle w:val="BodyText1"/>
            </w:pPr>
          </w:p>
          <w:p w:rsidR="009630E5" w:rsidRPr="00B0794A" w:rsidRDefault="009630E5" w:rsidP="009630E5">
            <w:pPr>
              <w:pStyle w:val="BodyText1"/>
            </w:pPr>
            <w:r w:rsidRPr="00B0794A">
              <w:t>Miljømedarbejder</w:t>
            </w:r>
          </w:p>
          <w:p w:rsidR="009630E5" w:rsidRPr="00B0794A" w:rsidRDefault="009630E5" w:rsidP="009630E5">
            <w:pPr>
              <w:pStyle w:val="BodyText1"/>
            </w:pPr>
            <w:r w:rsidRPr="00B0794A">
              <w:t>Pladsmand</w:t>
            </w:r>
          </w:p>
          <w:p w:rsidR="00275132" w:rsidRPr="00B0794A" w:rsidRDefault="009630E5" w:rsidP="009630E5">
            <w:pPr>
              <w:pStyle w:val="BodyText1"/>
            </w:pPr>
            <w:r w:rsidRPr="00B0794A">
              <w:t>Bogholder</w:t>
            </w:r>
          </w:p>
          <w:p w:rsidR="00F17CA9" w:rsidRPr="00B0794A" w:rsidRDefault="00F17CA9" w:rsidP="00F17CA9">
            <w:pPr>
              <w:pStyle w:val="BodyText1"/>
            </w:pPr>
            <w:r w:rsidRPr="00B0794A">
              <w:t>Prøvetager</w:t>
            </w:r>
          </w:p>
          <w:p w:rsidR="00F17CA9" w:rsidRPr="00B0794A" w:rsidRDefault="00F17CA9" w:rsidP="00F17CA9">
            <w:pPr>
              <w:pStyle w:val="BodyText1"/>
            </w:pPr>
            <w:r w:rsidRPr="00B0794A">
              <w:t>Laboratorium</w:t>
            </w:r>
          </w:p>
        </w:tc>
        <w:tc>
          <w:tcPr>
            <w:tcW w:w="2951" w:type="dxa"/>
          </w:tcPr>
          <w:p w:rsidR="00275132" w:rsidRPr="00B0794A" w:rsidRDefault="00275132" w:rsidP="007271EB">
            <w:pPr>
              <w:pStyle w:val="BodyText1"/>
            </w:pPr>
          </w:p>
          <w:p w:rsidR="00F17CA9" w:rsidRPr="00B0794A" w:rsidRDefault="00F17CA9" w:rsidP="007271EB">
            <w:pPr>
              <w:pStyle w:val="BodyText1"/>
            </w:pPr>
            <w:r w:rsidRPr="00B0794A">
              <w:t>Rediger</w:t>
            </w:r>
          </w:p>
          <w:p w:rsidR="00F17CA9" w:rsidRPr="00B0794A" w:rsidRDefault="00601912" w:rsidP="007271EB">
            <w:pPr>
              <w:pStyle w:val="BodyText1"/>
            </w:pPr>
            <w:r w:rsidRPr="00B0794A">
              <w:t>Rediger delvis</w:t>
            </w:r>
          </w:p>
          <w:p w:rsidR="00F17CA9" w:rsidRPr="00B0794A" w:rsidRDefault="00F17CA9" w:rsidP="00F17CA9">
            <w:pPr>
              <w:pStyle w:val="BodyText1"/>
            </w:pPr>
            <w:r w:rsidRPr="00B0794A">
              <w:t>Rediger delvis</w:t>
            </w:r>
          </w:p>
          <w:p w:rsidR="00F17CA9" w:rsidRPr="00B0794A" w:rsidRDefault="00F17CA9" w:rsidP="0093099A">
            <w:pPr>
              <w:pStyle w:val="BodyText1"/>
            </w:pPr>
            <w:r w:rsidRPr="00B0794A">
              <w:t>Rediger</w:t>
            </w:r>
          </w:p>
          <w:p w:rsidR="0093099A" w:rsidRPr="00B0794A" w:rsidRDefault="0093099A" w:rsidP="0093099A">
            <w:pPr>
              <w:pStyle w:val="BodyText1"/>
            </w:pPr>
            <w:r w:rsidRPr="00B0794A">
              <w:t>Rediger</w:t>
            </w:r>
          </w:p>
        </w:tc>
      </w:tr>
      <w:tr w:rsidR="00275132" w:rsidRPr="00B0794A" w:rsidTr="001A4D05">
        <w:tc>
          <w:tcPr>
            <w:tcW w:w="2437" w:type="dxa"/>
          </w:tcPr>
          <w:p w:rsidR="009630E5" w:rsidRPr="00B0794A" w:rsidRDefault="009630E5" w:rsidP="009630E5">
            <w:pPr>
              <w:pStyle w:val="BodyText1"/>
            </w:pPr>
            <w:r w:rsidRPr="00B0794A">
              <w:t>Stikprøve</w:t>
            </w:r>
          </w:p>
          <w:p w:rsidR="00275132" w:rsidRPr="00B0794A" w:rsidRDefault="009630E5" w:rsidP="009630E5">
            <w:pPr>
              <w:pStyle w:val="BodyText1"/>
            </w:pPr>
            <w:r w:rsidRPr="00B0794A">
              <w:rPr>
                <w:b/>
              </w:rPr>
              <w:t>Analysen</w:t>
            </w:r>
          </w:p>
        </w:tc>
        <w:tc>
          <w:tcPr>
            <w:tcW w:w="1924" w:type="dxa"/>
          </w:tcPr>
          <w:p w:rsidR="00275132" w:rsidRPr="00B0794A" w:rsidRDefault="00275132" w:rsidP="007271EB">
            <w:pPr>
              <w:pStyle w:val="BodyText1"/>
            </w:pPr>
          </w:p>
          <w:p w:rsidR="00F17CA9" w:rsidRPr="00B0794A" w:rsidRDefault="00F17CA9" w:rsidP="00F17CA9">
            <w:pPr>
              <w:pStyle w:val="BodyText1"/>
            </w:pPr>
            <w:r w:rsidRPr="00B0794A">
              <w:t>Miljømedarbejder</w:t>
            </w:r>
          </w:p>
          <w:p w:rsidR="00F17CA9" w:rsidRPr="00B0794A" w:rsidRDefault="00F17CA9" w:rsidP="00F17CA9">
            <w:pPr>
              <w:pStyle w:val="BodyText1"/>
            </w:pPr>
            <w:r w:rsidRPr="00B0794A">
              <w:t>Pladsmand</w:t>
            </w:r>
          </w:p>
          <w:p w:rsidR="00F17CA9" w:rsidRPr="00B0794A" w:rsidRDefault="00F17CA9" w:rsidP="00F17CA9">
            <w:pPr>
              <w:pStyle w:val="BodyText1"/>
            </w:pPr>
            <w:r w:rsidRPr="00B0794A">
              <w:t>Bogholder</w:t>
            </w:r>
          </w:p>
          <w:p w:rsidR="00F17CA9" w:rsidRPr="00B0794A" w:rsidRDefault="00F17CA9" w:rsidP="00F17CA9">
            <w:pPr>
              <w:pStyle w:val="BodyText1"/>
            </w:pPr>
            <w:r w:rsidRPr="00B0794A">
              <w:t>Prøvetager</w:t>
            </w:r>
          </w:p>
          <w:p w:rsidR="00F17CA9" w:rsidRPr="00B0794A" w:rsidRDefault="00F17CA9" w:rsidP="00F17CA9">
            <w:pPr>
              <w:pStyle w:val="BodyText1"/>
            </w:pPr>
            <w:r w:rsidRPr="00B0794A">
              <w:t>Laboratorium</w:t>
            </w:r>
          </w:p>
        </w:tc>
        <w:tc>
          <w:tcPr>
            <w:tcW w:w="2951" w:type="dxa"/>
          </w:tcPr>
          <w:p w:rsidR="00275132" w:rsidRPr="00B0794A" w:rsidRDefault="00275132" w:rsidP="007271EB">
            <w:pPr>
              <w:pStyle w:val="BodyText1"/>
            </w:pPr>
          </w:p>
          <w:p w:rsidR="00F17CA9" w:rsidRPr="00B0794A" w:rsidRDefault="00F17CA9" w:rsidP="007271EB">
            <w:pPr>
              <w:pStyle w:val="BodyText1"/>
            </w:pPr>
            <w:r w:rsidRPr="00B0794A">
              <w:t>Rediger</w:t>
            </w:r>
          </w:p>
          <w:p w:rsidR="00601912" w:rsidRPr="00B0794A" w:rsidRDefault="00601912" w:rsidP="00601912">
            <w:pPr>
              <w:pStyle w:val="BodyText1"/>
            </w:pPr>
            <w:r w:rsidRPr="00B0794A">
              <w:t>Ingen adgang</w:t>
            </w:r>
          </w:p>
          <w:p w:rsidR="00F17CA9" w:rsidRPr="00B0794A" w:rsidRDefault="00F17CA9" w:rsidP="007271EB">
            <w:pPr>
              <w:pStyle w:val="BodyText1"/>
            </w:pPr>
            <w:r w:rsidRPr="00B0794A">
              <w:t>Ingen adgang</w:t>
            </w:r>
          </w:p>
          <w:p w:rsidR="00F17CA9" w:rsidRPr="00B0794A" w:rsidRDefault="0093099A" w:rsidP="007271EB">
            <w:pPr>
              <w:pStyle w:val="BodyText1"/>
            </w:pPr>
            <w:r w:rsidRPr="00B0794A">
              <w:t>Rediger</w:t>
            </w:r>
          </w:p>
          <w:p w:rsidR="0093099A" w:rsidRPr="00B0794A" w:rsidRDefault="0093099A" w:rsidP="007271EB">
            <w:pPr>
              <w:pStyle w:val="BodyText1"/>
            </w:pPr>
            <w:r w:rsidRPr="00B0794A">
              <w:t>Rediger</w:t>
            </w:r>
          </w:p>
        </w:tc>
      </w:tr>
      <w:tr w:rsidR="00275132" w:rsidRPr="00B0794A" w:rsidTr="001A4D05">
        <w:tc>
          <w:tcPr>
            <w:tcW w:w="2437" w:type="dxa"/>
          </w:tcPr>
          <w:p w:rsidR="009630E5" w:rsidRPr="00B0794A" w:rsidRDefault="009630E5" w:rsidP="009630E5">
            <w:pPr>
              <w:pStyle w:val="BodyText1"/>
            </w:pPr>
            <w:r w:rsidRPr="00B0794A">
              <w:lastRenderedPageBreak/>
              <w:t>Stikprøve</w:t>
            </w:r>
          </w:p>
          <w:p w:rsidR="00275132" w:rsidRPr="00B0794A" w:rsidRDefault="009630E5" w:rsidP="009630E5">
            <w:pPr>
              <w:pStyle w:val="BodyText1"/>
            </w:pPr>
            <w:r w:rsidRPr="00B0794A">
              <w:rPr>
                <w:b/>
              </w:rPr>
              <w:t>Historik</w:t>
            </w:r>
          </w:p>
        </w:tc>
        <w:tc>
          <w:tcPr>
            <w:tcW w:w="1924" w:type="dxa"/>
          </w:tcPr>
          <w:p w:rsidR="00275132" w:rsidRPr="00B0794A" w:rsidRDefault="00275132" w:rsidP="007271EB">
            <w:pPr>
              <w:pStyle w:val="BodyText1"/>
            </w:pPr>
          </w:p>
          <w:p w:rsidR="00F17CA9" w:rsidRPr="00B0794A" w:rsidRDefault="00F17CA9" w:rsidP="00F17CA9">
            <w:pPr>
              <w:pStyle w:val="BodyText1"/>
            </w:pPr>
            <w:r w:rsidRPr="00B0794A">
              <w:t>Miljømedarbejder</w:t>
            </w:r>
          </w:p>
          <w:p w:rsidR="00F17CA9" w:rsidRPr="00B0794A" w:rsidRDefault="00F17CA9" w:rsidP="00F17CA9">
            <w:pPr>
              <w:pStyle w:val="BodyText1"/>
            </w:pPr>
            <w:r w:rsidRPr="00B0794A">
              <w:t>Pladsmand</w:t>
            </w:r>
          </w:p>
          <w:p w:rsidR="00F17CA9" w:rsidRPr="00B0794A" w:rsidRDefault="00F17CA9" w:rsidP="00F17CA9">
            <w:pPr>
              <w:pStyle w:val="BodyText1"/>
            </w:pPr>
            <w:r w:rsidRPr="00B0794A">
              <w:t>Bogholder</w:t>
            </w:r>
          </w:p>
          <w:p w:rsidR="00F17CA9" w:rsidRPr="00B0794A" w:rsidRDefault="00F17CA9" w:rsidP="00F17CA9">
            <w:pPr>
              <w:pStyle w:val="BodyText1"/>
            </w:pPr>
            <w:r w:rsidRPr="00B0794A">
              <w:t>Prøvetager</w:t>
            </w:r>
          </w:p>
          <w:p w:rsidR="00F17CA9" w:rsidRPr="00B0794A" w:rsidRDefault="00F17CA9" w:rsidP="00F17CA9">
            <w:pPr>
              <w:pStyle w:val="BodyText1"/>
            </w:pPr>
            <w:r w:rsidRPr="00B0794A">
              <w:t>Laboratorium</w:t>
            </w:r>
          </w:p>
        </w:tc>
        <w:tc>
          <w:tcPr>
            <w:tcW w:w="2951" w:type="dxa"/>
          </w:tcPr>
          <w:p w:rsidR="00275132" w:rsidRPr="00B0794A" w:rsidRDefault="00275132" w:rsidP="007271EB">
            <w:pPr>
              <w:pStyle w:val="BodyText1"/>
            </w:pPr>
          </w:p>
          <w:p w:rsidR="00F17CA9" w:rsidRPr="00B0794A" w:rsidRDefault="00417038" w:rsidP="007271EB">
            <w:pPr>
              <w:pStyle w:val="BodyText1"/>
            </w:pPr>
            <w:r w:rsidRPr="00B0794A">
              <w:t>Se</w:t>
            </w:r>
          </w:p>
          <w:p w:rsidR="00F17CA9" w:rsidRPr="00B0794A" w:rsidRDefault="00417038" w:rsidP="007271EB">
            <w:pPr>
              <w:pStyle w:val="BodyText1"/>
            </w:pPr>
            <w:r w:rsidRPr="00B0794A">
              <w:t>Se</w:t>
            </w:r>
          </w:p>
          <w:p w:rsidR="00F17CA9" w:rsidRPr="00B0794A" w:rsidRDefault="00F17CA9" w:rsidP="007271EB">
            <w:pPr>
              <w:pStyle w:val="BodyText1"/>
            </w:pPr>
            <w:r w:rsidRPr="00B0794A">
              <w:t>Se</w:t>
            </w:r>
          </w:p>
          <w:p w:rsidR="00F17CA9" w:rsidRPr="00B0794A" w:rsidRDefault="00F17CA9" w:rsidP="007271EB">
            <w:pPr>
              <w:pStyle w:val="BodyText1"/>
            </w:pPr>
            <w:r w:rsidRPr="00B0794A">
              <w:t>Se</w:t>
            </w:r>
          </w:p>
          <w:p w:rsidR="0093099A" w:rsidRPr="00B0794A" w:rsidRDefault="0093099A" w:rsidP="007271EB">
            <w:pPr>
              <w:pStyle w:val="BodyText1"/>
            </w:pPr>
            <w:r w:rsidRPr="00B0794A">
              <w:t>Se</w:t>
            </w:r>
          </w:p>
        </w:tc>
      </w:tr>
      <w:tr w:rsidR="00887AC6" w:rsidRPr="00B0794A" w:rsidTr="001A4D05">
        <w:tc>
          <w:tcPr>
            <w:tcW w:w="2437" w:type="dxa"/>
          </w:tcPr>
          <w:p w:rsidR="00887AC6" w:rsidRPr="00B0794A" w:rsidRDefault="00887AC6" w:rsidP="009630E5">
            <w:pPr>
              <w:pStyle w:val="BodyText1"/>
            </w:pPr>
            <w:r w:rsidRPr="00B0794A">
              <w:t>Administration</w:t>
            </w:r>
          </w:p>
          <w:p w:rsidR="00887AC6" w:rsidRPr="00B0794A" w:rsidRDefault="00887AC6" w:rsidP="009630E5">
            <w:pPr>
              <w:pStyle w:val="BodyText1"/>
              <w:rPr>
                <w:b/>
              </w:rPr>
            </w:pPr>
            <w:r w:rsidRPr="00B0794A">
              <w:rPr>
                <w:b/>
              </w:rPr>
              <w:t>Betaler</w:t>
            </w:r>
          </w:p>
        </w:tc>
        <w:tc>
          <w:tcPr>
            <w:tcW w:w="1924" w:type="dxa"/>
          </w:tcPr>
          <w:p w:rsidR="00887AC6" w:rsidRPr="00B0794A" w:rsidRDefault="00887AC6" w:rsidP="007271EB">
            <w:pPr>
              <w:pStyle w:val="BodyText1"/>
            </w:pPr>
          </w:p>
          <w:p w:rsidR="00183FA8" w:rsidRPr="00B0794A" w:rsidRDefault="00183FA8" w:rsidP="007271EB">
            <w:pPr>
              <w:pStyle w:val="BodyText1"/>
            </w:pPr>
            <w:r w:rsidRPr="00B0794A">
              <w:t>Bogholder</w:t>
            </w:r>
          </w:p>
        </w:tc>
        <w:tc>
          <w:tcPr>
            <w:tcW w:w="2951" w:type="dxa"/>
          </w:tcPr>
          <w:p w:rsidR="00887AC6" w:rsidRPr="00B0794A" w:rsidRDefault="00887AC6" w:rsidP="007271EB">
            <w:pPr>
              <w:pStyle w:val="BodyText1"/>
            </w:pPr>
          </w:p>
          <w:p w:rsidR="00183FA8" w:rsidRPr="00B0794A" w:rsidRDefault="00183FA8" w:rsidP="007271EB">
            <w:pPr>
              <w:pStyle w:val="BodyText1"/>
            </w:pPr>
            <w:r w:rsidRPr="00B0794A">
              <w:t>Rediger</w:t>
            </w:r>
          </w:p>
        </w:tc>
      </w:tr>
      <w:tr w:rsidR="00887AC6" w:rsidRPr="00B0794A" w:rsidTr="001A4D05">
        <w:tc>
          <w:tcPr>
            <w:tcW w:w="2437" w:type="dxa"/>
          </w:tcPr>
          <w:p w:rsidR="00887AC6" w:rsidRPr="00B0794A" w:rsidRDefault="00887AC6" w:rsidP="00887AC6">
            <w:pPr>
              <w:pStyle w:val="BodyText1"/>
            </w:pPr>
            <w:r w:rsidRPr="00B0794A">
              <w:t>Administration</w:t>
            </w:r>
          </w:p>
          <w:p w:rsidR="00887AC6" w:rsidRPr="00B0794A" w:rsidRDefault="00887AC6" w:rsidP="00887AC6">
            <w:pPr>
              <w:pStyle w:val="BodyText1"/>
            </w:pPr>
            <w:r w:rsidRPr="00B0794A">
              <w:rPr>
                <w:b/>
              </w:rPr>
              <w:t>Kommune brugere</w:t>
            </w:r>
          </w:p>
        </w:tc>
        <w:tc>
          <w:tcPr>
            <w:tcW w:w="1924" w:type="dxa"/>
          </w:tcPr>
          <w:p w:rsidR="00887AC6" w:rsidRPr="00B0794A" w:rsidRDefault="00887AC6" w:rsidP="007271EB">
            <w:pPr>
              <w:pStyle w:val="BodyText1"/>
            </w:pPr>
          </w:p>
          <w:p w:rsidR="00183FA8" w:rsidRPr="00B0794A" w:rsidRDefault="00183FA8" w:rsidP="007271EB">
            <w:pPr>
              <w:pStyle w:val="BodyText1"/>
            </w:pPr>
            <w:r w:rsidRPr="00B0794A">
              <w:t>Kommune adm.</w:t>
            </w:r>
          </w:p>
        </w:tc>
        <w:tc>
          <w:tcPr>
            <w:tcW w:w="2951" w:type="dxa"/>
          </w:tcPr>
          <w:p w:rsidR="00887AC6" w:rsidRPr="00B0794A" w:rsidRDefault="00887AC6" w:rsidP="007271EB">
            <w:pPr>
              <w:pStyle w:val="BodyText1"/>
            </w:pPr>
          </w:p>
          <w:p w:rsidR="00183FA8" w:rsidRPr="00B0794A" w:rsidRDefault="00183FA8" w:rsidP="007271EB">
            <w:pPr>
              <w:pStyle w:val="BodyText1"/>
            </w:pPr>
            <w:r w:rsidRPr="00B0794A">
              <w:t>Rediger</w:t>
            </w:r>
          </w:p>
        </w:tc>
      </w:tr>
      <w:tr w:rsidR="00887AC6" w:rsidRPr="00B0794A" w:rsidTr="001A4D05">
        <w:tc>
          <w:tcPr>
            <w:tcW w:w="2437" w:type="dxa"/>
          </w:tcPr>
          <w:p w:rsidR="00887AC6" w:rsidRPr="00B0794A" w:rsidRDefault="00887AC6" w:rsidP="00887AC6">
            <w:pPr>
              <w:pStyle w:val="BodyText1"/>
            </w:pPr>
            <w:r w:rsidRPr="00B0794A">
              <w:t>Administration</w:t>
            </w:r>
          </w:p>
          <w:p w:rsidR="00887AC6" w:rsidRPr="00B0794A" w:rsidRDefault="00887AC6" w:rsidP="00887AC6">
            <w:pPr>
              <w:pStyle w:val="BodyText1"/>
            </w:pPr>
            <w:r w:rsidRPr="00B0794A">
              <w:rPr>
                <w:b/>
              </w:rPr>
              <w:t>Jordmodtager brugere</w:t>
            </w:r>
          </w:p>
        </w:tc>
        <w:tc>
          <w:tcPr>
            <w:tcW w:w="1924" w:type="dxa"/>
          </w:tcPr>
          <w:p w:rsidR="00887AC6" w:rsidRPr="00B0794A" w:rsidRDefault="00887AC6" w:rsidP="007271EB">
            <w:pPr>
              <w:pStyle w:val="BodyText1"/>
            </w:pPr>
          </w:p>
          <w:p w:rsidR="00183FA8" w:rsidRPr="00B0794A" w:rsidRDefault="00183FA8" w:rsidP="007271EB">
            <w:pPr>
              <w:pStyle w:val="BodyText1"/>
            </w:pPr>
            <w:r w:rsidRPr="00B0794A">
              <w:t>Jordmodtager adm.</w:t>
            </w:r>
          </w:p>
        </w:tc>
        <w:tc>
          <w:tcPr>
            <w:tcW w:w="2951" w:type="dxa"/>
          </w:tcPr>
          <w:p w:rsidR="00887AC6" w:rsidRPr="00B0794A" w:rsidRDefault="00887AC6" w:rsidP="007271EB">
            <w:pPr>
              <w:pStyle w:val="BodyText1"/>
            </w:pPr>
          </w:p>
          <w:p w:rsidR="00183FA8" w:rsidRPr="00B0794A" w:rsidRDefault="00183FA8" w:rsidP="007271EB">
            <w:pPr>
              <w:pStyle w:val="BodyText1"/>
            </w:pPr>
            <w:r w:rsidRPr="00B0794A">
              <w:t>Rediger</w:t>
            </w:r>
          </w:p>
        </w:tc>
      </w:tr>
      <w:tr w:rsidR="00887AC6" w:rsidRPr="00B0794A" w:rsidTr="001A4D05">
        <w:tc>
          <w:tcPr>
            <w:tcW w:w="2437" w:type="dxa"/>
          </w:tcPr>
          <w:p w:rsidR="00887AC6" w:rsidRPr="00B0794A" w:rsidRDefault="00887AC6" w:rsidP="00887AC6">
            <w:pPr>
              <w:pStyle w:val="BodyText1"/>
            </w:pPr>
            <w:r w:rsidRPr="00B0794A">
              <w:t>Administration</w:t>
            </w:r>
          </w:p>
          <w:p w:rsidR="00887AC6" w:rsidRPr="00B0794A" w:rsidRDefault="00887AC6" w:rsidP="00887AC6">
            <w:pPr>
              <w:pStyle w:val="BodyText1"/>
            </w:pPr>
            <w:r w:rsidRPr="00B0794A">
              <w:rPr>
                <w:b/>
              </w:rPr>
              <w:t>Jordmodtager</w:t>
            </w:r>
          </w:p>
        </w:tc>
        <w:tc>
          <w:tcPr>
            <w:tcW w:w="1924" w:type="dxa"/>
          </w:tcPr>
          <w:p w:rsidR="00887AC6" w:rsidRPr="00B0794A" w:rsidRDefault="00887AC6" w:rsidP="007271EB">
            <w:pPr>
              <w:pStyle w:val="BodyText1"/>
            </w:pPr>
          </w:p>
          <w:p w:rsidR="00887AC6" w:rsidRPr="00B0794A" w:rsidRDefault="00887AC6" w:rsidP="007271EB">
            <w:pPr>
              <w:pStyle w:val="BodyText1"/>
            </w:pPr>
            <w:r w:rsidRPr="00B0794A">
              <w:t>Kommune adm.</w:t>
            </w:r>
          </w:p>
          <w:p w:rsidR="00887AC6" w:rsidRPr="00B0794A" w:rsidRDefault="00887AC6" w:rsidP="00887AC6">
            <w:pPr>
              <w:pStyle w:val="BodyText1"/>
            </w:pPr>
            <w:r w:rsidRPr="00B0794A">
              <w:t>Jordmodtager adm.</w:t>
            </w:r>
          </w:p>
        </w:tc>
        <w:tc>
          <w:tcPr>
            <w:tcW w:w="2951" w:type="dxa"/>
          </w:tcPr>
          <w:p w:rsidR="00887AC6" w:rsidRPr="00B0794A" w:rsidRDefault="00887AC6" w:rsidP="007271EB">
            <w:pPr>
              <w:pStyle w:val="BodyText1"/>
            </w:pPr>
          </w:p>
          <w:p w:rsidR="00887AC6" w:rsidRPr="00B0794A" w:rsidRDefault="00887AC6" w:rsidP="007271EB">
            <w:pPr>
              <w:pStyle w:val="BodyText1"/>
            </w:pPr>
            <w:r w:rsidRPr="00B0794A">
              <w:t>Rediger</w:t>
            </w:r>
          </w:p>
          <w:p w:rsidR="00887AC6" w:rsidRPr="00B0794A" w:rsidRDefault="00887AC6" w:rsidP="007271EB">
            <w:pPr>
              <w:pStyle w:val="BodyText1"/>
            </w:pPr>
            <w:r w:rsidRPr="00B0794A">
              <w:t>Rediger</w:t>
            </w:r>
          </w:p>
        </w:tc>
      </w:tr>
      <w:tr w:rsidR="00887AC6" w:rsidRPr="00B0794A" w:rsidTr="001A4D05">
        <w:tc>
          <w:tcPr>
            <w:tcW w:w="2437" w:type="dxa"/>
          </w:tcPr>
          <w:p w:rsidR="00887AC6" w:rsidRPr="00B0794A" w:rsidRDefault="00887AC6" w:rsidP="00887AC6">
            <w:pPr>
              <w:pStyle w:val="BodyText1"/>
            </w:pPr>
            <w:r w:rsidRPr="00B0794A">
              <w:t>Administration</w:t>
            </w:r>
          </w:p>
          <w:p w:rsidR="00887AC6" w:rsidRPr="00B0794A" w:rsidRDefault="00887AC6" w:rsidP="00887AC6">
            <w:pPr>
              <w:pStyle w:val="BodyText1"/>
            </w:pPr>
            <w:r w:rsidRPr="00B0794A">
              <w:rPr>
                <w:b/>
              </w:rPr>
              <w:t>Modtageranlæg</w:t>
            </w:r>
          </w:p>
        </w:tc>
        <w:tc>
          <w:tcPr>
            <w:tcW w:w="1924" w:type="dxa"/>
          </w:tcPr>
          <w:p w:rsidR="00887AC6" w:rsidRPr="00B0794A" w:rsidRDefault="00887AC6" w:rsidP="00887AC6">
            <w:pPr>
              <w:pStyle w:val="BodyText1"/>
            </w:pPr>
          </w:p>
          <w:p w:rsidR="00887AC6" w:rsidRPr="00B0794A" w:rsidRDefault="00887AC6" w:rsidP="00887AC6">
            <w:pPr>
              <w:pStyle w:val="BodyText1"/>
            </w:pPr>
            <w:r w:rsidRPr="00B0794A">
              <w:t>Kommune adm.</w:t>
            </w:r>
          </w:p>
          <w:p w:rsidR="00887AC6" w:rsidRPr="00B0794A" w:rsidRDefault="00887AC6" w:rsidP="00887AC6">
            <w:pPr>
              <w:pStyle w:val="BodyText1"/>
            </w:pPr>
            <w:r w:rsidRPr="00B0794A">
              <w:t>Jordmodtager adm.</w:t>
            </w:r>
          </w:p>
        </w:tc>
        <w:tc>
          <w:tcPr>
            <w:tcW w:w="2951" w:type="dxa"/>
          </w:tcPr>
          <w:p w:rsidR="00887AC6" w:rsidRPr="00B0794A" w:rsidRDefault="00887AC6" w:rsidP="007271EB">
            <w:pPr>
              <w:pStyle w:val="BodyText1"/>
            </w:pPr>
          </w:p>
          <w:p w:rsidR="00887AC6" w:rsidRPr="00B0794A" w:rsidRDefault="00887AC6" w:rsidP="007271EB">
            <w:pPr>
              <w:pStyle w:val="BodyText1"/>
            </w:pPr>
            <w:r w:rsidRPr="00B0794A">
              <w:t>Rediger</w:t>
            </w:r>
          </w:p>
          <w:p w:rsidR="00887AC6" w:rsidRPr="00B0794A" w:rsidRDefault="00887AC6" w:rsidP="007271EB">
            <w:pPr>
              <w:pStyle w:val="BodyText1"/>
            </w:pPr>
            <w:r w:rsidRPr="00B0794A">
              <w:t>Rediger</w:t>
            </w:r>
          </w:p>
        </w:tc>
      </w:tr>
    </w:tbl>
    <w:p w:rsidR="009D7BCF" w:rsidRPr="00B0794A" w:rsidRDefault="009D7BCF" w:rsidP="007271EB">
      <w:pPr>
        <w:pStyle w:val="BodyText1"/>
      </w:pPr>
    </w:p>
    <w:p w:rsidR="008323B8" w:rsidRPr="00CA6FD1" w:rsidRDefault="008323B8" w:rsidP="008323B8">
      <w:pPr>
        <w:pStyle w:val="Heading3"/>
        <w:rPr>
          <w:highlight w:val="darkGreen"/>
        </w:rPr>
      </w:pPr>
      <w:bookmarkStart w:id="13" w:name="_Toc459379075"/>
      <w:r w:rsidRPr="00CA6FD1">
        <w:rPr>
          <w:highlight w:val="darkGreen"/>
        </w:rPr>
        <w:t>Ekstern bruger som er transportør</w:t>
      </w:r>
      <w:bookmarkEnd w:id="13"/>
    </w:p>
    <w:p w:rsidR="00CA6FD1" w:rsidRPr="00CA6FD1" w:rsidRDefault="00CA6FD1" w:rsidP="001A4D05">
      <w:pPr>
        <w:pStyle w:val="BodyText1"/>
        <w:rPr>
          <w:highlight w:val="darkGreen"/>
        </w:rPr>
      </w:pPr>
      <w:r w:rsidRPr="00CA6FD1">
        <w:rPr>
          <w:highlight w:val="darkGreen"/>
        </w:rPr>
        <w:t>En transportør bruger har mulighed for at se de anmeldelser, brugerens firma er angivet som transportør på.</w:t>
      </w:r>
    </w:p>
    <w:p w:rsidR="001A4D05" w:rsidRPr="00DC74B0" w:rsidRDefault="00CA6FD1" w:rsidP="001A4D05">
      <w:pPr>
        <w:pStyle w:val="BodyText1"/>
        <w:rPr>
          <w:highlight w:val="darkGreen"/>
        </w:rPr>
      </w:pPr>
      <w:r w:rsidRPr="00CA6FD1">
        <w:rPr>
          <w:highlight w:val="darkGreen"/>
        </w:rPr>
        <w:lastRenderedPageBreak/>
        <w:t>Hvis transportøren skal køre jord til en jordmodtager som anvender FlytJord, skal transportøren oprette sine køretøjer (lastbiler) i FlytJord. Dette gøre på fanen Transportør i brugerens profil. Denne fane er kun tilgængelig, hvis man er tran</w:t>
      </w:r>
      <w:r w:rsidRPr="00CA6FD1">
        <w:rPr>
          <w:highlight w:val="darkGreen"/>
        </w:rPr>
        <w:t>s</w:t>
      </w:r>
      <w:r w:rsidRPr="00DC74B0">
        <w:rPr>
          <w:highlight w:val="darkGreen"/>
        </w:rPr>
        <w:t>portør.</w:t>
      </w:r>
    </w:p>
    <w:p w:rsidR="001A4D05" w:rsidRPr="00DC74B0" w:rsidRDefault="001A4D05" w:rsidP="001A4D05">
      <w:pPr>
        <w:pStyle w:val="Heading3"/>
        <w:rPr>
          <w:highlight w:val="darkGreen"/>
        </w:rPr>
      </w:pPr>
      <w:bookmarkStart w:id="14" w:name="_Toc459379076"/>
      <w:r w:rsidRPr="00DC74B0">
        <w:rPr>
          <w:highlight w:val="darkGreen"/>
        </w:rPr>
        <w:t>Ekstern bruger som er jordmodtager der ikke anvender FJ</w:t>
      </w:r>
      <w:bookmarkEnd w:id="14"/>
    </w:p>
    <w:p w:rsidR="001A4D05" w:rsidRPr="001A4D05" w:rsidRDefault="00CA6FD1" w:rsidP="001A4D05">
      <w:pPr>
        <w:pStyle w:val="BodyText1"/>
      </w:pPr>
      <w:r w:rsidRPr="00DC74B0">
        <w:rPr>
          <w:highlight w:val="darkGreen"/>
        </w:rPr>
        <w:t xml:space="preserve">Der henvises til afsnit </w:t>
      </w:r>
      <w:hyperlink w:anchor="_Jordmodtager_der_ikke" w:history="1">
        <w:r w:rsidRPr="00DC74B0">
          <w:rPr>
            <w:rStyle w:val="Hyperlink"/>
            <w:highlight w:val="darkGreen"/>
          </w:rPr>
          <w:t>3.2.1</w:t>
        </w:r>
      </w:hyperlink>
    </w:p>
    <w:p w:rsidR="007271EB" w:rsidRPr="00B0794A" w:rsidRDefault="00DE102D" w:rsidP="007271EB">
      <w:pPr>
        <w:pStyle w:val="Heading3"/>
      </w:pPr>
      <w:bookmarkStart w:id="15" w:name="_Toc459379077"/>
      <w:r w:rsidRPr="00B0794A">
        <w:t>Søgepri</w:t>
      </w:r>
      <w:r w:rsidR="007271EB" w:rsidRPr="00B0794A">
        <w:t>n</w:t>
      </w:r>
      <w:r w:rsidRPr="00B0794A">
        <w:t>cip</w:t>
      </w:r>
      <w:bookmarkEnd w:id="15"/>
    </w:p>
    <w:p w:rsidR="00E44CAB" w:rsidRPr="00B0794A" w:rsidRDefault="007271EB" w:rsidP="008A4C80">
      <w:pPr>
        <w:pStyle w:val="BodyText1"/>
      </w:pPr>
      <w:r w:rsidRPr="00B0794A">
        <w:t xml:space="preserve">Søgefunktionerne i FlytJord er opbygget efter det princip, at man kun kan søge og se ”egne data”. </w:t>
      </w:r>
    </w:p>
    <w:p w:rsidR="007271EB" w:rsidRPr="00B0794A" w:rsidRDefault="007271EB" w:rsidP="008A4C80">
      <w:pPr>
        <w:pStyle w:val="BodyText1"/>
      </w:pPr>
      <w:r w:rsidRPr="00B0794A">
        <w:t xml:space="preserve">En </w:t>
      </w:r>
      <w:r w:rsidR="00E44CAB" w:rsidRPr="00B0794A">
        <w:t xml:space="preserve">bruger fra en kommune, kan søge og se </w:t>
      </w:r>
      <w:r w:rsidR="00F2601B" w:rsidRPr="00B0794A">
        <w:t xml:space="preserve">de </w:t>
      </w:r>
      <w:r w:rsidR="00E44CAB" w:rsidRPr="00B0794A">
        <w:t>anmeldelser</w:t>
      </w:r>
      <w:r w:rsidR="00C15BEC" w:rsidRPr="00B0794A">
        <w:t>,</w:t>
      </w:r>
      <w:r w:rsidR="001A4D05">
        <w:t xml:space="preserve"> der stammer fra ejendomme</w:t>
      </w:r>
      <w:r w:rsidR="00F2601B" w:rsidRPr="00B0794A">
        <w:t xml:space="preserve"> i den givne kommune</w:t>
      </w:r>
      <w:r w:rsidR="00E44CAB" w:rsidRPr="00B0794A">
        <w:t>.</w:t>
      </w:r>
    </w:p>
    <w:p w:rsidR="00E44CAB" w:rsidRPr="00B0794A" w:rsidRDefault="00E44CAB" w:rsidP="008A4C80">
      <w:pPr>
        <w:pStyle w:val="BodyText1"/>
      </w:pPr>
      <w:r w:rsidRPr="00B0794A">
        <w:t>En bruger fra en jordmodtager</w:t>
      </w:r>
      <w:r w:rsidR="005E6360">
        <w:t xml:space="preserve"> som abonnerer på FJ</w:t>
      </w:r>
      <w:r w:rsidRPr="00B0794A">
        <w:t>, kan søge og se</w:t>
      </w:r>
      <w:r w:rsidR="001F09B3" w:rsidRPr="00B0794A">
        <w:t>:</w:t>
      </w:r>
      <w:r w:rsidRPr="00B0794A">
        <w:t xml:space="preserve"> </w:t>
      </w:r>
    </w:p>
    <w:p w:rsidR="00E44CAB" w:rsidRPr="00B0794A" w:rsidRDefault="00E44CAB" w:rsidP="00317F34">
      <w:pPr>
        <w:pStyle w:val="BodyText1"/>
        <w:numPr>
          <w:ilvl w:val="0"/>
          <w:numId w:val="7"/>
        </w:numPr>
      </w:pPr>
      <w:r w:rsidRPr="00B0794A">
        <w:t xml:space="preserve">Anmeldelser, hvor et af jordmodtagerens modtageranlæg er </w:t>
      </w:r>
      <w:r w:rsidR="00F2601B" w:rsidRPr="00B0794A">
        <w:t xml:space="preserve">valgt </w:t>
      </w:r>
      <w:r w:rsidRPr="00B0794A">
        <w:t xml:space="preserve"> </w:t>
      </w:r>
    </w:p>
    <w:p w:rsidR="00E44CAB" w:rsidRPr="00B0794A" w:rsidRDefault="00E44CAB" w:rsidP="00317F34">
      <w:pPr>
        <w:pStyle w:val="BodyText1"/>
        <w:numPr>
          <w:ilvl w:val="0"/>
          <w:numId w:val="7"/>
        </w:numPr>
      </w:pPr>
      <w:r w:rsidRPr="00B0794A">
        <w:t>Stikprøver og vognlæs, som er registreret på modtageranlæ</w:t>
      </w:r>
      <w:r w:rsidR="00F2601B" w:rsidRPr="00B0794A">
        <w:t>g</w:t>
      </w:r>
      <w:r w:rsidRPr="00B0794A">
        <w:t>get</w:t>
      </w:r>
    </w:p>
    <w:p w:rsidR="00E44CAB" w:rsidRPr="00B0794A" w:rsidRDefault="00E44CAB" w:rsidP="00317F34">
      <w:pPr>
        <w:pStyle w:val="BodyText1"/>
        <w:numPr>
          <w:ilvl w:val="0"/>
          <w:numId w:val="7"/>
        </w:numPr>
      </w:pPr>
      <w:r w:rsidRPr="00B0794A">
        <w:t>Betalere, som er registreret som betaler på anmeldelser, hvor et af jordmo</w:t>
      </w:r>
      <w:r w:rsidRPr="00B0794A">
        <w:t>d</w:t>
      </w:r>
      <w:r w:rsidRPr="00B0794A">
        <w:t xml:space="preserve">tagerens modtageranlæg er </w:t>
      </w:r>
      <w:r w:rsidR="00F2601B" w:rsidRPr="00B0794A">
        <w:t>valgt</w:t>
      </w:r>
    </w:p>
    <w:p w:rsidR="005E6360" w:rsidRPr="005E6360" w:rsidRDefault="005E6360" w:rsidP="00F465CD">
      <w:pPr>
        <w:pStyle w:val="BodyText1"/>
        <w:rPr>
          <w:highlight w:val="darkGreen"/>
        </w:rPr>
      </w:pPr>
      <w:r w:rsidRPr="005E6360">
        <w:rPr>
          <w:highlight w:val="darkGreen"/>
        </w:rPr>
        <w:t>Søgninger kan indsnævres ved</w:t>
      </w:r>
      <w:r>
        <w:rPr>
          <w:highlight w:val="darkGreen"/>
        </w:rPr>
        <w:t>,</w:t>
      </w:r>
      <w:r w:rsidRPr="005E6360">
        <w:rPr>
          <w:highlight w:val="darkGreen"/>
        </w:rPr>
        <w:t xml:space="preserve"> at der er mulighed for at afgrænse på (vælge) periode, oprindelsessted, afsluttede anmeldelser, modtager, transportør, anme</w:t>
      </w:r>
      <w:r w:rsidRPr="005E6360">
        <w:rPr>
          <w:highlight w:val="darkGreen"/>
        </w:rPr>
        <w:t>l</w:t>
      </w:r>
      <w:r w:rsidRPr="005E6360">
        <w:rPr>
          <w:highlight w:val="darkGreen"/>
        </w:rPr>
        <w:t xml:space="preserve">der, forureningskategori, materiale-/jordtype eller </w:t>
      </w:r>
      <w:r>
        <w:rPr>
          <w:highlight w:val="darkGreen"/>
        </w:rPr>
        <w:t>a</w:t>
      </w:r>
      <w:r w:rsidRPr="005E6360">
        <w:rPr>
          <w:highlight w:val="darkGreen"/>
        </w:rPr>
        <w:t>nden oprindelse, se skær</w:t>
      </w:r>
      <w:r w:rsidRPr="005E6360">
        <w:rPr>
          <w:highlight w:val="darkGreen"/>
        </w:rPr>
        <w:t>m</w:t>
      </w:r>
      <w:r w:rsidRPr="005E6360">
        <w:rPr>
          <w:highlight w:val="darkGreen"/>
        </w:rPr>
        <w:t>dump herunder.</w:t>
      </w:r>
    </w:p>
    <w:p w:rsidR="005E6360" w:rsidRDefault="005E6360" w:rsidP="00F465CD">
      <w:pPr>
        <w:pStyle w:val="BodyText1"/>
      </w:pPr>
      <w:r w:rsidRPr="005E6360">
        <w:rPr>
          <w:noProof/>
          <w:highlight w:val="darkGreen"/>
          <w:lang w:eastAsia="da-DK"/>
        </w:rPr>
        <w:drawing>
          <wp:inline distT="0" distB="0" distL="0" distR="0" wp14:anchorId="32C9AD06" wp14:editId="7DFF9B1D">
            <wp:extent cx="4554220" cy="1608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4220" cy="1608043"/>
                    </a:xfrm>
                    <a:prstGeom prst="rect">
                      <a:avLst/>
                    </a:prstGeom>
                  </pic:spPr>
                </pic:pic>
              </a:graphicData>
            </a:graphic>
          </wp:inline>
        </w:drawing>
      </w:r>
      <w:r>
        <w:t xml:space="preserve"> </w:t>
      </w:r>
    </w:p>
    <w:p w:rsidR="00CF18EC" w:rsidRPr="00B0794A" w:rsidRDefault="00E44CAB" w:rsidP="00777C72">
      <w:pPr>
        <w:pStyle w:val="BodyText1"/>
      </w:pPr>
      <w:r w:rsidRPr="00B0794A">
        <w:t>Eksterne brugere fra samme firma, kan søge og se hinandens anmeldelser. FlytJord anvender CVR nummer og e-mail domæne til at knytte eksterne brugere til samme firma</w:t>
      </w:r>
      <w:r w:rsidR="00CF18EC" w:rsidRPr="00B0794A">
        <w:t>.</w:t>
      </w:r>
      <w:r w:rsidR="00CF18EC" w:rsidRPr="00B0794A">
        <w:br w:type="page"/>
      </w:r>
    </w:p>
    <w:p w:rsidR="00CF18EC" w:rsidRPr="006B2F23" w:rsidRDefault="00CF18EC" w:rsidP="00E67EBB">
      <w:pPr>
        <w:pStyle w:val="Heading1"/>
        <w:rPr>
          <w:highlight w:val="magenta"/>
        </w:rPr>
      </w:pPr>
      <w:bookmarkStart w:id="16" w:name="_Toc459379078"/>
      <w:r w:rsidRPr="006B2F23">
        <w:rPr>
          <w:highlight w:val="magenta"/>
        </w:rPr>
        <w:lastRenderedPageBreak/>
        <w:t>Administration af jordmodtagere og brugere</w:t>
      </w:r>
      <w:bookmarkEnd w:id="16"/>
    </w:p>
    <w:p w:rsidR="00CF18EC" w:rsidRPr="00B0794A" w:rsidRDefault="00CF18EC" w:rsidP="00E67EBB">
      <w:pPr>
        <w:pStyle w:val="Heading2"/>
      </w:pPr>
      <w:bookmarkStart w:id="17" w:name="_Toc459379079"/>
      <w:r w:rsidRPr="00B0794A">
        <w:t>Generelt</w:t>
      </w:r>
      <w:bookmarkEnd w:id="17"/>
    </w:p>
    <w:p w:rsidR="00CF18EC" w:rsidRPr="00B0794A" w:rsidRDefault="00CF18EC" w:rsidP="00CF18EC">
      <w:pPr>
        <w:pStyle w:val="BodyText1"/>
      </w:pPr>
      <w:r w:rsidRPr="00B0794A">
        <w:t>Vedrørende jordmodtagere er der 2 forskellige cases:</w:t>
      </w:r>
    </w:p>
    <w:p w:rsidR="00CF18EC" w:rsidRPr="00B0794A" w:rsidRDefault="00CF18EC" w:rsidP="00CF18EC">
      <w:pPr>
        <w:pStyle w:val="BodyText1"/>
      </w:pPr>
      <w:r w:rsidRPr="00B0794A">
        <w:t>Jordmodtageren anvender FlytJord</w:t>
      </w:r>
    </w:p>
    <w:p w:rsidR="00CF18EC" w:rsidRPr="00B0794A" w:rsidRDefault="00CF18EC" w:rsidP="00CF18EC">
      <w:pPr>
        <w:pStyle w:val="BodyText1"/>
      </w:pPr>
      <w:r w:rsidRPr="00B0794A">
        <w:t>Jordmodtageren anvender ikke FlytJord</w:t>
      </w:r>
    </w:p>
    <w:p w:rsidR="00A90313" w:rsidRPr="006B2F23" w:rsidRDefault="00A90313" w:rsidP="00A90313">
      <w:pPr>
        <w:pStyle w:val="Heading3"/>
        <w:rPr>
          <w:highlight w:val="magenta"/>
        </w:rPr>
      </w:pPr>
      <w:bookmarkStart w:id="18" w:name="_Toc459379080"/>
      <w:r w:rsidRPr="006B2F23">
        <w:rPr>
          <w:highlight w:val="magenta"/>
        </w:rPr>
        <w:t>Jordmodtageren anvender FlytJord</w:t>
      </w:r>
      <w:bookmarkEnd w:id="18"/>
    </w:p>
    <w:p w:rsidR="00CF18EC" w:rsidRPr="006B2F23" w:rsidRDefault="00CF18EC" w:rsidP="00CF18EC">
      <w:pPr>
        <w:pStyle w:val="BodyText1"/>
        <w:rPr>
          <w:highlight w:val="magenta"/>
        </w:rPr>
      </w:pPr>
      <w:r w:rsidRPr="006B2F23">
        <w:rPr>
          <w:highlight w:val="magenta"/>
        </w:rPr>
        <w:t>En ny FlytJord</w:t>
      </w:r>
      <w:r w:rsidR="00381D6F">
        <w:rPr>
          <w:highlight w:val="magenta"/>
        </w:rPr>
        <w:t xml:space="preserve"> jordmodtager skal oprettes og </w:t>
      </w:r>
      <w:r w:rsidRPr="006B2F23">
        <w:rPr>
          <w:highlight w:val="magenta"/>
        </w:rPr>
        <w:t>konfigureres af systemleverand</w:t>
      </w:r>
      <w:r w:rsidRPr="006B2F23">
        <w:rPr>
          <w:highlight w:val="magenta"/>
        </w:rPr>
        <w:t>ø</w:t>
      </w:r>
      <w:r w:rsidRPr="006B2F23">
        <w:rPr>
          <w:highlight w:val="magenta"/>
        </w:rPr>
        <w:t>ren.</w:t>
      </w:r>
      <w:r w:rsidRPr="006B2F23">
        <w:rPr>
          <w:highlight w:val="magenta"/>
        </w:rPr>
        <w:br/>
        <w:t>I den forbindelse oprettes en administrator bruger, som kan oprette nye brugere og modtageranlæg for jordmodtageren.</w:t>
      </w:r>
    </w:p>
    <w:p w:rsidR="00A90313" w:rsidRPr="006B2F23" w:rsidRDefault="001A4D05" w:rsidP="00A90313">
      <w:pPr>
        <w:pStyle w:val="Heading3"/>
        <w:rPr>
          <w:highlight w:val="magenta"/>
        </w:rPr>
      </w:pPr>
      <w:bookmarkStart w:id="19" w:name="_Jordmodtager_der_ikke"/>
      <w:bookmarkStart w:id="20" w:name="_Toc459379081"/>
      <w:bookmarkEnd w:id="19"/>
      <w:r>
        <w:rPr>
          <w:highlight w:val="magenta"/>
        </w:rPr>
        <w:t>Jordmodtager der ikke</w:t>
      </w:r>
      <w:r w:rsidR="00A90313" w:rsidRPr="006B2F23">
        <w:rPr>
          <w:highlight w:val="magenta"/>
        </w:rPr>
        <w:t xml:space="preserve"> anvender FlytJord</w:t>
      </w:r>
      <w:bookmarkEnd w:id="20"/>
    </w:p>
    <w:p w:rsidR="00CF18EC" w:rsidRPr="006B2F23" w:rsidRDefault="00CF18EC" w:rsidP="00CF18EC">
      <w:pPr>
        <w:pStyle w:val="BodyText1"/>
        <w:rPr>
          <w:highlight w:val="magenta"/>
        </w:rPr>
      </w:pPr>
      <w:r w:rsidRPr="006B2F23">
        <w:rPr>
          <w:highlight w:val="magenta"/>
        </w:rPr>
        <w:t xml:space="preserve">Det er kun muligt for kommune og jordmodtager administratorbrugere, at oprette og editere nye jordmodtagere og modtageranlæg. Der er således mulighed for en form for central administration af jordmodtagere og modtageranlæg. </w:t>
      </w:r>
      <w:r w:rsidRPr="006B2F23">
        <w:rPr>
          <w:highlight w:val="magenta"/>
        </w:rPr>
        <w:br/>
        <w:t>En jordmodtager, der ikke anvender FlytJord, har ikke adgang til en FlytJord bruger, som kan editere jordmodtagerens data, herunder oprettelse og editering af modtageranlæg.</w:t>
      </w:r>
      <w:r w:rsidR="008130A5" w:rsidRPr="006B2F23">
        <w:rPr>
          <w:highlight w:val="magenta"/>
        </w:rPr>
        <w:br/>
      </w:r>
      <w:r w:rsidR="00A90313" w:rsidRPr="006B2F23">
        <w:rPr>
          <w:highlight w:val="magenta"/>
        </w:rPr>
        <w:br/>
        <w:t xml:space="preserve">Med v.1.1 er </w:t>
      </w:r>
      <w:r w:rsidR="008130A5" w:rsidRPr="006B2F23">
        <w:rPr>
          <w:highlight w:val="magenta"/>
        </w:rPr>
        <w:t xml:space="preserve">der </w:t>
      </w:r>
      <w:r w:rsidR="00A90313" w:rsidRPr="006B2F23">
        <w:rPr>
          <w:highlight w:val="magenta"/>
        </w:rPr>
        <w:t>indført følgende:</w:t>
      </w:r>
    </w:p>
    <w:p w:rsidR="00A90313" w:rsidRPr="006B2F23" w:rsidRDefault="00A90313" w:rsidP="00A90313">
      <w:pPr>
        <w:rPr>
          <w:b/>
          <w:highlight w:val="magenta"/>
        </w:rPr>
      </w:pPr>
      <w:r w:rsidRPr="006B2F23">
        <w:rPr>
          <w:b/>
          <w:highlight w:val="magenta"/>
        </w:rPr>
        <w:t>Jordmodtager har læseadgang til alle oplysninger i den pågældende a</w:t>
      </w:r>
      <w:r w:rsidRPr="006B2F23">
        <w:rPr>
          <w:b/>
          <w:highlight w:val="magenta"/>
        </w:rPr>
        <w:t>n</w:t>
      </w:r>
      <w:r w:rsidRPr="006B2F23">
        <w:rPr>
          <w:b/>
          <w:highlight w:val="magenta"/>
        </w:rPr>
        <w:t>meldelse, herunder også anmeldeblanketten</w:t>
      </w:r>
    </w:p>
    <w:p w:rsidR="00A90313" w:rsidRPr="006B2F23" w:rsidRDefault="00A90313" w:rsidP="00A90313">
      <w:pPr>
        <w:autoSpaceDE w:val="0"/>
        <w:autoSpaceDN w:val="0"/>
        <w:rPr>
          <w:color w:val="000000"/>
          <w:highlight w:val="magenta"/>
        </w:rPr>
      </w:pPr>
      <w:r w:rsidRPr="006B2F23">
        <w:rPr>
          <w:color w:val="000000"/>
          <w:highlight w:val="magenta"/>
        </w:rPr>
        <w:t>Ikke FJ jordmodtagere gives adgang via den eksterne applikation, hvor de kun kan ”se” (</w:t>
      </w:r>
      <w:r w:rsidRPr="006B2F23">
        <w:rPr>
          <w:highlight w:val="magenta"/>
        </w:rPr>
        <w:t>har læseadgang til alle oplysninger i den pågældende anmeldelse, herunder også anmeldeblanketten)</w:t>
      </w:r>
      <w:r w:rsidRPr="006B2F23">
        <w:rPr>
          <w:color w:val="000000"/>
          <w:highlight w:val="magenta"/>
        </w:rPr>
        <w:t xml:space="preserve"> egne aktive og afsluttede anmeldelser. Med egne anmeldelser menes anmeldelser, hvor jordmodtageren er sat på som mo</w:t>
      </w:r>
      <w:r w:rsidRPr="006B2F23">
        <w:rPr>
          <w:color w:val="000000"/>
          <w:highlight w:val="magenta"/>
        </w:rPr>
        <w:t>d</w:t>
      </w:r>
      <w:r w:rsidRPr="006B2F23">
        <w:rPr>
          <w:color w:val="000000"/>
          <w:highlight w:val="magenta"/>
        </w:rPr>
        <w:t>tager. Ti</w:t>
      </w:r>
      <w:r w:rsidR="00381D6F">
        <w:rPr>
          <w:color w:val="000000"/>
          <w:highlight w:val="magenta"/>
        </w:rPr>
        <w:t xml:space="preserve">l at identificere at det er en </w:t>
      </w:r>
      <w:r w:rsidRPr="006B2F23">
        <w:rPr>
          <w:color w:val="000000"/>
          <w:highlight w:val="magenta"/>
        </w:rPr>
        <w:t>”Jordmodtager</w:t>
      </w:r>
      <w:r w:rsidR="008130A5" w:rsidRPr="006B2F23">
        <w:rPr>
          <w:color w:val="000000"/>
          <w:highlight w:val="magenta"/>
        </w:rPr>
        <w:t>firma</w:t>
      </w:r>
      <w:r w:rsidRPr="006B2F23">
        <w:rPr>
          <w:color w:val="000000"/>
          <w:highlight w:val="magenta"/>
        </w:rPr>
        <w:t xml:space="preserve"> uden </w:t>
      </w:r>
      <w:proofErr w:type="spellStart"/>
      <w:r w:rsidRPr="006B2F23">
        <w:rPr>
          <w:color w:val="000000"/>
          <w:highlight w:val="magenta"/>
        </w:rPr>
        <w:t>Flytjord</w:t>
      </w:r>
      <w:proofErr w:type="spellEnd"/>
      <w:r w:rsidRPr="006B2F23">
        <w:rPr>
          <w:color w:val="000000"/>
          <w:highlight w:val="magenta"/>
        </w:rPr>
        <w:t xml:space="preserve"> abonn</w:t>
      </w:r>
      <w:r w:rsidRPr="006B2F23">
        <w:rPr>
          <w:color w:val="000000"/>
          <w:highlight w:val="magenta"/>
        </w:rPr>
        <w:t>e</w:t>
      </w:r>
      <w:r w:rsidRPr="006B2F23">
        <w:rPr>
          <w:color w:val="000000"/>
          <w:highlight w:val="magenta"/>
        </w:rPr>
        <w:t>ment” tilføjes en tjekboks på jordmodtagers stamoplysninger, se skærmdump her under.</w:t>
      </w:r>
    </w:p>
    <w:p w:rsidR="00A90313" w:rsidRPr="006B2F23" w:rsidRDefault="008130A5" w:rsidP="00A90313">
      <w:pPr>
        <w:rPr>
          <w:highlight w:val="magenta"/>
        </w:rPr>
      </w:pPr>
      <w:r w:rsidRPr="006B2F23">
        <w:rPr>
          <w:noProof/>
          <w:highlight w:val="magenta"/>
        </w:rPr>
        <w:lastRenderedPageBreak/>
        <w:drawing>
          <wp:inline distT="0" distB="0" distL="0" distR="0" wp14:anchorId="40034A94" wp14:editId="5950E110">
            <wp:extent cx="4554220" cy="28528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54220" cy="2852804"/>
                    </a:xfrm>
                    <a:prstGeom prst="rect">
                      <a:avLst/>
                    </a:prstGeom>
                  </pic:spPr>
                </pic:pic>
              </a:graphicData>
            </a:graphic>
          </wp:inline>
        </w:drawing>
      </w:r>
    </w:p>
    <w:p w:rsidR="00A90313" w:rsidRPr="006B2F23" w:rsidRDefault="00A90313" w:rsidP="00A90313">
      <w:pPr>
        <w:rPr>
          <w:highlight w:val="magenta"/>
        </w:rPr>
      </w:pPr>
    </w:p>
    <w:p w:rsidR="00A90313" w:rsidRPr="006B2F23" w:rsidRDefault="00A90313" w:rsidP="00A90313">
      <w:pPr>
        <w:rPr>
          <w:b/>
          <w:highlight w:val="magenta"/>
        </w:rPr>
      </w:pPr>
      <w:r w:rsidRPr="006B2F23">
        <w:rPr>
          <w:b/>
          <w:highlight w:val="magenta"/>
        </w:rPr>
        <w:t>Jordmodtager skal desuden have adgang til at indtaste mængden af mo</w:t>
      </w:r>
      <w:r w:rsidRPr="006B2F23">
        <w:rPr>
          <w:b/>
          <w:highlight w:val="magenta"/>
        </w:rPr>
        <w:t>d</w:t>
      </w:r>
      <w:r w:rsidRPr="006B2F23">
        <w:rPr>
          <w:b/>
          <w:highlight w:val="magenta"/>
        </w:rPr>
        <w:t xml:space="preserve">taget jord (tons) for den pågældende anmeldelse </w:t>
      </w:r>
    </w:p>
    <w:p w:rsidR="00A90313" w:rsidRPr="006B2F23" w:rsidRDefault="00A90313" w:rsidP="00A90313">
      <w:pPr>
        <w:rPr>
          <w:highlight w:val="magenta"/>
        </w:rPr>
      </w:pPr>
      <w:r w:rsidRPr="006B2F23">
        <w:rPr>
          <w:highlight w:val="magenta"/>
        </w:rPr>
        <w:t xml:space="preserve">Der er lavet mulighed for at </w:t>
      </w:r>
      <w:r w:rsidRPr="006B2F23">
        <w:rPr>
          <w:b/>
          <w:highlight w:val="magenta"/>
        </w:rPr>
        <w:t xml:space="preserve">ikke FJ jordmodtagere </w:t>
      </w:r>
      <w:r w:rsidRPr="006B2F23">
        <w:rPr>
          <w:highlight w:val="magenta"/>
        </w:rPr>
        <w:t xml:space="preserve">kan registrere </w:t>
      </w:r>
      <w:r w:rsidR="00A655CD">
        <w:rPr>
          <w:highlight w:val="magenta"/>
        </w:rPr>
        <w:t>den</w:t>
      </w:r>
      <w:r w:rsidRPr="006B2F23">
        <w:rPr>
          <w:highlight w:val="magenta"/>
        </w:rPr>
        <w:t xml:space="preserve"> totale mængde tilkørt jord. Bemærk at det kun er </w:t>
      </w:r>
      <w:r w:rsidRPr="006B2F23">
        <w:rPr>
          <w:b/>
          <w:highlight w:val="magenta"/>
        </w:rPr>
        <w:t>ikke FJ jordmodtager brugere</w:t>
      </w:r>
      <w:r w:rsidRPr="006B2F23">
        <w:rPr>
          <w:highlight w:val="magenta"/>
        </w:rPr>
        <w:t xml:space="preserve">, der har denne mulighed. </w:t>
      </w:r>
    </w:p>
    <w:p w:rsidR="00A90313" w:rsidRPr="006B2F23" w:rsidRDefault="00A90313" w:rsidP="00A90313">
      <w:pPr>
        <w:rPr>
          <w:highlight w:val="magenta"/>
        </w:rPr>
      </w:pPr>
      <w:r w:rsidRPr="006B2F23">
        <w:rPr>
          <w:highlight w:val="magenta"/>
        </w:rPr>
        <w:t xml:space="preserve">For en </w:t>
      </w:r>
      <w:r w:rsidRPr="006B2F23">
        <w:rPr>
          <w:b/>
          <w:highlight w:val="magenta"/>
        </w:rPr>
        <w:t>ikke FJ jordmodtager</w:t>
      </w:r>
      <w:r w:rsidRPr="006B2F23">
        <w:rPr>
          <w:highlight w:val="magenta"/>
        </w:rPr>
        <w:t xml:space="preserve"> </w:t>
      </w:r>
      <w:r w:rsidRPr="006B2F23">
        <w:rPr>
          <w:b/>
          <w:highlight w:val="magenta"/>
        </w:rPr>
        <w:t>bruger</w:t>
      </w:r>
      <w:r w:rsidRPr="006B2F23">
        <w:rPr>
          <w:highlight w:val="magenta"/>
        </w:rPr>
        <w:t xml:space="preserve"> vil knappen ”Registrer tilkørt jord” være tilgængelig på anmeldelsen.</w:t>
      </w:r>
    </w:p>
    <w:p w:rsidR="00A90313" w:rsidRPr="006B2F23" w:rsidRDefault="00A90313" w:rsidP="00A90313">
      <w:pPr>
        <w:rPr>
          <w:highlight w:val="magenta"/>
        </w:rPr>
      </w:pPr>
      <w:r w:rsidRPr="006B2F23">
        <w:rPr>
          <w:noProof/>
          <w:highlight w:val="magenta"/>
        </w:rPr>
        <w:lastRenderedPageBreak/>
        <w:drawing>
          <wp:inline distT="0" distB="0" distL="0" distR="0" wp14:anchorId="0ED6FFBA" wp14:editId="691D3F09">
            <wp:extent cx="5674179" cy="429546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83153" cy="4302258"/>
                    </a:xfrm>
                    <a:prstGeom prst="rect">
                      <a:avLst/>
                    </a:prstGeom>
                  </pic:spPr>
                </pic:pic>
              </a:graphicData>
            </a:graphic>
          </wp:inline>
        </w:drawing>
      </w:r>
    </w:p>
    <w:p w:rsidR="00A90313" w:rsidRPr="006B2F23" w:rsidRDefault="00A90313" w:rsidP="00A90313">
      <w:pPr>
        <w:rPr>
          <w:highlight w:val="magenta"/>
        </w:rPr>
      </w:pPr>
      <w:r w:rsidRPr="006B2F23">
        <w:rPr>
          <w:highlight w:val="magenta"/>
        </w:rPr>
        <w:br/>
        <w:t xml:space="preserve">Knappen ”Registrer tilkørt jord” åbner en </w:t>
      </w:r>
      <w:proofErr w:type="spellStart"/>
      <w:r w:rsidRPr="006B2F23">
        <w:rPr>
          <w:highlight w:val="magenta"/>
        </w:rPr>
        <w:t>popup</w:t>
      </w:r>
      <w:proofErr w:type="spellEnd"/>
      <w:r w:rsidRPr="006B2F23">
        <w:rPr>
          <w:highlight w:val="magenta"/>
        </w:rPr>
        <w:t xml:space="preserve"> dialog, hvor i den totale tilkørte jordmængde registreres.</w:t>
      </w:r>
    </w:p>
    <w:p w:rsidR="00A90313" w:rsidRPr="006B2F23" w:rsidRDefault="00A90313" w:rsidP="00A90313">
      <w:pPr>
        <w:rPr>
          <w:highlight w:val="magenta"/>
        </w:rPr>
      </w:pPr>
      <w:r w:rsidRPr="006B2F23">
        <w:rPr>
          <w:noProof/>
          <w:highlight w:val="magenta"/>
        </w:rPr>
        <w:drawing>
          <wp:inline distT="0" distB="0" distL="0" distR="0" wp14:anchorId="22082C84" wp14:editId="2EA07B2D">
            <wp:extent cx="3330229" cy="1729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30229" cy="1729890"/>
                    </a:xfrm>
                    <a:prstGeom prst="rect">
                      <a:avLst/>
                    </a:prstGeom>
                  </pic:spPr>
                </pic:pic>
              </a:graphicData>
            </a:graphic>
          </wp:inline>
        </w:drawing>
      </w:r>
    </w:p>
    <w:p w:rsidR="00A90313" w:rsidRPr="006B2F23" w:rsidRDefault="00A90313" w:rsidP="00A90313">
      <w:pPr>
        <w:rPr>
          <w:highlight w:val="magenta"/>
        </w:rPr>
      </w:pPr>
    </w:p>
    <w:p w:rsidR="00A90313" w:rsidRPr="006B2F23" w:rsidRDefault="00A90313" w:rsidP="00A90313">
      <w:pPr>
        <w:rPr>
          <w:highlight w:val="magenta"/>
        </w:rPr>
      </w:pPr>
    </w:p>
    <w:p w:rsidR="00A90313" w:rsidRPr="006B2F23" w:rsidRDefault="00A90313" w:rsidP="00A90313">
      <w:pPr>
        <w:rPr>
          <w:highlight w:val="magenta"/>
        </w:rPr>
      </w:pPr>
      <w:r w:rsidRPr="006B2F23">
        <w:rPr>
          <w:highlight w:val="magenta"/>
        </w:rPr>
        <w:t>Der er indført spærring for, at anmeldelser fra FlytJord.dk applikationen kan a</w:t>
      </w:r>
      <w:r w:rsidRPr="006B2F23">
        <w:rPr>
          <w:highlight w:val="magenta"/>
        </w:rPr>
        <w:t>f</w:t>
      </w:r>
      <w:r w:rsidRPr="006B2F23">
        <w:rPr>
          <w:highlight w:val="magenta"/>
        </w:rPr>
        <w:t>sluttes uden, at der på anmeldelsen er registreret tilkørt total tilkørt jordmængde eller vognlæs. Dette er implementeret ved, at der ved anvendelse (aktivering) af knappen ”Afslut anmeldelse” tjekkes for der registreret tilkørt total tilkørt jor</w:t>
      </w:r>
      <w:r w:rsidRPr="006B2F23">
        <w:rPr>
          <w:highlight w:val="magenta"/>
        </w:rPr>
        <w:t>d</w:t>
      </w:r>
      <w:r w:rsidRPr="006B2F23">
        <w:rPr>
          <w:highlight w:val="magenta"/>
        </w:rPr>
        <w:lastRenderedPageBreak/>
        <w:t>mængde eller vognlæs. Hvis der ikke er det, så afsluttes anmeldelsen ikke og der gives denne besked:</w:t>
      </w:r>
    </w:p>
    <w:p w:rsidR="00A90313" w:rsidRPr="006B2F23" w:rsidRDefault="00A90313" w:rsidP="00A90313">
      <w:pPr>
        <w:rPr>
          <w:highlight w:val="magenta"/>
        </w:rPr>
      </w:pPr>
      <w:r w:rsidRPr="006B2F23">
        <w:rPr>
          <w:noProof/>
          <w:highlight w:val="magenta"/>
        </w:rPr>
        <w:drawing>
          <wp:inline distT="0" distB="0" distL="0" distR="0" wp14:anchorId="5DA2422A" wp14:editId="34D136C6">
            <wp:extent cx="4145640" cy="16765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45640" cy="1676545"/>
                    </a:xfrm>
                    <a:prstGeom prst="rect">
                      <a:avLst/>
                    </a:prstGeom>
                  </pic:spPr>
                </pic:pic>
              </a:graphicData>
            </a:graphic>
          </wp:inline>
        </w:drawing>
      </w:r>
    </w:p>
    <w:p w:rsidR="00A90313" w:rsidRPr="006B2F23" w:rsidRDefault="00A90313" w:rsidP="00A90313">
      <w:pPr>
        <w:rPr>
          <w:highlight w:val="magenta"/>
        </w:rPr>
      </w:pPr>
    </w:p>
    <w:p w:rsidR="00A90313" w:rsidRPr="00B0794A" w:rsidRDefault="00A90313" w:rsidP="00A90313">
      <w:pPr>
        <w:pStyle w:val="BodyText1"/>
      </w:pPr>
      <w:r w:rsidRPr="006B2F23">
        <w:rPr>
          <w:highlight w:val="magenta"/>
        </w:rPr>
        <w:t>Jobbet, der afslutter anmeldelser, er ændret til kun at afslutte anmeldelser, hvor på der er registreret tilkørt total jordmængde eller vognlæs.</w:t>
      </w:r>
    </w:p>
    <w:p w:rsidR="00E67EBB" w:rsidRPr="00E02393" w:rsidRDefault="00E02393" w:rsidP="00E67EBB">
      <w:pPr>
        <w:pStyle w:val="Heading3"/>
        <w:rPr>
          <w:highlight w:val="magenta"/>
        </w:rPr>
      </w:pPr>
      <w:bookmarkStart w:id="21" w:name="_Toc459379082"/>
      <w:r w:rsidRPr="00E02393">
        <w:rPr>
          <w:highlight w:val="magenta"/>
        </w:rPr>
        <w:t>Aktivering og i</w:t>
      </w:r>
      <w:r w:rsidR="00E67EBB" w:rsidRPr="00E02393">
        <w:rPr>
          <w:highlight w:val="magenta"/>
        </w:rPr>
        <w:t>naktivering (sletning)</w:t>
      </w:r>
      <w:bookmarkEnd w:id="21"/>
    </w:p>
    <w:p w:rsidR="00E02393" w:rsidRPr="00E02393" w:rsidRDefault="00E02393" w:rsidP="00E02393">
      <w:pPr>
        <w:autoSpaceDE w:val="0"/>
        <w:autoSpaceDN w:val="0"/>
        <w:rPr>
          <w:noProof/>
          <w:highlight w:val="magenta"/>
        </w:rPr>
      </w:pPr>
      <w:r w:rsidRPr="00E02393">
        <w:rPr>
          <w:noProof/>
          <w:highlight w:val="magenta"/>
        </w:rPr>
        <w:t xml:space="preserve">Initielt </w:t>
      </w:r>
      <w:r w:rsidR="00A655CD">
        <w:rPr>
          <w:noProof/>
          <w:highlight w:val="magenta"/>
        </w:rPr>
        <w:t>blev der implementeret</w:t>
      </w:r>
      <w:r w:rsidRPr="00E02393">
        <w:rPr>
          <w:noProof/>
          <w:highlight w:val="magenta"/>
        </w:rPr>
        <w:t xml:space="preserve"> en Aktiv tjekboks til at styre om et anlæg er aktivt eller ikke aktivt. </w:t>
      </w:r>
    </w:p>
    <w:p w:rsidR="00E02393" w:rsidRPr="00E02393" w:rsidRDefault="00E02393" w:rsidP="00E02393">
      <w:pPr>
        <w:autoSpaceDE w:val="0"/>
        <w:autoSpaceDN w:val="0"/>
        <w:rPr>
          <w:noProof/>
          <w:highlight w:val="magenta"/>
        </w:rPr>
      </w:pPr>
      <w:r w:rsidRPr="00E02393">
        <w:rPr>
          <w:noProof/>
          <w:highlight w:val="magenta"/>
        </w:rPr>
        <w:t>Med v1.1 indførtes dato aktiv fra – til.  Hvis dato aktiv fra og til er udfyldt vil det overstyre tjekboksen ”Aktiv”. Dvs. anlægget inaktiveres, hvis til datoen er overskredet med n antal dage (f.eks. n = 7). Antal dage kan konfigureres i konfig fil og er initielt sat til 7.</w:t>
      </w:r>
    </w:p>
    <w:p w:rsidR="00CF18EC" w:rsidRPr="00B0794A" w:rsidRDefault="00E02393" w:rsidP="00CF18EC">
      <w:pPr>
        <w:pStyle w:val="BodyText1"/>
      </w:pPr>
      <w:r w:rsidRPr="00E02393">
        <w:rPr>
          <w:highlight w:val="magenta"/>
        </w:rPr>
        <w:br/>
      </w:r>
      <w:r w:rsidR="00CF18EC" w:rsidRPr="00E02393">
        <w:rPr>
          <w:highlight w:val="magenta"/>
        </w:rPr>
        <w:t>Jordmodtagere og modtageranlæg kan ikke slettes fra FlytJord. Er det tvingende nødvendigt, kan det gøres direkte i databasen. I stedet for at slette en jordmo</w:t>
      </w:r>
      <w:r w:rsidR="00CF18EC" w:rsidRPr="00E02393">
        <w:rPr>
          <w:highlight w:val="magenta"/>
        </w:rPr>
        <w:t>d</w:t>
      </w:r>
      <w:r w:rsidR="00CF18EC" w:rsidRPr="00E02393">
        <w:rPr>
          <w:highlight w:val="magenta"/>
        </w:rPr>
        <w:t>tager eller et modtageranlæg kan de sættes ti</w:t>
      </w:r>
      <w:r w:rsidR="00E67EBB" w:rsidRPr="00E02393">
        <w:rPr>
          <w:highlight w:val="magenta"/>
        </w:rPr>
        <w:t>l at være inaktive (f</w:t>
      </w:r>
      <w:r w:rsidR="00CF18EC" w:rsidRPr="00E02393">
        <w:rPr>
          <w:highlight w:val="magenta"/>
        </w:rPr>
        <w:t>lueben i Aktiv fjernes). Modtageranlægget vil således ikke mere være at finde i listen over mo</w:t>
      </w:r>
      <w:r w:rsidR="00CF18EC" w:rsidRPr="00E02393">
        <w:rPr>
          <w:highlight w:val="magenta"/>
        </w:rPr>
        <w:t>d</w:t>
      </w:r>
      <w:r w:rsidR="00CF18EC" w:rsidRPr="00E02393">
        <w:rPr>
          <w:highlight w:val="magenta"/>
        </w:rPr>
        <w:t>tageranlæg, der kan vælges på en anmeldelse.</w:t>
      </w:r>
    </w:p>
    <w:p w:rsidR="00E67EBB" w:rsidRPr="00B0794A" w:rsidRDefault="00E67EBB" w:rsidP="00E67EBB">
      <w:pPr>
        <w:pStyle w:val="Heading3"/>
      </w:pPr>
      <w:bookmarkStart w:id="22" w:name="_Toc459379083"/>
      <w:r w:rsidRPr="00B0794A">
        <w:t>Automatik</w:t>
      </w:r>
      <w:bookmarkEnd w:id="22"/>
    </w:p>
    <w:p w:rsidR="00E67EBB" w:rsidRPr="00B0794A" w:rsidRDefault="00E67EBB" w:rsidP="00CF18EC">
      <w:pPr>
        <w:pStyle w:val="BodyText1"/>
      </w:pPr>
      <w:r w:rsidRPr="00B0794A">
        <w:t>Det er muligt på modtageranlægget, at angive om der ønskes anvendt funktion</w:t>
      </w:r>
      <w:r w:rsidRPr="00B0794A">
        <w:t>a</w:t>
      </w:r>
      <w:r w:rsidRPr="00B0794A">
        <w:t>liteten til automatisk godkendelse af anmeldelser (afsnit 4.2) eller om en milj</w:t>
      </w:r>
      <w:r w:rsidRPr="00B0794A">
        <w:t>ø</w:t>
      </w:r>
      <w:r w:rsidRPr="00B0794A">
        <w:t>medarbejder altid skal vurdere anmeldelserne.</w:t>
      </w:r>
    </w:p>
    <w:p w:rsidR="00F9440C" w:rsidRPr="00B0794A" w:rsidRDefault="00F9440C" w:rsidP="00F9440C">
      <w:pPr>
        <w:pStyle w:val="Heading3"/>
      </w:pPr>
      <w:bookmarkStart w:id="23" w:name="_Toc459379084"/>
      <w:r w:rsidRPr="00B0794A">
        <w:t>Jordklassifikationsmodeller</w:t>
      </w:r>
      <w:bookmarkEnd w:id="23"/>
    </w:p>
    <w:p w:rsidR="00F9440C" w:rsidRPr="00C07FB4" w:rsidRDefault="009929AD" w:rsidP="00F9440C">
      <w:pPr>
        <w:pStyle w:val="BodyText1"/>
      </w:pPr>
      <w:r w:rsidRPr="00B0794A">
        <w:t>Med hensyn til</w:t>
      </w:r>
      <w:r w:rsidR="00F9440C" w:rsidRPr="00B0794A">
        <w:t xml:space="preserve"> forureningskategorien arbejdes der med 2 jordklassifikationsm</w:t>
      </w:r>
      <w:r w:rsidR="00F9440C" w:rsidRPr="00B0794A">
        <w:t>o</w:t>
      </w:r>
      <w:r w:rsidR="00F9440C" w:rsidRPr="00B0794A">
        <w:t>deller. En</w:t>
      </w:r>
      <w:r w:rsidRPr="00B0794A">
        <w:t xml:space="preserve"> model</w:t>
      </w:r>
      <w:r w:rsidR="00F9440C" w:rsidRPr="00B0794A">
        <w:t xml:space="preserve"> for hhv. øst (</w:t>
      </w:r>
      <w:r w:rsidR="00714C0D">
        <w:t>Sjælland</w:t>
      </w:r>
      <w:r w:rsidR="00F9440C" w:rsidRPr="00B0794A">
        <w:t>) og vest</w:t>
      </w:r>
      <w:r w:rsidRPr="00B0794A">
        <w:t xml:space="preserve"> (</w:t>
      </w:r>
      <w:r w:rsidR="00714C0D">
        <w:t>Landsdækkende</w:t>
      </w:r>
      <w:r w:rsidRPr="00B0794A">
        <w:t>)</w:t>
      </w:r>
      <w:r w:rsidR="00F9440C" w:rsidRPr="00B0794A">
        <w:t xml:space="preserve"> </w:t>
      </w:r>
      <w:r w:rsidRPr="00B0794A">
        <w:t>for Storeb</w:t>
      </w:r>
      <w:r w:rsidR="00F9440C" w:rsidRPr="00B0794A">
        <w:t>ælt</w:t>
      </w:r>
      <w:r w:rsidRPr="00B0794A">
        <w:t>. Dette</w:t>
      </w:r>
      <w:r w:rsidR="00F9440C" w:rsidRPr="00B0794A">
        <w:t xml:space="preserve"> pga. at der øst for Sto</w:t>
      </w:r>
      <w:r w:rsidRPr="00B0794A">
        <w:t>reb</w:t>
      </w:r>
      <w:r w:rsidR="00F9440C" w:rsidRPr="00B0794A">
        <w:t>ælt arbejdes med 4 klasser for forureningskateg</w:t>
      </w:r>
      <w:r w:rsidR="00F9440C" w:rsidRPr="00B0794A">
        <w:t>o</w:t>
      </w:r>
      <w:r w:rsidR="00F9440C" w:rsidRPr="00B0794A">
        <w:t xml:space="preserve">rier, mens der vest for bæltet arbejdes med 3. Kommuner og modtageranlæg kan kun være tilknyttet en af modellerne. Dette kan fungere i praksis, da jord </w:t>
      </w:r>
      <w:r w:rsidR="00F9440C" w:rsidRPr="00B0794A">
        <w:lastRenderedPageBreak/>
        <w:t>generelt ikk</w:t>
      </w:r>
      <w:r w:rsidRPr="00B0794A">
        <w:t>e flyttes fra en side af Storeb</w:t>
      </w:r>
      <w:r w:rsidR="00F9440C" w:rsidRPr="00B0794A">
        <w:t>ælt til et modtageran</w:t>
      </w:r>
      <w:r w:rsidRPr="00B0794A">
        <w:t xml:space="preserve">læg på den anden side af </w:t>
      </w:r>
      <w:r w:rsidRPr="00C07FB4">
        <w:t>Storeb</w:t>
      </w:r>
      <w:r w:rsidR="00F9440C" w:rsidRPr="00C07FB4">
        <w:t>ælt.</w:t>
      </w:r>
    </w:p>
    <w:p w:rsidR="00BE5CD7" w:rsidRPr="00C07FB4" w:rsidRDefault="00BE5CD7" w:rsidP="00270251">
      <w:pPr>
        <w:pStyle w:val="Heading3"/>
      </w:pPr>
      <w:bookmarkStart w:id="24" w:name="_Toc459379085"/>
      <w:r w:rsidRPr="00C07FB4">
        <w:t>Modtager affald</w:t>
      </w:r>
      <w:bookmarkEnd w:id="24"/>
    </w:p>
    <w:p w:rsidR="00BE5CD7" w:rsidRPr="002C6293" w:rsidRDefault="002C6293" w:rsidP="00F9440C">
      <w:pPr>
        <w:pStyle w:val="BodyText1"/>
        <w:rPr>
          <w:highlight w:val="darkGreen"/>
        </w:rPr>
      </w:pPr>
      <w:r w:rsidRPr="002C6293">
        <w:rPr>
          <w:highlight w:val="darkGreen"/>
        </w:rPr>
        <w:t>I administrationen kan man på et modtageranlæg angive om anlægget modtager affald.</w:t>
      </w:r>
      <w:r w:rsidRPr="002C6293">
        <w:rPr>
          <w:highlight w:val="darkGreen"/>
        </w:rPr>
        <w:br/>
        <w:t>Ved oprettelse af en anmeldelse, hvor man angiver at jorden indeholder affald, vil kun modtageranlæg som modtager jord med affald i optræde i listen over mulige modtageranlæg.</w:t>
      </w:r>
      <w:r w:rsidRPr="002C6293">
        <w:rPr>
          <w:highlight w:val="darkGreen"/>
        </w:rPr>
        <w:br/>
      </w:r>
      <w:r w:rsidR="00381D6F" w:rsidRPr="002C6293">
        <w:rPr>
          <w:highlight w:val="darkGreen"/>
        </w:rPr>
        <w:t xml:space="preserve">Bemærk: Det er vigtigt, at der fra </w:t>
      </w:r>
      <w:r w:rsidR="003E3D14" w:rsidRPr="002C6293">
        <w:rPr>
          <w:highlight w:val="darkGreen"/>
        </w:rPr>
        <w:t xml:space="preserve">at </w:t>
      </w:r>
      <w:r w:rsidR="00381D6F" w:rsidRPr="002C6293">
        <w:rPr>
          <w:highlight w:val="darkGreen"/>
        </w:rPr>
        <w:t xml:space="preserve">anlægget bliver gjort aktivt, korrekt er angivet om anlægget modtager affald. </w:t>
      </w:r>
      <w:r w:rsidR="00270251" w:rsidRPr="002C6293">
        <w:rPr>
          <w:highlight w:val="darkGreen"/>
        </w:rPr>
        <w:t>Hvis man på et senere tidspunkt fx ændrer fra at det modtager affald</w:t>
      </w:r>
      <w:r w:rsidR="00381D6F" w:rsidRPr="002C6293">
        <w:rPr>
          <w:highlight w:val="darkGreen"/>
        </w:rPr>
        <w:t>,</w:t>
      </w:r>
      <w:r w:rsidR="00270251" w:rsidRPr="002C6293">
        <w:rPr>
          <w:highlight w:val="darkGreen"/>
        </w:rPr>
        <w:t xml:space="preserve"> til at det </w:t>
      </w:r>
      <w:r w:rsidR="00381D6F" w:rsidRPr="002C6293">
        <w:rPr>
          <w:highlight w:val="darkGreen"/>
        </w:rPr>
        <w:t xml:space="preserve">ikke </w:t>
      </w:r>
      <w:r w:rsidR="00270251" w:rsidRPr="002C6293">
        <w:rPr>
          <w:highlight w:val="darkGreen"/>
        </w:rPr>
        <w:t>modtager affald, så vil der kunne være anme</w:t>
      </w:r>
      <w:r w:rsidR="00270251" w:rsidRPr="002C6293">
        <w:rPr>
          <w:highlight w:val="darkGreen"/>
        </w:rPr>
        <w:t>l</w:t>
      </w:r>
      <w:r w:rsidR="00270251" w:rsidRPr="002C6293">
        <w:rPr>
          <w:highlight w:val="darkGreen"/>
        </w:rPr>
        <w:t>delser i omløb, hvor der kan køres jord ind med affald.</w:t>
      </w:r>
    </w:p>
    <w:p w:rsidR="00C011F8" w:rsidRPr="00F465CD" w:rsidRDefault="00C011F8" w:rsidP="00F465CD">
      <w:pPr>
        <w:pStyle w:val="BodyText1"/>
      </w:pPr>
      <w:r>
        <w:br w:type="page"/>
      </w:r>
    </w:p>
    <w:p w:rsidR="007149FC" w:rsidRDefault="007149FC" w:rsidP="007149FC">
      <w:pPr>
        <w:pStyle w:val="Heading1"/>
      </w:pPr>
      <w:bookmarkStart w:id="25" w:name="_Toc459379086"/>
      <w:r>
        <w:lastRenderedPageBreak/>
        <w:t>Validering af anmeldelse</w:t>
      </w:r>
      <w:r w:rsidR="00C011F8">
        <w:t>r</w:t>
      </w:r>
      <w:bookmarkEnd w:id="25"/>
    </w:p>
    <w:p w:rsidR="007149FC" w:rsidRDefault="007149FC" w:rsidP="007149FC">
      <w:pPr>
        <w:pStyle w:val="Heading2"/>
      </w:pPr>
      <w:bookmarkStart w:id="26" w:name="_Toc459379087"/>
      <w:r>
        <w:t>Jorden</w:t>
      </w:r>
      <w:bookmarkEnd w:id="26"/>
    </w:p>
    <w:p w:rsidR="007149FC" w:rsidRDefault="007149FC" w:rsidP="007149FC">
      <w:pPr>
        <w:pStyle w:val="Heading3"/>
      </w:pPr>
      <w:bookmarkStart w:id="27" w:name="_Toc459379088"/>
      <w:r>
        <w:t>Dokumentation</w:t>
      </w:r>
      <w:bookmarkEnd w:id="27"/>
    </w:p>
    <w:p w:rsidR="00EC05B0" w:rsidRDefault="00EC05B0" w:rsidP="00EC05B0">
      <w:pPr>
        <w:pStyle w:val="BodyText1"/>
      </w:pPr>
      <w:r>
        <w:t>Såfremt jorden opklassificeres af brugeren i forhold til forureningskategorien</w:t>
      </w:r>
      <w:r w:rsidR="00377CED">
        <w:t>,</w:t>
      </w:r>
      <w:r>
        <w:t xml:space="preserve"> fundet ved opslag i de eksterne datakilder, </w:t>
      </w:r>
      <w:r w:rsidR="00377CED">
        <w:t>er det ikke et krav</w:t>
      </w:r>
      <w:r w:rsidR="003E3D14">
        <w:t>,</w:t>
      </w:r>
      <w:r w:rsidR="00377CED">
        <w:t xml:space="preserve"> at der </w:t>
      </w:r>
      <w:r>
        <w:t>skal ve</w:t>
      </w:r>
      <w:r>
        <w:t>d</w:t>
      </w:r>
      <w:r>
        <w:t>hæftes dokumentation.</w:t>
      </w:r>
    </w:p>
    <w:p w:rsidR="00EC05B0" w:rsidRDefault="00EC05B0" w:rsidP="00EC05B0">
      <w:pPr>
        <w:pStyle w:val="BodyText1"/>
      </w:pPr>
      <w:r>
        <w:t xml:space="preserve">Såfremt </w:t>
      </w:r>
      <w:r w:rsidR="00672F0A">
        <w:t xml:space="preserve">forureningsgraden af </w:t>
      </w:r>
      <w:r>
        <w:t>jorden nedklassificeres af brugeren</w:t>
      </w:r>
      <w:r w:rsidR="00672F0A">
        <w:t>,</w:t>
      </w:r>
      <w:r>
        <w:t xml:space="preserve"> i forhold til forureningskategorien fundet ved opslag i de eksterne datakilder, skal der som hovedregel altid vedhæftes dokumentation.</w:t>
      </w:r>
    </w:p>
    <w:p w:rsidR="007149FC" w:rsidRPr="007149FC" w:rsidRDefault="00EC05B0" w:rsidP="007149FC">
      <w:pPr>
        <w:pStyle w:val="BodyText1"/>
      </w:pPr>
      <w:r>
        <w:t>Dog kan jord uden kortlægning (V2, V1) og uden anmærkninger i kommunes miljødatabase</w:t>
      </w:r>
      <w:r w:rsidR="003E3D14">
        <w:t>, og som</w:t>
      </w:r>
      <w:r>
        <w:t xml:space="preserve"> er klassificeret i Miljøportalen som OMK Analysepligtig</w:t>
      </w:r>
      <w:r w:rsidR="00C15BEC">
        <w:t>,</w:t>
      </w:r>
      <w:r>
        <w:t xml:space="preserve"> nedklassificeres til Kategori 2 jord, hvis jordmængden ikke overskrider en given mængde. </w:t>
      </w:r>
      <w:r w:rsidR="00807242">
        <w:br/>
      </w:r>
      <w:r>
        <w:t xml:space="preserve">For </w:t>
      </w:r>
      <w:r w:rsidR="00025DF3">
        <w:t>Aarhus</w:t>
      </w:r>
      <w:r>
        <w:t xml:space="preserve"> Kommune er grænsen 18 ton</w:t>
      </w:r>
      <w:r w:rsidR="00C15BEC">
        <w:t>,</w:t>
      </w:r>
      <w:r>
        <w:t xml:space="preserve"> mens den for de øvrige kommuner er 1 ton.</w:t>
      </w:r>
      <w:r w:rsidR="00672F0A">
        <w:t xml:space="preserve"> </w:t>
      </w:r>
      <w:r w:rsidR="00807242">
        <w:br/>
      </w:r>
      <w:r w:rsidR="00672F0A">
        <w:t>Mængde</w:t>
      </w:r>
      <w:r w:rsidR="003E3D14">
        <w:t>n</w:t>
      </w:r>
      <w:r w:rsidR="00672F0A">
        <w:t xml:space="preserve"> for øvrige kommuner kan dog frit definere</w:t>
      </w:r>
      <w:r w:rsidR="00C15BEC">
        <w:t>s</w:t>
      </w:r>
      <w:r w:rsidR="00672F0A">
        <w:t xml:space="preserve"> af </w:t>
      </w:r>
      <w:r w:rsidR="00C15BEC">
        <w:t xml:space="preserve">de </w:t>
      </w:r>
      <w:r w:rsidR="00672F0A">
        <w:t>enkelte kommuner i forbindelse med opsætningen af FlytJord.dk</w:t>
      </w:r>
      <w:r w:rsidR="00C15BEC">
        <w:t>,</w:t>
      </w:r>
      <w:r w:rsidR="00672F0A">
        <w:t xml:space="preserve"> som deres selvbetjeningsløsning.</w:t>
      </w:r>
    </w:p>
    <w:p w:rsidR="0011053E" w:rsidRDefault="0011053E">
      <w:pPr>
        <w:spacing w:line="240" w:lineRule="auto"/>
        <w:rPr>
          <w:b/>
          <w:bCs/>
          <w:caps/>
          <w:sz w:val="22"/>
          <w:szCs w:val="28"/>
          <w:lang w:eastAsia="en-US"/>
        </w:rPr>
      </w:pPr>
      <w:r>
        <w:br w:type="page"/>
      </w:r>
    </w:p>
    <w:p w:rsidR="0017153B" w:rsidRDefault="0017153B" w:rsidP="0017153B">
      <w:pPr>
        <w:pStyle w:val="Heading1"/>
      </w:pPr>
      <w:bookmarkStart w:id="28" w:name="_Toc459379089"/>
      <w:r>
        <w:lastRenderedPageBreak/>
        <w:t>Automatisk godkendelsesprocedure</w:t>
      </w:r>
      <w:bookmarkEnd w:id="28"/>
    </w:p>
    <w:p w:rsidR="00372594" w:rsidRDefault="003E3D14" w:rsidP="00A479A3">
      <w:pPr>
        <w:pStyle w:val="BodyText1"/>
      </w:pPr>
      <w:r>
        <w:t>FlytJord behandler</w:t>
      </w:r>
      <w:r w:rsidR="00720768">
        <w:t xml:space="preserve"> </w:t>
      </w:r>
      <w:r>
        <w:t xml:space="preserve">så vidt muligt </w:t>
      </w:r>
      <w:r w:rsidR="00A479A3">
        <w:t>anmeldelser automatisk</w:t>
      </w:r>
      <w:r w:rsidR="00372594">
        <w:t>. En anmeldelse skal i visse tilfælde vur</w:t>
      </w:r>
      <w:r w:rsidR="00C15BEC">
        <w:t>deres af tre parter, som hver især skal godkende</w:t>
      </w:r>
      <w:r w:rsidR="00372594">
        <w:t xml:space="preserve"> anmeldelsen</w:t>
      </w:r>
      <w:r>
        <w:t>,</w:t>
      </w:r>
      <w:r w:rsidR="009E1703">
        <w:t xml:space="preserve"> før den bliver aktiv</w:t>
      </w:r>
      <w:r w:rsidR="00372594">
        <w:t xml:space="preserve">. </w:t>
      </w:r>
    </w:p>
    <w:p w:rsidR="00A479A3" w:rsidRPr="00A479A3" w:rsidRDefault="00372594" w:rsidP="00A479A3">
      <w:pPr>
        <w:pStyle w:val="BodyText1"/>
      </w:pPr>
      <w:r>
        <w:t xml:space="preserve">I det nedenstående beskrives de tre parter, og hvilke kriterier </w:t>
      </w:r>
      <w:r w:rsidR="00C15BEC">
        <w:t xml:space="preserve">der er </w:t>
      </w:r>
      <w:r w:rsidR="00433D61">
        <w:t>for autogo</w:t>
      </w:r>
      <w:r w:rsidR="00433D61">
        <w:t>d</w:t>
      </w:r>
      <w:r w:rsidR="00433D61">
        <w:t>kendelse</w:t>
      </w:r>
      <w:r>
        <w:t>.</w:t>
      </w:r>
    </w:p>
    <w:p w:rsidR="0017153B" w:rsidRDefault="0017153B" w:rsidP="0017153B">
      <w:pPr>
        <w:pStyle w:val="Heading2"/>
      </w:pPr>
      <w:bookmarkStart w:id="29" w:name="_Toc459379090"/>
      <w:r>
        <w:t>Betaler</w:t>
      </w:r>
      <w:bookmarkEnd w:id="29"/>
    </w:p>
    <w:p w:rsidR="005638B9" w:rsidRPr="005638B9" w:rsidRDefault="005638B9" w:rsidP="005638B9">
      <w:pPr>
        <w:pStyle w:val="BodyText1"/>
      </w:pPr>
      <w:r>
        <w:t>Hvis jorden skal afleveres til en jordmodtager, som anvender FlytJord, skal bet</w:t>
      </w:r>
      <w:r>
        <w:t>a</w:t>
      </w:r>
      <w:r>
        <w:t xml:space="preserve">leren </w:t>
      </w:r>
      <w:r w:rsidR="005A0D76">
        <w:t xml:space="preserve">som hovedregel </w:t>
      </w:r>
      <w:r>
        <w:t>acceptere betalingen for deponeringen af jorden.</w:t>
      </w:r>
      <w:r w:rsidR="0009017E">
        <w:t xml:space="preserve"> Dette gør Betaleren ved at trykke på et link i en e-mail advis.</w:t>
      </w:r>
    </w:p>
    <w:p w:rsidR="0017153B" w:rsidRDefault="005A0D76" w:rsidP="00622857">
      <w:pPr>
        <w:pStyle w:val="BodyText1"/>
      </w:pPr>
      <w:r>
        <w:t xml:space="preserve">Der er dog nogle </w:t>
      </w:r>
      <w:r w:rsidRPr="00622857">
        <w:rPr>
          <w:u w:val="single"/>
        </w:rPr>
        <w:t>u</w:t>
      </w:r>
      <w:r w:rsidR="00C15BEC">
        <w:rPr>
          <w:u w:val="single"/>
        </w:rPr>
        <w:t>n</w:t>
      </w:r>
      <w:r w:rsidRPr="00622857">
        <w:rPr>
          <w:u w:val="single"/>
        </w:rPr>
        <w:t>dtagelser</w:t>
      </w:r>
      <w:r w:rsidR="00627266">
        <w:rPr>
          <w:u w:val="single"/>
        </w:rPr>
        <w:t>,</w:t>
      </w:r>
      <w:r w:rsidR="00622857">
        <w:t xml:space="preserve"> </w:t>
      </w:r>
      <w:r w:rsidR="0009017E">
        <w:t>relateret</w:t>
      </w:r>
      <w:r w:rsidR="00C15BEC">
        <w:t xml:space="preserve"> til</w:t>
      </w:r>
      <w:r w:rsidR="0009017E">
        <w:t xml:space="preserve"> begreberne ”Kernekunde” og ”Bemy</w:t>
      </w:r>
      <w:r w:rsidR="0009017E">
        <w:t>n</w:t>
      </w:r>
      <w:r w:rsidR="003E3D14">
        <w:t>diget anmelder</w:t>
      </w:r>
      <w:r w:rsidR="0009017E">
        <w:t>”</w:t>
      </w:r>
    </w:p>
    <w:p w:rsidR="0009017E" w:rsidRDefault="00AC1805" w:rsidP="00AC1805">
      <w:pPr>
        <w:pStyle w:val="BodyText1"/>
      </w:pPr>
      <w:r w:rsidRPr="00622857">
        <w:rPr>
          <w:b/>
        </w:rPr>
        <w:t>Kernekunder</w:t>
      </w:r>
      <w:r>
        <w:t xml:space="preserve">: </w:t>
      </w:r>
      <w:r w:rsidR="00627266" w:rsidRPr="00627266">
        <w:t>Kernekunder er jordmodtagerens betroede kunder</w:t>
      </w:r>
      <w:r w:rsidR="0009017E">
        <w:t>. Jordmodtag</w:t>
      </w:r>
      <w:r w:rsidR="0009017E">
        <w:t>e</w:t>
      </w:r>
      <w:r w:rsidR="0009017E">
        <w:t>ren kan i FlytJord</w:t>
      </w:r>
      <w:r w:rsidR="00C15BEC">
        <w:t xml:space="preserve"> angive</w:t>
      </w:r>
      <w:r w:rsidR="0009017E">
        <w:t xml:space="preserve"> om Betaleren er en kernekunde.</w:t>
      </w:r>
    </w:p>
    <w:p w:rsidR="0009017E" w:rsidRPr="0009017E" w:rsidRDefault="003E3D14" w:rsidP="00AC1805">
      <w:pPr>
        <w:pStyle w:val="BodyText1"/>
      </w:pPr>
      <w:r>
        <w:rPr>
          <w:b/>
        </w:rPr>
        <w:t>Bemyndigede anmelder</w:t>
      </w:r>
      <w:r w:rsidR="0009017E" w:rsidRPr="0009017E">
        <w:rPr>
          <w:b/>
        </w:rPr>
        <w:t>:</w:t>
      </w:r>
      <w:r w:rsidR="0009017E">
        <w:t xml:space="preserve"> </w:t>
      </w:r>
      <w:r w:rsidR="00C15BEC">
        <w:t>Er a</w:t>
      </w:r>
      <w:r w:rsidR="0009017E">
        <w:t xml:space="preserve">nmeldere som er bemyndiget af Betalere til at kunne oprette anmeldelser, hvor Betaleren ikke </w:t>
      </w:r>
      <w:r w:rsidR="00C15BEC">
        <w:t>ønsker</w:t>
      </w:r>
      <w:r w:rsidR="0009017E">
        <w:t xml:space="preserve"> </w:t>
      </w:r>
      <w:r>
        <w:t>skulle</w:t>
      </w:r>
      <w:r w:rsidR="0009017E">
        <w:t xml:space="preserve"> acceptere for bet</w:t>
      </w:r>
      <w:r w:rsidR="0009017E">
        <w:t>a</w:t>
      </w:r>
      <w:r w:rsidR="0009017E">
        <w:t>lingen for hver</w:t>
      </w:r>
      <w:r w:rsidR="00C15BEC">
        <w:t xml:space="preserve"> eneste</w:t>
      </w:r>
      <w:r w:rsidR="0009017E">
        <w:t xml:space="preserve"> anmeldelse. Betaleren kan i FlytJord i sin profil angiv</w:t>
      </w:r>
      <w:r>
        <w:t>e om en anmelder skal være en ”B</w:t>
      </w:r>
      <w:r w:rsidR="0009017E">
        <w:t>emyndiget anmelder”.</w:t>
      </w:r>
    </w:p>
    <w:p w:rsidR="0009017E" w:rsidRDefault="0009017E" w:rsidP="00AC1805">
      <w:pPr>
        <w:pStyle w:val="BodyText1"/>
      </w:pPr>
      <w:r>
        <w:t xml:space="preserve">Følgende regler gælder, hvor FlytJord automatisk godkender betalingen og der </w:t>
      </w:r>
      <w:r w:rsidR="003E3D14">
        <w:t>så</w:t>
      </w:r>
      <w:r>
        <w:t xml:space="preserve"> ikke sendes et advis til betaleren.</w:t>
      </w:r>
    </w:p>
    <w:p w:rsidR="00CA71D0" w:rsidRDefault="00CA71D0" w:rsidP="00317F34">
      <w:pPr>
        <w:pStyle w:val="BodyText1"/>
        <w:numPr>
          <w:ilvl w:val="0"/>
          <w:numId w:val="7"/>
        </w:numPr>
      </w:pPr>
      <w:r>
        <w:t>S</w:t>
      </w:r>
      <w:r w:rsidR="003E3D14">
        <w:t>c</w:t>
      </w:r>
      <w:r>
        <w:t>enarie 1:</w:t>
      </w:r>
    </w:p>
    <w:p w:rsidR="00CA71D0" w:rsidRDefault="0009017E" w:rsidP="00317F34">
      <w:pPr>
        <w:pStyle w:val="BodyText1"/>
        <w:numPr>
          <w:ilvl w:val="1"/>
          <w:numId w:val="7"/>
        </w:numPr>
      </w:pPr>
      <w:r>
        <w:t xml:space="preserve">Hvis Betaler ikke er samme person som Anmelder, og </w:t>
      </w:r>
    </w:p>
    <w:p w:rsidR="00CA71D0" w:rsidRDefault="0009017E" w:rsidP="00317F34">
      <w:pPr>
        <w:pStyle w:val="BodyText1"/>
        <w:numPr>
          <w:ilvl w:val="1"/>
          <w:numId w:val="7"/>
        </w:numPr>
      </w:pPr>
      <w:r>
        <w:t>Betaleren er kernekunde</w:t>
      </w:r>
      <w:r w:rsidR="00CA71D0">
        <w:t>,</w:t>
      </w:r>
      <w:r>
        <w:t xml:space="preserve"> </w:t>
      </w:r>
      <w:r w:rsidR="00CA71D0">
        <w:t>og</w:t>
      </w:r>
    </w:p>
    <w:p w:rsidR="0009017E" w:rsidRDefault="0009017E" w:rsidP="00317F34">
      <w:pPr>
        <w:pStyle w:val="BodyText1"/>
        <w:numPr>
          <w:ilvl w:val="1"/>
          <w:numId w:val="7"/>
        </w:numPr>
      </w:pPr>
      <w:r>
        <w:t>Anmelder er bemyndiget af Betaler.</w:t>
      </w:r>
    </w:p>
    <w:p w:rsidR="00CA71D0" w:rsidRDefault="00CA71D0" w:rsidP="00317F34">
      <w:pPr>
        <w:pStyle w:val="BodyText1"/>
        <w:numPr>
          <w:ilvl w:val="0"/>
          <w:numId w:val="7"/>
        </w:numPr>
      </w:pPr>
      <w:r>
        <w:t>S</w:t>
      </w:r>
      <w:r w:rsidR="003E3D14">
        <w:t>c</w:t>
      </w:r>
      <w:r>
        <w:t>enarie 2:</w:t>
      </w:r>
    </w:p>
    <w:p w:rsidR="00CA71D0" w:rsidRDefault="00CA71D0" w:rsidP="00317F34">
      <w:pPr>
        <w:pStyle w:val="BodyText1"/>
        <w:numPr>
          <w:ilvl w:val="1"/>
          <w:numId w:val="7"/>
        </w:numPr>
      </w:pPr>
      <w:r>
        <w:t>Hvis Betaler er samme person som Anmelder, og</w:t>
      </w:r>
    </w:p>
    <w:p w:rsidR="00CA71D0" w:rsidRDefault="00CA71D0" w:rsidP="00317F34">
      <w:pPr>
        <w:pStyle w:val="BodyText1"/>
        <w:numPr>
          <w:ilvl w:val="1"/>
          <w:numId w:val="7"/>
        </w:numPr>
      </w:pPr>
      <w:r>
        <w:t>Betaleren er kernekunde</w:t>
      </w:r>
    </w:p>
    <w:p w:rsidR="00622857" w:rsidRDefault="00622857" w:rsidP="00CA71D0">
      <w:pPr>
        <w:pStyle w:val="BodyText1"/>
      </w:pPr>
    </w:p>
    <w:p w:rsidR="00622857" w:rsidRDefault="00622857" w:rsidP="00AC1805">
      <w:pPr>
        <w:pStyle w:val="BodyText1"/>
      </w:pPr>
    </w:p>
    <w:p w:rsidR="0017153B" w:rsidRDefault="0017153B" w:rsidP="0017153B">
      <w:pPr>
        <w:pStyle w:val="Heading2"/>
      </w:pPr>
      <w:bookmarkStart w:id="30" w:name="_Toc459379091"/>
      <w:r>
        <w:lastRenderedPageBreak/>
        <w:t>Kommune</w:t>
      </w:r>
      <w:bookmarkEnd w:id="30"/>
    </w:p>
    <w:p w:rsidR="0089526B" w:rsidRDefault="0089526B" w:rsidP="00875B42">
      <w:pPr>
        <w:pStyle w:val="BodyText1"/>
      </w:pPr>
      <w:r>
        <w:t>Kommunen</w:t>
      </w:r>
      <w:r w:rsidR="003E3D14">
        <w:t>,</w:t>
      </w:r>
      <w:r w:rsidR="00C15BEC">
        <w:t xml:space="preserve"> </w:t>
      </w:r>
      <w:r>
        <w:t>hvor jorden stammer</w:t>
      </w:r>
      <w:r w:rsidR="00C15BEC">
        <w:t xml:space="preserve"> fra</w:t>
      </w:r>
      <w:r w:rsidR="003E3D14">
        <w:t>,</w:t>
      </w:r>
      <w:r w:rsidR="00C15BEC">
        <w:t xml:space="preserve"> </w:t>
      </w:r>
      <w:r>
        <w:t>skal behandle jordflytningen.</w:t>
      </w:r>
    </w:p>
    <w:p w:rsidR="00875B42" w:rsidRPr="00875B42" w:rsidRDefault="00875B42" w:rsidP="00875B42">
      <w:pPr>
        <w:pStyle w:val="BodyText1"/>
      </w:pPr>
      <w:r>
        <w:t>Følgende afsnit omhandle</w:t>
      </w:r>
      <w:r w:rsidR="0089526B">
        <w:t>r,</w:t>
      </w:r>
      <w:r>
        <w:t xml:space="preserve"> hvilke kriterier FlytJord </w:t>
      </w:r>
      <w:r w:rsidR="0065348C">
        <w:t>anvender</w:t>
      </w:r>
      <w:r>
        <w:t xml:space="preserve"> i forbindelse med autogodkendelse af en jordflytningsanmeldelse.</w:t>
      </w:r>
    </w:p>
    <w:p w:rsidR="00F04859" w:rsidRDefault="00F04859" w:rsidP="00F04859">
      <w:pPr>
        <w:pStyle w:val="Heading3"/>
      </w:pPr>
      <w:bookmarkStart w:id="31" w:name="_Toc459379092"/>
      <w:r>
        <w:t>Intakt jord</w:t>
      </w:r>
      <w:bookmarkEnd w:id="31"/>
    </w:p>
    <w:p w:rsidR="0073055D" w:rsidRPr="0073055D" w:rsidRDefault="0073055D" w:rsidP="0073055D">
      <w:pPr>
        <w:pStyle w:val="BodyText1"/>
      </w:pPr>
      <w:r>
        <w:t>Begrebet ”Intakt jord” dække over den uberørte jord, som ligger under det øve</w:t>
      </w:r>
      <w:r>
        <w:t>r</w:t>
      </w:r>
      <w:r>
        <w:t>ste jordlag.</w:t>
      </w:r>
    </w:p>
    <w:p w:rsidR="00F04859" w:rsidRDefault="003D0033" w:rsidP="00F04859">
      <w:bookmarkStart w:id="32" w:name="OLE_LINK1"/>
      <w:bookmarkStart w:id="33" w:name="OLE_LINK2"/>
      <w:r>
        <w:t>En anmeldelse kan ikke autogodkendes, h</w:t>
      </w:r>
      <w:r w:rsidR="00F04859">
        <w:t>vis jorden stammer fra e</w:t>
      </w:r>
      <w:r w:rsidR="0073055D">
        <w:t>n områd</w:t>
      </w:r>
      <w:r w:rsidR="0073055D">
        <w:t>e</w:t>
      </w:r>
      <w:r w:rsidR="0065348C">
        <w:t>klassificeret</w:t>
      </w:r>
      <w:r w:rsidR="0073055D">
        <w:t xml:space="preserve"> </w:t>
      </w:r>
      <w:r w:rsidR="00F04859">
        <w:t>ejendom (lige meget hvilken kategori)</w:t>
      </w:r>
      <w:r>
        <w:t>,</w:t>
      </w:r>
      <w:r w:rsidR="00F04859">
        <w:t xml:space="preserve"> </w:t>
      </w:r>
      <w:r w:rsidR="00F04859" w:rsidRPr="00FF0C38">
        <w:rPr>
          <w:b/>
        </w:rPr>
        <w:t xml:space="preserve">og </w:t>
      </w:r>
      <w:r w:rsidR="003E3D14">
        <w:t>jorden</w:t>
      </w:r>
      <w:r w:rsidR="003E3D14" w:rsidRPr="003E3D14">
        <w:t xml:space="preserve"> </w:t>
      </w:r>
      <w:r w:rsidR="0073055D">
        <w:t xml:space="preserve">i anmeldelsen </w:t>
      </w:r>
      <w:r w:rsidR="0065348C">
        <w:t>er angivet som intakt jord</w:t>
      </w:r>
      <w:r w:rsidR="003E3D14">
        <w:t>,</w:t>
      </w:r>
      <w:r w:rsidR="00F04859">
        <w:t xml:space="preserve"> </w:t>
      </w:r>
      <w:r>
        <w:t>og jordforureningsklassen er</w:t>
      </w:r>
      <w:r w:rsidR="0073055D">
        <w:t xml:space="preserve"> blevet </w:t>
      </w:r>
      <w:r w:rsidR="00F04859">
        <w:t>nedklassifice</w:t>
      </w:r>
      <w:r w:rsidR="0065348C">
        <w:t>ret</w:t>
      </w:r>
      <w:r>
        <w:t xml:space="preserve"> af anmelderen. </w:t>
      </w:r>
    </w:p>
    <w:bookmarkEnd w:id="32"/>
    <w:bookmarkEnd w:id="33"/>
    <w:p w:rsidR="00F04859" w:rsidRPr="00F04859" w:rsidRDefault="00F04859" w:rsidP="00F04859">
      <w:pPr>
        <w:pStyle w:val="BodyText1"/>
      </w:pPr>
    </w:p>
    <w:p w:rsidR="006B3B52" w:rsidRDefault="006B3B52" w:rsidP="006B3B52">
      <w:pPr>
        <w:pStyle w:val="Heading3"/>
      </w:pPr>
      <w:bookmarkStart w:id="34" w:name="_Toc459379093"/>
      <w:r>
        <w:t xml:space="preserve">Opklassificering af </w:t>
      </w:r>
      <w:r w:rsidR="00F909C6">
        <w:t xml:space="preserve">forureningsgraden for </w:t>
      </w:r>
      <w:r>
        <w:t>jorden</w:t>
      </w:r>
      <w:bookmarkEnd w:id="34"/>
    </w:p>
    <w:p w:rsidR="006B3B52" w:rsidRPr="006B3B52" w:rsidRDefault="006B3B52" w:rsidP="006B3B52">
      <w:pPr>
        <w:pStyle w:val="BodyText1"/>
      </w:pPr>
      <w:r>
        <w:t>Opklassificere</w:t>
      </w:r>
      <w:r w:rsidR="0065348C">
        <w:t>r</w:t>
      </w:r>
      <w:r>
        <w:t xml:space="preserve"> brugeren </w:t>
      </w:r>
      <w:r w:rsidR="003D0033">
        <w:t xml:space="preserve">jordforureningsklassen </w:t>
      </w:r>
      <w:r>
        <w:t xml:space="preserve">i forholdt til klassificeringen fundet ved de eksterne datakilder, skal anmeldelsen </w:t>
      </w:r>
      <w:r w:rsidR="00F909C6">
        <w:t xml:space="preserve">altid </w:t>
      </w:r>
      <w:r>
        <w:t>behandles manuelt af kommunen.</w:t>
      </w:r>
    </w:p>
    <w:p w:rsidR="00D320EB" w:rsidRDefault="00D320EB" w:rsidP="006B3B52">
      <w:pPr>
        <w:pStyle w:val="Heading3"/>
      </w:pPr>
      <w:bookmarkStart w:id="35" w:name="_Toc459379094"/>
      <w:r>
        <w:t>Anden oprindelse</w:t>
      </w:r>
      <w:bookmarkEnd w:id="35"/>
    </w:p>
    <w:p w:rsidR="00D320EB" w:rsidRPr="00D320EB" w:rsidRDefault="008556A8" w:rsidP="00D320EB">
      <w:pPr>
        <w:pStyle w:val="BodyText1"/>
      </w:pPr>
      <w:r>
        <w:t>Jord hvor oprindelsesstedet er angivet som ”Anden oprindelse” må ikke godke</w:t>
      </w:r>
      <w:r>
        <w:t>n</w:t>
      </w:r>
      <w:r>
        <w:t>des automatisk af systemet uanset mængde, jordklassifikation og modtagera</w:t>
      </w:r>
      <w:r>
        <w:t>n</w:t>
      </w:r>
      <w:r>
        <w:t>læg.</w:t>
      </w:r>
    </w:p>
    <w:p w:rsidR="005D7426" w:rsidRPr="00CD12F2" w:rsidRDefault="00025DF3" w:rsidP="006B3B52">
      <w:pPr>
        <w:pStyle w:val="Heading3"/>
        <w:rPr>
          <w:highlight w:val="darkGreen"/>
        </w:rPr>
      </w:pPr>
      <w:bookmarkStart w:id="36" w:name="_Toc459379095"/>
      <w:r w:rsidRPr="00CD12F2">
        <w:rPr>
          <w:highlight w:val="darkGreen"/>
        </w:rPr>
        <w:t>Aarhus</w:t>
      </w:r>
      <w:r w:rsidR="005D7426" w:rsidRPr="00CD12F2">
        <w:rPr>
          <w:highlight w:val="darkGreen"/>
        </w:rPr>
        <w:t xml:space="preserve"> Kommune</w:t>
      </w:r>
      <w:bookmarkEnd w:id="36"/>
    </w:p>
    <w:p w:rsidR="004E4F9B" w:rsidRDefault="004E4F9B" w:rsidP="0017153B">
      <w:pPr>
        <w:pStyle w:val="BodyText1"/>
      </w:pPr>
      <w:r>
        <w:t>Nedenstående figurer og den nedenstående tabel danner grundlag for det omfa</w:t>
      </w:r>
      <w:r>
        <w:t>t</w:t>
      </w:r>
      <w:r>
        <w:t xml:space="preserve">tende regelsæt for at FlytJord </w:t>
      </w:r>
      <w:r w:rsidR="00840DB9">
        <w:t xml:space="preserve">specielt </w:t>
      </w:r>
      <w:r>
        <w:t>for Aarhus Kommune kan autogodkende anmeldelsen.</w:t>
      </w:r>
      <w:r w:rsidR="00C85D3D">
        <w:br/>
      </w:r>
      <w:r w:rsidR="00C85D3D" w:rsidRPr="00C85D3D">
        <w:rPr>
          <w:b/>
          <w:highlight w:val="magenta"/>
        </w:rPr>
        <w:t xml:space="preserve">Bemærk: </w:t>
      </w:r>
      <w:r w:rsidR="00C85D3D" w:rsidRPr="00C85D3D">
        <w:rPr>
          <w:i/>
          <w:highlight w:val="magenta"/>
        </w:rPr>
        <w:t xml:space="preserve">I v1.1 er der indført følgende overordnede regel, som går forud for nedenstående regler: </w:t>
      </w:r>
      <w:r w:rsidR="00C85D3D" w:rsidRPr="00C85D3D">
        <w:rPr>
          <w:i/>
          <w:highlight w:val="magenta"/>
        </w:rPr>
        <w:br/>
      </w:r>
      <w:r w:rsidR="00C85D3D" w:rsidRPr="00C85D3D">
        <w:rPr>
          <w:rFonts w:cs="Arial"/>
          <w:i/>
          <w:color w:val="000000"/>
          <w:szCs w:val="20"/>
          <w:highlight w:val="magenta"/>
          <w:lang w:eastAsia="da-DK"/>
        </w:rPr>
        <w:t xml:space="preserve">Hvis anmelder har bemærkninger til jordflytningen, skal anmeldelsen </w:t>
      </w:r>
      <w:r w:rsidR="00C85D3D" w:rsidRPr="00C85D3D">
        <w:rPr>
          <w:rFonts w:cs="Arial"/>
          <w:b/>
          <w:i/>
          <w:color w:val="000000"/>
          <w:szCs w:val="20"/>
          <w:highlight w:val="magenta"/>
          <w:lang w:eastAsia="da-DK"/>
        </w:rPr>
        <w:t>ikke</w:t>
      </w:r>
      <w:r w:rsidR="00C85D3D" w:rsidRPr="00C85D3D">
        <w:rPr>
          <w:rFonts w:cs="Arial"/>
          <w:i/>
          <w:color w:val="000000"/>
          <w:szCs w:val="20"/>
          <w:highlight w:val="magenta"/>
          <w:lang w:eastAsia="da-DK"/>
        </w:rPr>
        <w:t xml:space="preserve"> aut</w:t>
      </w:r>
      <w:r w:rsidR="00C85D3D" w:rsidRPr="00C85D3D">
        <w:rPr>
          <w:rFonts w:cs="Arial"/>
          <w:i/>
          <w:color w:val="000000"/>
          <w:szCs w:val="20"/>
          <w:highlight w:val="magenta"/>
          <w:lang w:eastAsia="da-DK"/>
        </w:rPr>
        <w:t>o</w:t>
      </w:r>
      <w:r w:rsidR="00C85D3D" w:rsidRPr="00C85D3D">
        <w:rPr>
          <w:rFonts w:cs="Arial"/>
          <w:i/>
          <w:color w:val="000000"/>
          <w:szCs w:val="20"/>
          <w:highlight w:val="magenta"/>
          <w:lang w:eastAsia="da-DK"/>
        </w:rPr>
        <w:t xml:space="preserve">godkendes. </w:t>
      </w:r>
      <w:r w:rsidR="00C85D3D" w:rsidRPr="00C85D3D">
        <w:rPr>
          <w:i/>
          <w:highlight w:val="magenta"/>
        </w:rPr>
        <w:t>Dette gælder for samtlige bemærkningsfelter, som anmelder kan udfylde (bemærkningsfelterne Tidligere erhvervsaktivitet, Beskrivelse af jorda</w:t>
      </w:r>
      <w:r w:rsidR="00C85D3D" w:rsidRPr="00C85D3D">
        <w:rPr>
          <w:i/>
          <w:highlight w:val="magenta"/>
        </w:rPr>
        <w:t>r</w:t>
      </w:r>
      <w:r w:rsidR="00C85D3D" w:rsidRPr="00C85D3D">
        <w:rPr>
          <w:i/>
          <w:highlight w:val="magenta"/>
        </w:rPr>
        <w:t>bejdet, Bemærkninger til projektet, Bemærkninger til anmeldelsen, Bemærkni</w:t>
      </w:r>
      <w:r w:rsidR="00C85D3D" w:rsidRPr="00C85D3D">
        <w:rPr>
          <w:i/>
          <w:highlight w:val="magenta"/>
        </w:rPr>
        <w:t>n</w:t>
      </w:r>
      <w:r w:rsidR="00C85D3D" w:rsidRPr="00C85D3D">
        <w:rPr>
          <w:i/>
          <w:highlight w:val="magenta"/>
        </w:rPr>
        <w:t>ger til kommunen og Bemærkninger til jordmodtager).</w:t>
      </w:r>
    </w:p>
    <w:p w:rsidR="00B07ECB" w:rsidRDefault="004E4F9B" w:rsidP="00B07ECB">
      <w:pPr>
        <w:pStyle w:val="BodyText1"/>
      </w:pPr>
      <w:r>
        <w:t>Figurernes øverste række viser de forskellige resultater af jordforureningsopsl</w:t>
      </w:r>
      <w:r>
        <w:t>a</w:t>
      </w:r>
      <w:r>
        <w:t>get. Rækken under angiver om anmeldelsen skal godkendes manuelt eller a</w:t>
      </w:r>
      <w:r>
        <w:t>u</w:t>
      </w:r>
      <w:r>
        <w:t>tomatisk af FlytJord</w:t>
      </w:r>
      <w:r w:rsidR="008323B8" w:rsidRPr="000E3E0D">
        <w:rPr>
          <w:highlight w:val="darkGreen"/>
        </w:rPr>
        <w:t>.</w:t>
      </w:r>
      <w:r w:rsidR="00B07ECB" w:rsidRPr="000E3E0D">
        <w:rPr>
          <w:highlight w:val="darkGreen"/>
        </w:rPr>
        <w:t xml:space="preserve"> Negativ betyder, at der ikke er fundet noget i opslaget i de eksterne datakilder.</w:t>
      </w:r>
    </w:p>
    <w:p w:rsidR="0017153B" w:rsidRPr="000E3E0D" w:rsidRDefault="00CD12F2" w:rsidP="0017153B">
      <w:pPr>
        <w:pStyle w:val="BodyText1"/>
        <w:rPr>
          <w:noProof/>
          <w:highlight w:val="darkGreen"/>
        </w:rPr>
      </w:pPr>
      <w:r w:rsidRPr="000E3E0D">
        <w:rPr>
          <w:sz w:val="14"/>
          <w:szCs w:val="16"/>
          <w:highlight w:val="darkGreen"/>
        </w:rPr>
        <w:lastRenderedPageBreak/>
        <w:t>Godkendelse hvor forureningsgraden dokumenteres:</w:t>
      </w:r>
      <w:r w:rsidRPr="000E3E0D">
        <w:rPr>
          <w:noProof/>
          <w:highlight w:val="darkGreen"/>
        </w:rPr>
        <w:t xml:space="preserve"> </w:t>
      </w:r>
      <w:r w:rsidRPr="000E3E0D">
        <w:rPr>
          <w:noProof/>
          <w:sz w:val="14"/>
          <w:szCs w:val="16"/>
          <w:highlight w:val="darkGreen"/>
          <w:lang w:eastAsia="da-DK"/>
        </w:rPr>
        <w:drawing>
          <wp:inline distT="0" distB="0" distL="0" distR="0" wp14:anchorId="7F456D90" wp14:editId="25891FBB">
            <wp:extent cx="4554220" cy="993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54220" cy="993324"/>
                    </a:xfrm>
                    <a:prstGeom prst="rect">
                      <a:avLst/>
                    </a:prstGeom>
                  </pic:spPr>
                </pic:pic>
              </a:graphicData>
            </a:graphic>
          </wp:inline>
        </w:drawing>
      </w:r>
    </w:p>
    <w:p w:rsidR="00CD12F2" w:rsidRPr="000E3E0D" w:rsidRDefault="00CD12F2" w:rsidP="0017153B">
      <w:pPr>
        <w:pStyle w:val="BodyText1"/>
        <w:rPr>
          <w:sz w:val="14"/>
          <w:szCs w:val="14"/>
          <w:highlight w:val="darkGreen"/>
        </w:rPr>
      </w:pPr>
      <w:r w:rsidRPr="000E3E0D">
        <w:rPr>
          <w:noProof/>
          <w:sz w:val="14"/>
          <w:szCs w:val="14"/>
          <w:highlight w:val="darkGreen"/>
        </w:rPr>
        <w:t>Godkendelse fra kommunen når forurenings dokumenteres OG forureningsgraden nedgraderes:</w:t>
      </w:r>
      <w:r w:rsidRPr="000E3E0D">
        <w:rPr>
          <w:noProof/>
          <w:sz w:val="14"/>
          <w:szCs w:val="14"/>
          <w:highlight w:val="darkGreen"/>
        </w:rPr>
        <w:br/>
      </w:r>
      <w:r w:rsidRPr="000E3E0D">
        <w:rPr>
          <w:noProof/>
          <w:sz w:val="14"/>
          <w:szCs w:val="14"/>
          <w:highlight w:val="darkGreen"/>
          <w:lang w:eastAsia="da-DK"/>
        </w:rPr>
        <w:drawing>
          <wp:inline distT="0" distB="0" distL="0" distR="0" wp14:anchorId="18930A80" wp14:editId="5C068180">
            <wp:extent cx="4554220" cy="7065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4220" cy="706516"/>
                    </a:xfrm>
                    <a:prstGeom prst="rect">
                      <a:avLst/>
                    </a:prstGeom>
                  </pic:spPr>
                </pic:pic>
              </a:graphicData>
            </a:graphic>
          </wp:inline>
        </w:drawing>
      </w:r>
    </w:p>
    <w:p w:rsidR="00CD12F2" w:rsidRPr="00CD12F2" w:rsidRDefault="00CD12F2" w:rsidP="00CD12F2">
      <w:pPr>
        <w:pStyle w:val="BodyText1"/>
        <w:rPr>
          <w:sz w:val="14"/>
          <w:szCs w:val="14"/>
        </w:rPr>
      </w:pPr>
      <w:r w:rsidRPr="000E3E0D">
        <w:rPr>
          <w:noProof/>
          <w:sz w:val="14"/>
          <w:szCs w:val="14"/>
          <w:highlight w:val="darkGreen"/>
        </w:rPr>
        <w:t>Godkendelse fra kommunen når forurenings dokumenteres OG forureningsgraden IKKE nedgraderes:</w:t>
      </w:r>
      <w:r w:rsidRPr="000E3E0D">
        <w:rPr>
          <w:noProof/>
          <w:sz w:val="14"/>
          <w:szCs w:val="14"/>
          <w:highlight w:val="darkGreen"/>
        </w:rPr>
        <w:br/>
      </w:r>
      <w:r w:rsidRPr="000E3E0D">
        <w:rPr>
          <w:noProof/>
          <w:sz w:val="14"/>
          <w:szCs w:val="14"/>
          <w:highlight w:val="darkGreen"/>
          <w:lang w:eastAsia="da-DK"/>
        </w:rPr>
        <w:drawing>
          <wp:inline distT="0" distB="0" distL="0" distR="0" wp14:anchorId="00A303C4" wp14:editId="08D417C6">
            <wp:extent cx="4554220" cy="71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4220" cy="711540"/>
                    </a:xfrm>
                    <a:prstGeom prst="rect">
                      <a:avLst/>
                    </a:prstGeom>
                  </pic:spPr>
                </pic:pic>
              </a:graphicData>
            </a:graphic>
          </wp:inline>
        </w:drawing>
      </w:r>
    </w:p>
    <w:p w:rsidR="0017153B" w:rsidRDefault="00CD12F2" w:rsidP="0017153B">
      <w:pPr>
        <w:pStyle w:val="BodyText1"/>
      </w:pPr>
      <w:r>
        <w:br/>
      </w:r>
      <w:r w:rsidR="00683B5C" w:rsidRPr="00C07FB4">
        <w:t>Maks. grænser for autogodkendelse</w:t>
      </w:r>
      <w:r w:rsidR="0017153B" w:rsidRPr="00C07FB4">
        <w:t>:</w:t>
      </w:r>
    </w:p>
    <w:p w:rsidR="0017153B" w:rsidRDefault="0017153B" w:rsidP="0017153B">
      <w:pPr>
        <w:pStyle w:val="BodyText1"/>
      </w:pPr>
      <w:r w:rsidRPr="006B3B52">
        <w:rPr>
          <w:b/>
        </w:rPr>
        <w:t>OMK Ren:</w:t>
      </w:r>
      <w:r>
        <w:t xml:space="preserve"> 150 ton</w:t>
      </w:r>
    </w:p>
    <w:p w:rsidR="0017153B" w:rsidRDefault="001B7001" w:rsidP="0017153B">
      <w:pPr>
        <w:pStyle w:val="BodyText1"/>
      </w:pPr>
      <w:r>
        <w:rPr>
          <w:b/>
        </w:rPr>
        <w:t>OMK</w:t>
      </w:r>
      <w:r w:rsidR="0017153B" w:rsidRPr="006B3B52">
        <w:rPr>
          <w:b/>
        </w:rPr>
        <w:t xml:space="preserve"> Analysefri </w:t>
      </w:r>
      <w:r w:rsidR="00AB0634" w:rsidRPr="006B3B52">
        <w:rPr>
          <w:b/>
        </w:rPr>
        <w:t>Let forurenet</w:t>
      </w:r>
      <w:r w:rsidR="0017153B" w:rsidRPr="006B3B52">
        <w:rPr>
          <w:b/>
        </w:rPr>
        <w:t>:</w:t>
      </w:r>
      <w:r w:rsidR="0017153B">
        <w:t xml:space="preserve"> 150 ton</w:t>
      </w:r>
    </w:p>
    <w:p w:rsidR="0017153B" w:rsidRDefault="0017153B" w:rsidP="0017153B">
      <w:pPr>
        <w:pStyle w:val="BodyText1"/>
      </w:pPr>
      <w:r w:rsidRPr="006B3B52">
        <w:rPr>
          <w:b/>
        </w:rPr>
        <w:t>OMK Analysepligtig:</w:t>
      </w:r>
      <w:r>
        <w:t>18 ton</w:t>
      </w:r>
    </w:p>
    <w:p w:rsidR="006B3B52" w:rsidRDefault="001010FC" w:rsidP="0017153B">
      <w:pPr>
        <w:pStyle w:val="BodyText1"/>
      </w:pPr>
      <w:r w:rsidRPr="000E3E0D">
        <w:rPr>
          <w:b/>
          <w:highlight w:val="darkGreen"/>
        </w:rPr>
        <w:t>V2, V1, Geoenviron</w:t>
      </w:r>
      <w:r w:rsidR="006B3B52" w:rsidRPr="000E3E0D">
        <w:rPr>
          <w:b/>
          <w:highlight w:val="darkGreen"/>
        </w:rPr>
        <w:t>:</w:t>
      </w:r>
      <w:r w:rsidR="006B3B52" w:rsidRPr="000E3E0D">
        <w:rPr>
          <w:highlight w:val="darkGreen"/>
        </w:rPr>
        <w:t xml:space="preserve"> </w:t>
      </w:r>
      <w:r w:rsidR="00683B5C" w:rsidRPr="000E3E0D">
        <w:rPr>
          <w:highlight w:val="darkGreen"/>
        </w:rPr>
        <w:t>Kan ikke autogodkendes.</w:t>
      </w:r>
      <w:r w:rsidR="006B3B52">
        <w:t xml:space="preserve"> </w:t>
      </w:r>
    </w:p>
    <w:p w:rsidR="00B07ECB" w:rsidRDefault="00B07ECB" w:rsidP="0017153B">
      <w:pPr>
        <w:pStyle w:val="BodyText1"/>
        <w:rPr>
          <w:b/>
        </w:rPr>
      </w:pPr>
    </w:p>
    <w:p w:rsidR="001E4167" w:rsidRDefault="001E4167" w:rsidP="0017153B">
      <w:pPr>
        <w:pStyle w:val="BodyText1"/>
        <w:rPr>
          <w:b/>
        </w:rPr>
      </w:pPr>
      <w:r w:rsidRPr="001E4167">
        <w:rPr>
          <w:b/>
        </w:rPr>
        <w:t>Konkrete eksempler</w:t>
      </w:r>
      <w:r>
        <w:rPr>
          <w:b/>
        </w:rPr>
        <w:t>:</w:t>
      </w:r>
    </w:p>
    <w:p w:rsidR="004E4F9B" w:rsidRPr="004E4F9B" w:rsidRDefault="004E4F9B" w:rsidP="0017153B">
      <w:pPr>
        <w:pStyle w:val="BodyText1"/>
      </w:pPr>
      <w:r w:rsidRPr="004E4F9B">
        <w:t xml:space="preserve">For </w:t>
      </w:r>
      <w:r>
        <w:t>at</w:t>
      </w:r>
      <w:r w:rsidR="0065348C">
        <w:t xml:space="preserve"> underbygge ovenstående figurer</w:t>
      </w:r>
      <w:r>
        <w:t xml:space="preserve">, </w:t>
      </w:r>
      <w:r w:rsidR="0065348C">
        <w:t>er der</w:t>
      </w:r>
      <w:r>
        <w:t xml:space="preserve"> liste</w:t>
      </w:r>
      <w:r w:rsidR="0065348C">
        <w:t>t</w:t>
      </w:r>
      <w:r>
        <w:t xml:space="preserve"> en række konkrete ekse</w:t>
      </w:r>
      <w:r>
        <w:t>m</w:t>
      </w:r>
      <w:r>
        <w:t>pler i nedenstående tabel.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11"/>
        <w:gridCol w:w="1173"/>
        <w:gridCol w:w="1464"/>
        <w:gridCol w:w="1352"/>
        <w:gridCol w:w="1061"/>
      </w:tblGrid>
      <w:tr w:rsidR="00822E97" w:rsidTr="000E3E0D">
        <w:tc>
          <w:tcPr>
            <w:tcW w:w="1921" w:type="dxa"/>
          </w:tcPr>
          <w:p w:rsidR="00822E97" w:rsidRDefault="00822E97" w:rsidP="00672F0A">
            <w:r>
              <w:t>Jordo</w:t>
            </w:r>
            <w:r>
              <w:t>p</w:t>
            </w:r>
            <w:r>
              <w:t>slag</w:t>
            </w:r>
          </w:p>
        </w:tc>
        <w:tc>
          <w:tcPr>
            <w:tcW w:w="1428" w:type="dxa"/>
          </w:tcPr>
          <w:p w:rsidR="00822E97" w:rsidRDefault="00822E97" w:rsidP="00672F0A">
            <w:r>
              <w:t>Jor</w:t>
            </w:r>
            <w:r>
              <w:t>d</w:t>
            </w:r>
            <w:r>
              <w:t>mængde ton</w:t>
            </w:r>
          </w:p>
        </w:tc>
        <w:tc>
          <w:tcPr>
            <w:tcW w:w="1419" w:type="dxa"/>
          </w:tcPr>
          <w:p w:rsidR="00822E97" w:rsidRDefault="00822E97" w:rsidP="00672F0A">
            <w:r>
              <w:t>FlytJord klassifik</w:t>
            </w:r>
            <w:r>
              <w:t>a</w:t>
            </w:r>
            <w:r>
              <w:t>tion</w:t>
            </w:r>
          </w:p>
        </w:tc>
        <w:tc>
          <w:tcPr>
            <w:tcW w:w="1954" w:type="dxa"/>
          </w:tcPr>
          <w:p w:rsidR="00822E97" w:rsidRDefault="00AB0634" w:rsidP="00672F0A">
            <w:r>
              <w:t>Op eller ne</w:t>
            </w:r>
            <w:r>
              <w:t>d</w:t>
            </w:r>
            <w:r>
              <w:t>klassificering til:</w:t>
            </w:r>
          </w:p>
        </w:tc>
        <w:tc>
          <w:tcPr>
            <w:tcW w:w="1656" w:type="dxa"/>
          </w:tcPr>
          <w:p w:rsidR="00822E97" w:rsidRDefault="00822E97" w:rsidP="00672F0A">
            <w:r>
              <w:t>Dokument</w:t>
            </w:r>
            <w:r>
              <w:t>a</w:t>
            </w:r>
            <w:r>
              <w:t>tion krævet</w:t>
            </w:r>
          </w:p>
        </w:tc>
        <w:tc>
          <w:tcPr>
            <w:tcW w:w="1476" w:type="dxa"/>
          </w:tcPr>
          <w:p w:rsidR="00822E97" w:rsidRDefault="00822E97" w:rsidP="00672F0A">
            <w:r>
              <w:t>Behan</w:t>
            </w:r>
            <w:r>
              <w:t>d</w:t>
            </w:r>
            <w:r>
              <w:t>ling</w:t>
            </w:r>
          </w:p>
        </w:tc>
      </w:tr>
      <w:tr w:rsidR="00822E97" w:rsidTr="000E3E0D">
        <w:tc>
          <w:tcPr>
            <w:tcW w:w="1921" w:type="dxa"/>
          </w:tcPr>
          <w:p w:rsidR="00822E97" w:rsidRDefault="00822E97" w:rsidP="00672F0A">
            <w:r>
              <w:t>Negativ</w:t>
            </w:r>
          </w:p>
        </w:tc>
        <w:tc>
          <w:tcPr>
            <w:tcW w:w="1428" w:type="dxa"/>
          </w:tcPr>
          <w:p w:rsidR="00822E97" w:rsidRDefault="00822E97" w:rsidP="00672F0A">
            <w:r>
              <w:t>2000</w:t>
            </w:r>
          </w:p>
        </w:tc>
        <w:tc>
          <w:tcPr>
            <w:tcW w:w="1419" w:type="dxa"/>
          </w:tcPr>
          <w:p w:rsidR="00822E97" w:rsidRDefault="00822E97" w:rsidP="00672F0A">
            <w:r>
              <w:t>Kategori 1</w:t>
            </w:r>
          </w:p>
        </w:tc>
        <w:tc>
          <w:tcPr>
            <w:tcW w:w="1954" w:type="dxa"/>
          </w:tcPr>
          <w:p w:rsidR="00822E97" w:rsidRDefault="00822E97" w:rsidP="00672F0A">
            <w:r>
              <w:t>Kategori 2 eller uden for kategori</w:t>
            </w:r>
          </w:p>
        </w:tc>
        <w:tc>
          <w:tcPr>
            <w:tcW w:w="1656" w:type="dxa"/>
          </w:tcPr>
          <w:p w:rsidR="00822E97" w:rsidRDefault="00822E97" w:rsidP="00672F0A">
            <w:r>
              <w:t>Nej</w:t>
            </w:r>
          </w:p>
        </w:tc>
        <w:tc>
          <w:tcPr>
            <w:tcW w:w="1476" w:type="dxa"/>
          </w:tcPr>
          <w:p w:rsidR="00822E97" w:rsidRDefault="00822E97" w:rsidP="00672F0A">
            <w:r>
              <w:t xml:space="preserve">Manuelt </w:t>
            </w:r>
          </w:p>
        </w:tc>
      </w:tr>
      <w:tr w:rsidR="00822E97" w:rsidTr="000E3E0D">
        <w:tc>
          <w:tcPr>
            <w:tcW w:w="1921" w:type="dxa"/>
          </w:tcPr>
          <w:p w:rsidR="00822E97" w:rsidRDefault="00822E97" w:rsidP="00672F0A">
            <w:r>
              <w:lastRenderedPageBreak/>
              <w:t>Negativ</w:t>
            </w:r>
          </w:p>
        </w:tc>
        <w:tc>
          <w:tcPr>
            <w:tcW w:w="1428" w:type="dxa"/>
          </w:tcPr>
          <w:p w:rsidR="00822E97" w:rsidRDefault="00822E97" w:rsidP="00672F0A">
            <w:r>
              <w:t>2000</w:t>
            </w:r>
          </w:p>
        </w:tc>
        <w:tc>
          <w:tcPr>
            <w:tcW w:w="1419" w:type="dxa"/>
          </w:tcPr>
          <w:p w:rsidR="00822E97" w:rsidRDefault="00822E97" w:rsidP="00672F0A">
            <w:r>
              <w:t>Kategori 1</w:t>
            </w:r>
          </w:p>
        </w:tc>
        <w:tc>
          <w:tcPr>
            <w:tcW w:w="1954" w:type="dxa"/>
          </w:tcPr>
          <w:p w:rsidR="00822E97" w:rsidRDefault="00822E97" w:rsidP="00672F0A">
            <w:r>
              <w:t>Kategori 1</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0E3E0D">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0E3E0D">
        <w:tc>
          <w:tcPr>
            <w:tcW w:w="1921" w:type="dxa"/>
          </w:tcPr>
          <w:p w:rsidR="00822E97" w:rsidRDefault="00822E97" w:rsidP="00672F0A">
            <w:r>
              <w:t>Geoe</w:t>
            </w:r>
            <w:r>
              <w:t>n</w:t>
            </w:r>
            <w:r>
              <w:t>viron</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0E3E0D">
        <w:tc>
          <w:tcPr>
            <w:tcW w:w="1921" w:type="dxa"/>
          </w:tcPr>
          <w:p w:rsidR="00822E97" w:rsidRDefault="00822E97" w:rsidP="00672F0A">
            <w:r>
              <w:t>Geoe</w:t>
            </w:r>
            <w:r>
              <w:t>n</w:t>
            </w:r>
            <w:r>
              <w:t>viron</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Ja</w:t>
            </w:r>
          </w:p>
        </w:tc>
        <w:tc>
          <w:tcPr>
            <w:tcW w:w="1476" w:type="dxa"/>
          </w:tcPr>
          <w:p w:rsidR="00822E97" w:rsidRDefault="00822E97" w:rsidP="00672F0A">
            <w:r>
              <w:t>Manuelt</w:t>
            </w:r>
          </w:p>
        </w:tc>
      </w:tr>
      <w:tr w:rsidR="00822E97" w:rsidTr="000E3E0D">
        <w:tc>
          <w:tcPr>
            <w:tcW w:w="1921" w:type="dxa"/>
          </w:tcPr>
          <w:p w:rsidR="00822E97" w:rsidRDefault="00822E97" w:rsidP="00672F0A">
            <w:r>
              <w:t>Geoe</w:t>
            </w:r>
            <w:r>
              <w:t>n</w:t>
            </w:r>
            <w:r>
              <w:t>viron</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1</w:t>
            </w:r>
          </w:p>
        </w:tc>
        <w:tc>
          <w:tcPr>
            <w:tcW w:w="1656" w:type="dxa"/>
          </w:tcPr>
          <w:p w:rsidR="00822E97" w:rsidRDefault="00822E97" w:rsidP="00672F0A">
            <w:r>
              <w:t>Ja</w:t>
            </w:r>
          </w:p>
        </w:tc>
        <w:tc>
          <w:tcPr>
            <w:tcW w:w="1476" w:type="dxa"/>
          </w:tcPr>
          <w:p w:rsidR="00822E97" w:rsidRDefault="00822E97" w:rsidP="00672F0A">
            <w:r>
              <w:t>Manuelt</w:t>
            </w:r>
          </w:p>
        </w:tc>
      </w:tr>
      <w:tr w:rsidR="00822E97" w:rsidTr="000E3E0D">
        <w:tc>
          <w:tcPr>
            <w:tcW w:w="1921" w:type="dxa"/>
          </w:tcPr>
          <w:p w:rsidR="00822E97" w:rsidRDefault="00822E97" w:rsidP="00672F0A">
            <w:proofErr w:type="spellStart"/>
            <w:r>
              <w:t>Omk</w:t>
            </w:r>
            <w:proofErr w:type="spellEnd"/>
            <w:r>
              <w:t xml:space="preserve"> kat. 1</w:t>
            </w:r>
          </w:p>
        </w:tc>
        <w:tc>
          <w:tcPr>
            <w:tcW w:w="1428" w:type="dxa"/>
          </w:tcPr>
          <w:p w:rsidR="00822E97" w:rsidRDefault="00822E97" w:rsidP="00672F0A">
            <w:r>
              <w:t>151</w:t>
            </w:r>
          </w:p>
        </w:tc>
        <w:tc>
          <w:tcPr>
            <w:tcW w:w="1419" w:type="dxa"/>
          </w:tcPr>
          <w:p w:rsidR="00822E97" w:rsidRDefault="00822E97" w:rsidP="00672F0A">
            <w:r>
              <w:t>Kategori 1</w:t>
            </w:r>
          </w:p>
        </w:tc>
        <w:tc>
          <w:tcPr>
            <w:tcW w:w="1954" w:type="dxa"/>
          </w:tcPr>
          <w:p w:rsidR="00822E97" w:rsidRDefault="00822E97" w:rsidP="00672F0A">
            <w:r>
              <w:t>Kategori 1</w:t>
            </w:r>
          </w:p>
        </w:tc>
        <w:tc>
          <w:tcPr>
            <w:tcW w:w="1656" w:type="dxa"/>
          </w:tcPr>
          <w:p w:rsidR="00822E97" w:rsidRDefault="00822E97" w:rsidP="00672F0A">
            <w:r>
              <w:t>Nej</w:t>
            </w:r>
          </w:p>
        </w:tc>
        <w:tc>
          <w:tcPr>
            <w:tcW w:w="1476" w:type="dxa"/>
          </w:tcPr>
          <w:p w:rsidR="00822E97" w:rsidRDefault="00822E97" w:rsidP="00672F0A">
            <w:r>
              <w:t>Manuelt</w:t>
            </w:r>
          </w:p>
        </w:tc>
      </w:tr>
      <w:tr w:rsidR="00822E97" w:rsidTr="000E3E0D">
        <w:tc>
          <w:tcPr>
            <w:tcW w:w="1921" w:type="dxa"/>
          </w:tcPr>
          <w:p w:rsidR="00822E97" w:rsidRDefault="00822E97" w:rsidP="00672F0A">
            <w:proofErr w:type="spellStart"/>
            <w:r>
              <w:t>Omk</w:t>
            </w:r>
            <w:proofErr w:type="spellEnd"/>
            <w:r>
              <w:t xml:space="preserve"> kat. 1</w:t>
            </w:r>
          </w:p>
        </w:tc>
        <w:tc>
          <w:tcPr>
            <w:tcW w:w="1428" w:type="dxa"/>
          </w:tcPr>
          <w:p w:rsidR="00822E97" w:rsidRDefault="00822E97" w:rsidP="00672F0A">
            <w:r>
              <w:t>150</w:t>
            </w:r>
          </w:p>
        </w:tc>
        <w:tc>
          <w:tcPr>
            <w:tcW w:w="1419" w:type="dxa"/>
          </w:tcPr>
          <w:p w:rsidR="00822E97" w:rsidRDefault="00822E97" w:rsidP="00672F0A">
            <w:r>
              <w:t>Kategori 1</w:t>
            </w:r>
          </w:p>
        </w:tc>
        <w:tc>
          <w:tcPr>
            <w:tcW w:w="1954" w:type="dxa"/>
          </w:tcPr>
          <w:p w:rsidR="00822E97" w:rsidRDefault="00822E97" w:rsidP="00672F0A">
            <w:r>
              <w:t>Kategori 1</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0E3E0D">
        <w:tc>
          <w:tcPr>
            <w:tcW w:w="1921" w:type="dxa"/>
          </w:tcPr>
          <w:p w:rsidR="00822E97" w:rsidRDefault="00822E97" w:rsidP="00672F0A">
            <w:proofErr w:type="spellStart"/>
            <w:r>
              <w:t>Omk</w:t>
            </w:r>
            <w:proofErr w:type="spellEnd"/>
            <w:r>
              <w:t xml:space="preserve"> kat. 1</w:t>
            </w:r>
          </w:p>
        </w:tc>
        <w:tc>
          <w:tcPr>
            <w:tcW w:w="1428" w:type="dxa"/>
          </w:tcPr>
          <w:p w:rsidR="00822E97" w:rsidRDefault="00822E97" w:rsidP="00672F0A">
            <w:r>
              <w:t>1</w:t>
            </w:r>
          </w:p>
        </w:tc>
        <w:tc>
          <w:tcPr>
            <w:tcW w:w="1419" w:type="dxa"/>
          </w:tcPr>
          <w:p w:rsidR="00822E97" w:rsidRDefault="00822E97" w:rsidP="00672F0A">
            <w:r>
              <w:t>Kategori 1</w:t>
            </w:r>
          </w:p>
        </w:tc>
        <w:tc>
          <w:tcPr>
            <w:tcW w:w="1954" w:type="dxa"/>
          </w:tcPr>
          <w:p w:rsidR="00822E97" w:rsidRDefault="00822E97" w:rsidP="00672F0A">
            <w:r>
              <w:t>Kategori 2</w:t>
            </w:r>
          </w:p>
        </w:tc>
        <w:tc>
          <w:tcPr>
            <w:tcW w:w="1656" w:type="dxa"/>
          </w:tcPr>
          <w:p w:rsidR="00822E97" w:rsidRDefault="00822E97" w:rsidP="00672F0A">
            <w:r>
              <w:t>Nej</w:t>
            </w:r>
          </w:p>
        </w:tc>
        <w:tc>
          <w:tcPr>
            <w:tcW w:w="1476" w:type="dxa"/>
          </w:tcPr>
          <w:p w:rsidR="00822E97" w:rsidRDefault="00822E97" w:rsidP="00672F0A">
            <w:r>
              <w:t>Manuelt</w:t>
            </w:r>
          </w:p>
        </w:tc>
      </w:tr>
      <w:tr w:rsidR="00822E97" w:rsidTr="000E3E0D">
        <w:tc>
          <w:tcPr>
            <w:tcW w:w="1921" w:type="dxa"/>
          </w:tcPr>
          <w:p w:rsidR="00822E97" w:rsidRDefault="00822E97" w:rsidP="00672F0A">
            <w:proofErr w:type="spellStart"/>
            <w:r>
              <w:t>Omk</w:t>
            </w:r>
            <w:proofErr w:type="spellEnd"/>
            <w:r>
              <w:t xml:space="preserve"> kat. 1</w:t>
            </w:r>
          </w:p>
        </w:tc>
        <w:tc>
          <w:tcPr>
            <w:tcW w:w="1428" w:type="dxa"/>
          </w:tcPr>
          <w:p w:rsidR="00822E97" w:rsidRDefault="00822E97" w:rsidP="00672F0A">
            <w:r>
              <w:t>1</w:t>
            </w:r>
          </w:p>
        </w:tc>
        <w:tc>
          <w:tcPr>
            <w:tcW w:w="1419" w:type="dxa"/>
          </w:tcPr>
          <w:p w:rsidR="00822E97" w:rsidRDefault="00822E97" w:rsidP="00672F0A">
            <w:r>
              <w:t>Kategori 1</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0E3E0D">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0E3E0D">
        <w:tc>
          <w:tcPr>
            <w:tcW w:w="1921" w:type="dxa"/>
          </w:tcPr>
          <w:p w:rsidR="00822E97" w:rsidRDefault="00822E97" w:rsidP="00672F0A">
            <w:proofErr w:type="spellStart"/>
            <w:r>
              <w:t>Omk</w:t>
            </w:r>
            <w:proofErr w:type="spellEnd"/>
            <w:r>
              <w:t xml:space="preserve"> kat. 2</w:t>
            </w:r>
          </w:p>
        </w:tc>
        <w:tc>
          <w:tcPr>
            <w:tcW w:w="1428" w:type="dxa"/>
          </w:tcPr>
          <w:p w:rsidR="00822E97" w:rsidRDefault="00822E97" w:rsidP="00672F0A">
            <w:r>
              <w:t>151</w:t>
            </w:r>
          </w:p>
        </w:tc>
        <w:tc>
          <w:tcPr>
            <w:tcW w:w="1419" w:type="dxa"/>
          </w:tcPr>
          <w:p w:rsidR="00822E97" w:rsidRDefault="00822E97" w:rsidP="00672F0A">
            <w:r>
              <w:t>Kategori 2</w:t>
            </w:r>
          </w:p>
        </w:tc>
        <w:tc>
          <w:tcPr>
            <w:tcW w:w="1954" w:type="dxa"/>
          </w:tcPr>
          <w:p w:rsidR="00822E97" w:rsidRDefault="00822E97" w:rsidP="00672F0A">
            <w:r>
              <w:t>Kategori 2</w:t>
            </w:r>
          </w:p>
        </w:tc>
        <w:tc>
          <w:tcPr>
            <w:tcW w:w="1656" w:type="dxa"/>
          </w:tcPr>
          <w:p w:rsidR="00822E97" w:rsidRDefault="00822E97" w:rsidP="00672F0A">
            <w:r>
              <w:t>Nej</w:t>
            </w:r>
          </w:p>
        </w:tc>
        <w:tc>
          <w:tcPr>
            <w:tcW w:w="1476" w:type="dxa"/>
          </w:tcPr>
          <w:p w:rsidR="00822E97" w:rsidRDefault="00822E97" w:rsidP="00672F0A">
            <w:r>
              <w:t>Manuelt</w:t>
            </w:r>
          </w:p>
        </w:tc>
      </w:tr>
      <w:tr w:rsidR="00822E97" w:rsidTr="000E3E0D">
        <w:tc>
          <w:tcPr>
            <w:tcW w:w="1921" w:type="dxa"/>
          </w:tcPr>
          <w:p w:rsidR="00822E97" w:rsidRDefault="00822E97" w:rsidP="00672F0A">
            <w:proofErr w:type="spellStart"/>
            <w:r>
              <w:t>Omk</w:t>
            </w:r>
            <w:proofErr w:type="spellEnd"/>
            <w:r>
              <w:t xml:space="preserve"> kat. 2</w:t>
            </w:r>
          </w:p>
        </w:tc>
        <w:tc>
          <w:tcPr>
            <w:tcW w:w="1428" w:type="dxa"/>
          </w:tcPr>
          <w:p w:rsidR="00822E97" w:rsidRDefault="00822E97" w:rsidP="00672F0A">
            <w:r>
              <w:t>150</w:t>
            </w:r>
          </w:p>
        </w:tc>
        <w:tc>
          <w:tcPr>
            <w:tcW w:w="1419" w:type="dxa"/>
          </w:tcPr>
          <w:p w:rsidR="00822E97" w:rsidRDefault="00822E97" w:rsidP="00672F0A">
            <w:r>
              <w:t>Kategori 2</w:t>
            </w:r>
          </w:p>
        </w:tc>
        <w:tc>
          <w:tcPr>
            <w:tcW w:w="1954" w:type="dxa"/>
          </w:tcPr>
          <w:p w:rsidR="00822E97" w:rsidRDefault="00822E97" w:rsidP="00672F0A">
            <w:r>
              <w:t>Kategori 2</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0E3E0D">
        <w:tc>
          <w:tcPr>
            <w:tcW w:w="1921" w:type="dxa"/>
          </w:tcPr>
          <w:p w:rsidR="00822E97" w:rsidRDefault="00822E97" w:rsidP="00672F0A">
            <w:proofErr w:type="spellStart"/>
            <w:r>
              <w:t>Omk</w:t>
            </w:r>
            <w:proofErr w:type="spellEnd"/>
            <w:r>
              <w:t xml:space="preserve"> kat. 2</w:t>
            </w:r>
          </w:p>
        </w:tc>
        <w:tc>
          <w:tcPr>
            <w:tcW w:w="1428" w:type="dxa"/>
          </w:tcPr>
          <w:p w:rsidR="00822E97" w:rsidRDefault="00822E97" w:rsidP="00672F0A">
            <w:r>
              <w:t>1</w:t>
            </w:r>
          </w:p>
        </w:tc>
        <w:tc>
          <w:tcPr>
            <w:tcW w:w="1419" w:type="dxa"/>
          </w:tcPr>
          <w:p w:rsidR="00822E97" w:rsidRDefault="00822E97" w:rsidP="00672F0A">
            <w:r>
              <w:t>Kategori 2</w:t>
            </w:r>
          </w:p>
        </w:tc>
        <w:tc>
          <w:tcPr>
            <w:tcW w:w="1954" w:type="dxa"/>
          </w:tcPr>
          <w:p w:rsidR="00822E97" w:rsidRDefault="00822E97" w:rsidP="00672F0A">
            <w:r>
              <w:t>Kategori 1</w:t>
            </w:r>
          </w:p>
        </w:tc>
        <w:tc>
          <w:tcPr>
            <w:tcW w:w="1656" w:type="dxa"/>
          </w:tcPr>
          <w:p w:rsidR="00822E97" w:rsidRDefault="00822E97" w:rsidP="00672F0A">
            <w:r>
              <w:t>Ja</w:t>
            </w:r>
          </w:p>
        </w:tc>
        <w:tc>
          <w:tcPr>
            <w:tcW w:w="1476" w:type="dxa"/>
          </w:tcPr>
          <w:p w:rsidR="00822E97" w:rsidRDefault="00822E97" w:rsidP="00672F0A">
            <w:r>
              <w:t>Manuelt</w:t>
            </w:r>
          </w:p>
        </w:tc>
      </w:tr>
      <w:tr w:rsidR="00822E97" w:rsidTr="000E3E0D">
        <w:tc>
          <w:tcPr>
            <w:tcW w:w="1921" w:type="dxa"/>
          </w:tcPr>
          <w:p w:rsidR="00822E97" w:rsidRDefault="00822E97" w:rsidP="00672F0A">
            <w:proofErr w:type="spellStart"/>
            <w:r>
              <w:t>Omk</w:t>
            </w:r>
            <w:proofErr w:type="spellEnd"/>
            <w:r>
              <w:t xml:space="preserve"> kat. 2</w:t>
            </w:r>
          </w:p>
        </w:tc>
        <w:tc>
          <w:tcPr>
            <w:tcW w:w="1428" w:type="dxa"/>
          </w:tcPr>
          <w:p w:rsidR="00822E97" w:rsidRDefault="00822E97" w:rsidP="00672F0A">
            <w:r>
              <w:t>1</w:t>
            </w:r>
          </w:p>
        </w:tc>
        <w:tc>
          <w:tcPr>
            <w:tcW w:w="1419" w:type="dxa"/>
          </w:tcPr>
          <w:p w:rsidR="00822E97" w:rsidRDefault="00822E97" w:rsidP="00672F0A">
            <w:r>
              <w:t>Kategori 2</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0E3E0D">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0E3E0D">
        <w:tc>
          <w:tcPr>
            <w:tcW w:w="1921" w:type="dxa"/>
          </w:tcPr>
          <w:p w:rsidR="00822E97" w:rsidRDefault="00822E97" w:rsidP="00672F0A">
            <w:proofErr w:type="spellStart"/>
            <w:r>
              <w:t>Omk</w:t>
            </w:r>
            <w:proofErr w:type="spellEnd"/>
            <w:r>
              <w:t xml:space="preserve"> An</w:t>
            </w:r>
            <w:r>
              <w:t>a</w:t>
            </w:r>
            <w:r>
              <w:t>lysepligt</w:t>
            </w:r>
          </w:p>
        </w:tc>
        <w:tc>
          <w:tcPr>
            <w:tcW w:w="1428" w:type="dxa"/>
          </w:tcPr>
          <w:p w:rsidR="00822E97" w:rsidRDefault="00822E97" w:rsidP="00672F0A">
            <w:r>
              <w:t>19</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0E3E0D">
        <w:tc>
          <w:tcPr>
            <w:tcW w:w="1921" w:type="dxa"/>
          </w:tcPr>
          <w:p w:rsidR="00822E97" w:rsidRDefault="00822E97" w:rsidP="00672F0A">
            <w:proofErr w:type="spellStart"/>
            <w:r>
              <w:t>Omk</w:t>
            </w:r>
            <w:proofErr w:type="spellEnd"/>
            <w:r>
              <w:t xml:space="preserve"> An</w:t>
            </w:r>
            <w:r>
              <w:t>a</w:t>
            </w:r>
            <w:r>
              <w:t>lysepligt</w:t>
            </w:r>
          </w:p>
        </w:tc>
        <w:tc>
          <w:tcPr>
            <w:tcW w:w="1428" w:type="dxa"/>
          </w:tcPr>
          <w:p w:rsidR="00822E97" w:rsidRDefault="00822E97" w:rsidP="00672F0A">
            <w:r>
              <w:t>18</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0E3E0D">
        <w:tc>
          <w:tcPr>
            <w:tcW w:w="1921" w:type="dxa"/>
          </w:tcPr>
          <w:p w:rsidR="00822E97" w:rsidRDefault="00822E97" w:rsidP="00672F0A">
            <w:proofErr w:type="spellStart"/>
            <w:r>
              <w:t>Omk</w:t>
            </w:r>
            <w:proofErr w:type="spellEnd"/>
            <w:r>
              <w:t xml:space="preserve"> An</w:t>
            </w:r>
            <w:r>
              <w:t>a</w:t>
            </w:r>
            <w:r>
              <w:t>lysepligt</w:t>
            </w:r>
          </w:p>
        </w:tc>
        <w:tc>
          <w:tcPr>
            <w:tcW w:w="1428" w:type="dxa"/>
          </w:tcPr>
          <w:p w:rsidR="00822E97" w:rsidRDefault="00822E97" w:rsidP="00672F0A">
            <w:r>
              <w:t>19</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Ja</w:t>
            </w:r>
          </w:p>
        </w:tc>
        <w:tc>
          <w:tcPr>
            <w:tcW w:w="1476" w:type="dxa"/>
          </w:tcPr>
          <w:p w:rsidR="00822E97" w:rsidRDefault="00822E97" w:rsidP="00672F0A">
            <w:r>
              <w:t>Manuelt</w:t>
            </w:r>
          </w:p>
        </w:tc>
      </w:tr>
      <w:tr w:rsidR="00822E97" w:rsidTr="000E3E0D">
        <w:tc>
          <w:tcPr>
            <w:tcW w:w="1921" w:type="dxa"/>
          </w:tcPr>
          <w:p w:rsidR="00822E97" w:rsidRDefault="00822E97" w:rsidP="00672F0A">
            <w:proofErr w:type="spellStart"/>
            <w:r>
              <w:t>Omk</w:t>
            </w:r>
            <w:proofErr w:type="spellEnd"/>
            <w:r>
              <w:t xml:space="preserve"> An</w:t>
            </w:r>
            <w:r>
              <w:t>a</w:t>
            </w:r>
            <w:r>
              <w:t>lysepligt</w:t>
            </w:r>
          </w:p>
        </w:tc>
        <w:tc>
          <w:tcPr>
            <w:tcW w:w="1428" w:type="dxa"/>
          </w:tcPr>
          <w:p w:rsidR="00822E97" w:rsidRDefault="00822E97" w:rsidP="00672F0A">
            <w:r>
              <w:t>18</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0E3E0D">
        <w:tc>
          <w:tcPr>
            <w:tcW w:w="1921" w:type="dxa"/>
          </w:tcPr>
          <w:p w:rsidR="00822E97" w:rsidRDefault="00822E97" w:rsidP="00672F0A">
            <w:proofErr w:type="spellStart"/>
            <w:r>
              <w:t>Omk</w:t>
            </w:r>
            <w:proofErr w:type="spellEnd"/>
            <w:r>
              <w:t xml:space="preserve"> An</w:t>
            </w:r>
            <w:r>
              <w:t>a</w:t>
            </w:r>
            <w:r>
              <w:t>lysepligt</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1</w:t>
            </w:r>
          </w:p>
        </w:tc>
        <w:tc>
          <w:tcPr>
            <w:tcW w:w="1656" w:type="dxa"/>
          </w:tcPr>
          <w:p w:rsidR="00822E97" w:rsidRDefault="00822E97" w:rsidP="00672F0A">
            <w:r>
              <w:t>Ja</w:t>
            </w:r>
          </w:p>
        </w:tc>
        <w:tc>
          <w:tcPr>
            <w:tcW w:w="1476" w:type="dxa"/>
          </w:tcPr>
          <w:p w:rsidR="00822E97" w:rsidRDefault="00822E97" w:rsidP="00672F0A">
            <w:r>
              <w:t>Manuelt</w:t>
            </w:r>
          </w:p>
        </w:tc>
      </w:tr>
      <w:tr w:rsidR="00822E97" w:rsidTr="000E3E0D">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0E3E0D">
        <w:tc>
          <w:tcPr>
            <w:tcW w:w="1921" w:type="dxa"/>
          </w:tcPr>
          <w:p w:rsidR="00822E97" w:rsidRDefault="00822E97" w:rsidP="00672F0A">
            <w:r>
              <w:t>V1</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0E3E0D">
        <w:tc>
          <w:tcPr>
            <w:tcW w:w="1921" w:type="dxa"/>
          </w:tcPr>
          <w:p w:rsidR="00822E97" w:rsidRDefault="00822E97" w:rsidP="00672F0A">
            <w:r>
              <w:lastRenderedPageBreak/>
              <w:t>V1</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Ja</w:t>
            </w:r>
          </w:p>
        </w:tc>
        <w:tc>
          <w:tcPr>
            <w:tcW w:w="1476" w:type="dxa"/>
          </w:tcPr>
          <w:p w:rsidR="00822E97" w:rsidRDefault="00822E97" w:rsidP="00672F0A">
            <w:r>
              <w:t>Manuelt</w:t>
            </w:r>
          </w:p>
        </w:tc>
      </w:tr>
      <w:tr w:rsidR="00822E97" w:rsidTr="000E3E0D">
        <w:tc>
          <w:tcPr>
            <w:tcW w:w="1921" w:type="dxa"/>
          </w:tcPr>
          <w:p w:rsidR="00822E97" w:rsidRDefault="00822E97" w:rsidP="00672F0A">
            <w:r>
              <w:t>V1</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1</w:t>
            </w:r>
          </w:p>
        </w:tc>
        <w:tc>
          <w:tcPr>
            <w:tcW w:w="1656" w:type="dxa"/>
          </w:tcPr>
          <w:p w:rsidR="00822E97" w:rsidRDefault="00822E97" w:rsidP="00672F0A">
            <w:r>
              <w:t>Ja</w:t>
            </w:r>
          </w:p>
        </w:tc>
        <w:tc>
          <w:tcPr>
            <w:tcW w:w="1476" w:type="dxa"/>
          </w:tcPr>
          <w:p w:rsidR="00822E97" w:rsidRDefault="00822E97" w:rsidP="00672F0A">
            <w:r>
              <w:t>Manuelt</w:t>
            </w:r>
          </w:p>
        </w:tc>
      </w:tr>
      <w:tr w:rsidR="00822E97" w:rsidTr="000E3E0D">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0E3E0D">
        <w:tc>
          <w:tcPr>
            <w:tcW w:w="1921" w:type="dxa"/>
          </w:tcPr>
          <w:p w:rsidR="00822E97" w:rsidRDefault="00822E97" w:rsidP="00672F0A">
            <w:r>
              <w:t>V2</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0E3E0D">
        <w:tc>
          <w:tcPr>
            <w:tcW w:w="1921" w:type="dxa"/>
          </w:tcPr>
          <w:p w:rsidR="00822E97" w:rsidRDefault="00822E97" w:rsidP="00672F0A">
            <w:r>
              <w:t>V2</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Ja</w:t>
            </w:r>
          </w:p>
        </w:tc>
        <w:tc>
          <w:tcPr>
            <w:tcW w:w="1476" w:type="dxa"/>
          </w:tcPr>
          <w:p w:rsidR="00822E97" w:rsidRDefault="00822E97" w:rsidP="00672F0A">
            <w:r>
              <w:t>Manuelt</w:t>
            </w:r>
          </w:p>
        </w:tc>
      </w:tr>
      <w:tr w:rsidR="00822E97" w:rsidTr="000E3E0D">
        <w:tc>
          <w:tcPr>
            <w:tcW w:w="1921" w:type="dxa"/>
          </w:tcPr>
          <w:p w:rsidR="00822E97" w:rsidRDefault="00822E97" w:rsidP="00672F0A">
            <w:r>
              <w:t>V2</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1</w:t>
            </w:r>
          </w:p>
        </w:tc>
        <w:tc>
          <w:tcPr>
            <w:tcW w:w="1656" w:type="dxa"/>
          </w:tcPr>
          <w:p w:rsidR="00822E97" w:rsidRDefault="00822E97" w:rsidP="00672F0A">
            <w:r>
              <w:t>Ja</w:t>
            </w:r>
          </w:p>
        </w:tc>
        <w:tc>
          <w:tcPr>
            <w:tcW w:w="1476" w:type="dxa"/>
          </w:tcPr>
          <w:p w:rsidR="00822E97" w:rsidRDefault="00822E97" w:rsidP="00672F0A">
            <w:r>
              <w:t>Manuelt</w:t>
            </w:r>
          </w:p>
        </w:tc>
      </w:tr>
    </w:tbl>
    <w:p w:rsidR="00822E97" w:rsidRDefault="00822E97" w:rsidP="0017153B">
      <w:pPr>
        <w:pStyle w:val="BodyText1"/>
      </w:pPr>
    </w:p>
    <w:p w:rsidR="005D7426" w:rsidRDefault="005D7426" w:rsidP="005D7426">
      <w:pPr>
        <w:pStyle w:val="Heading3"/>
      </w:pPr>
      <w:bookmarkStart w:id="37" w:name="_Toc459379096"/>
      <w:r>
        <w:t>Andre kommuner</w:t>
      </w:r>
      <w:bookmarkEnd w:id="37"/>
    </w:p>
    <w:p w:rsidR="00C843C3" w:rsidRDefault="00840DB9" w:rsidP="005D7426">
      <w:pPr>
        <w:pStyle w:val="BodyText1"/>
      </w:pPr>
      <w:r>
        <w:t>For andre kommuner</w:t>
      </w:r>
      <w:r w:rsidR="0065348C">
        <w:t>,</w:t>
      </w:r>
      <w:r>
        <w:t xml:space="preserve"> der anvender FlytJord</w:t>
      </w:r>
      <w:r w:rsidR="0065348C">
        <w:t>,</w:t>
      </w:r>
      <w:r>
        <w:t xml:space="preserve"> </w:t>
      </w:r>
      <w:r w:rsidR="005D7426">
        <w:t xml:space="preserve">er </w:t>
      </w:r>
      <w:r w:rsidR="00C843C3">
        <w:t xml:space="preserve">der </w:t>
      </w:r>
      <w:r w:rsidR="005D7426">
        <w:t>ikke nogen auto</w:t>
      </w:r>
      <w:r w:rsidR="004D2A77">
        <w:t>matiske god</w:t>
      </w:r>
      <w:r w:rsidR="0065348C">
        <w:t>kendelses</w:t>
      </w:r>
      <w:r w:rsidR="004D2A77">
        <w:t>procedurer</w:t>
      </w:r>
      <w:r w:rsidR="00C843C3">
        <w:t>.</w:t>
      </w:r>
    </w:p>
    <w:p w:rsidR="00B87C58" w:rsidRDefault="00B87C58" w:rsidP="005D7426">
      <w:pPr>
        <w:pStyle w:val="BodyText1"/>
      </w:pPr>
    </w:p>
    <w:p w:rsidR="00C77FDB" w:rsidRDefault="00C77FDB" w:rsidP="00C77FDB">
      <w:pPr>
        <w:pStyle w:val="Heading2"/>
      </w:pPr>
      <w:bookmarkStart w:id="38" w:name="_Toc459379097"/>
      <w:r>
        <w:t>Jordmodtager</w:t>
      </w:r>
      <w:bookmarkEnd w:id="38"/>
    </w:p>
    <w:p w:rsidR="00131655" w:rsidRPr="00131655" w:rsidRDefault="00131655" w:rsidP="00131655">
      <w:pPr>
        <w:pStyle w:val="BodyText1"/>
      </w:pPr>
      <w:r>
        <w:t xml:space="preserve">Der er </w:t>
      </w:r>
      <w:r w:rsidR="0065348C">
        <w:t>2</w:t>
      </w:r>
      <w:r>
        <w:t xml:space="preserve"> </w:t>
      </w:r>
      <w:r w:rsidR="00AA5263">
        <w:t xml:space="preserve">forskellige </w:t>
      </w:r>
      <w:r>
        <w:t xml:space="preserve">regelsæt </w:t>
      </w:r>
      <w:r w:rsidR="00AA5263">
        <w:t xml:space="preserve">for automatisk godkendelse </w:t>
      </w:r>
      <w:r w:rsidR="0065348C">
        <w:t>for jordmodtager</w:t>
      </w:r>
      <w:r>
        <w:t xml:space="preserve">e. Enten </w:t>
      </w:r>
      <w:r w:rsidR="0065348C">
        <w:t>anvendes</w:t>
      </w:r>
      <w:r>
        <w:t xml:space="preserve"> ”Aarhus Kommune – Aarhus Havn samarbejdet” eller </w:t>
      </w:r>
      <w:r w:rsidR="0065348C">
        <w:t>så a</w:t>
      </w:r>
      <w:r w:rsidR="0065348C">
        <w:t>n</w:t>
      </w:r>
      <w:r w:rsidR="0065348C">
        <w:t>vendes</w:t>
      </w:r>
      <w:r>
        <w:t xml:space="preserve"> ”Øvrige modtageranlæg”. Disse to regelsæt beskrives i det følgende.</w:t>
      </w:r>
    </w:p>
    <w:p w:rsidR="00C77FDB" w:rsidRDefault="00025DF3" w:rsidP="00C77FDB">
      <w:pPr>
        <w:pStyle w:val="Heading3"/>
      </w:pPr>
      <w:bookmarkStart w:id="39" w:name="_Toc459379098"/>
      <w:r>
        <w:t>Aarhus</w:t>
      </w:r>
      <w:r w:rsidR="00C77FDB">
        <w:t xml:space="preserve"> Kommune – </w:t>
      </w:r>
      <w:r>
        <w:t>Aarhus</w:t>
      </w:r>
      <w:r w:rsidR="00C77FDB">
        <w:t xml:space="preserve"> Havn samarbejde</w:t>
      </w:r>
      <w:bookmarkEnd w:id="39"/>
    </w:p>
    <w:p w:rsidR="0021034D" w:rsidRDefault="000567A2" w:rsidP="00C77FDB">
      <w:pPr>
        <w:pStyle w:val="BodyText1"/>
      </w:pPr>
      <w:r>
        <w:t xml:space="preserve">Aarhus Kommune og Aarhus Havn har indgået en aftale om at sagsbehandlerne i kommunen påtager sig rollen som </w:t>
      </w:r>
      <w:r w:rsidR="0021034D">
        <w:t>m</w:t>
      </w:r>
      <w:r>
        <w:t xml:space="preserve">iljømedarbejder for </w:t>
      </w:r>
      <w:r w:rsidR="0065348C">
        <w:t>Aarhus Havn, hvorved de påtager sig den</w:t>
      </w:r>
      <w:r w:rsidR="0021034D">
        <w:t xml:space="preserve"> miljøfaglige opgave.</w:t>
      </w:r>
    </w:p>
    <w:p w:rsidR="00500A54" w:rsidRDefault="0021034D" w:rsidP="00C85D3D">
      <w:pPr>
        <w:pStyle w:val="BodyText1"/>
      </w:pPr>
      <w:r>
        <w:t xml:space="preserve">Kommer jorden fra Aarhus </w:t>
      </w:r>
      <w:r w:rsidR="0065348C">
        <w:t>K</w:t>
      </w:r>
      <w:r>
        <w:t xml:space="preserve">ommune og godkendes </w:t>
      </w:r>
      <w:r w:rsidR="00C85D3D">
        <w:t xml:space="preserve">den </w:t>
      </w:r>
      <w:r>
        <w:t>af en sagsbehandler i Aarhus</w:t>
      </w:r>
      <w:r w:rsidR="0065348C">
        <w:t xml:space="preserve"> Kommune</w:t>
      </w:r>
      <w:r>
        <w:t>, som også har rollen miljømedarbejder ved Aarhus Havn, godkendes anmeldelsen også automatisk af jordmodtageren.</w:t>
      </w:r>
    </w:p>
    <w:p w:rsidR="00500A54" w:rsidRPr="00777C72" w:rsidRDefault="00500A54" w:rsidP="00500A54">
      <w:pPr>
        <w:pStyle w:val="Heading3"/>
        <w:rPr>
          <w:highlight w:val="darkGreen"/>
        </w:rPr>
      </w:pPr>
      <w:bookmarkStart w:id="40" w:name="_Toc459379099"/>
      <w:r w:rsidRPr="00777C72">
        <w:rPr>
          <w:highlight w:val="darkGreen"/>
        </w:rPr>
        <w:t>Øvrige modtageranlæg</w:t>
      </w:r>
      <w:bookmarkEnd w:id="40"/>
    </w:p>
    <w:p w:rsidR="00500A54" w:rsidRDefault="00500A54" w:rsidP="00500A54">
      <w:pPr>
        <w:pStyle w:val="BodyText1"/>
      </w:pPr>
      <w:r>
        <w:t>Nedenstående regler gælder for øvrige modtageranlæg</w:t>
      </w:r>
      <w:r w:rsidR="004B7640">
        <w:t>,</w:t>
      </w:r>
      <w:r w:rsidR="00C207DB">
        <w:t xml:space="preserve"> som anvender FlytJord</w:t>
      </w:r>
      <w:r>
        <w:t xml:space="preserve">, hvis man under administration af modtageranlægget </w:t>
      </w:r>
      <w:r w:rsidR="00C85D3D">
        <w:t>har sat flueben i ”S</w:t>
      </w:r>
      <w:r w:rsidR="00FC5BCE" w:rsidRPr="00C85D3D">
        <w:t xml:space="preserve">ystemet </w:t>
      </w:r>
      <w:r w:rsidR="00C85D3D">
        <w:t xml:space="preserve">godkender </w:t>
      </w:r>
      <w:r w:rsidR="00FC5BCE" w:rsidRPr="00C85D3D">
        <w:t>automatisk</w:t>
      </w:r>
      <w:r w:rsidR="00C85D3D">
        <w:t xml:space="preserve"> visse</w:t>
      </w:r>
      <w:r w:rsidR="00FC5BCE" w:rsidRPr="00C85D3D">
        <w:t xml:space="preserve"> anmeldelse</w:t>
      </w:r>
      <w:r w:rsidR="00C85D3D">
        <w:t>””</w:t>
      </w:r>
      <w:r>
        <w:t>.</w:t>
      </w:r>
      <w:r w:rsidR="004B7640">
        <w:tab/>
      </w:r>
    </w:p>
    <w:p w:rsidR="00683B5C" w:rsidRDefault="00683B5C" w:rsidP="00683B5C">
      <w:pPr>
        <w:pStyle w:val="BodyText1"/>
      </w:pPr>
      <w:r w:rsidRPr="00C07FB4">
        <w:t>Figurernes øverste række viser de forskellige resultater af jordforureningsopsl</w:t>
      </w:r>
      <w:r w:rsidRPr="00C07FB4">
        <w:t>a</w:t>
      </w:r>
      <w:r w:rsidRPr="00C07FB4">
        <w:t xml:space="preserve">get. Rækken under angiver om </w:t>
      </w:r>
      <w:r w:rsidR="000E3E0D">
        <w:t>anmeldelsen</w:t>
      </w:r>
      <w:r w:rsidRPr="00C07FB4">
        <w:t xml:space="preserve"> skal godkendes manuelt eller a</w:t>
      </w:r>
      <w:r w:rsidRPr="00C07FB4">
        <w:t>u</w:t>
      </w:r>
      <w:r w:rsidRPr="00C07FB4">
        <w:t>tomatisk af FlytJord.</w:t>
      </w:r>
    </w:p>
    <w:p w:rsidR="000E3E0D" w:rsidRPr="000E3E0D" w:rsidRDefault="000E3E0D" w:rsidP="00683B5C">
      <w:pPr>
        <w:pStyle w:val="BodyText1"/>
        <w:rPr>
          <w:b/>
          <w:sz w:val="14"/>
          <w:highlight w:val="darkGreen"/>
        </w:rPr>
      </w:pPr>
      <w:r w:rsidRPr="000E3E0D">
        <w:rPr>
          <w:sz w:val="14"/>
          <w:highlight w:val="darkGreen"/>
        </w:rPr>
        <w:lastRenderedPageBreak/>
        <w:t>Godkendelse ved jordmodtager når forureningsgraden ikke dokumenteres:</w:t>
      </w:r>
      <w:r w:rsidRPr="000E3E0D">
        <w:rPr>
          <w:sz w:val="14"/>
          <w:highlight w:val="darkGreen"/>
        </w:rPr>
        <w:br/>
      </w:r>
      <w:r w:rsidRPr="000E3E0D">
        <w:rPr>
          <w:b/>
          <w:noProof/>
          <w:sz w:val="14"/>
          <w:highlight w:val="darkGreen"/>
          <w:lang w:eastAsia="da-DK"/>
        </w:rPr>
        <w:drawing>
          <wp:inline distT="0" distB="0" distL="0" distR="0" wp14:anchorId="34545687" wp14:editId="2288465F">
            <wp:extent cx="4554220" cy="62613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54220" cy="626137"/>
                    </a:xfrm>
                    <a:prstGeom prst="rect">
                      <a:avLst/>
                    </a:prstGeom>
                  </pic:spPr>
                </pic:pic>
              </a:graphicData>
            </a:graphic>
          </wp:inline>
        </w:drawing>
      </w:r>
      <w:r w:rsidRPr="000E3E0D">
        <w:rPr>
          <w:sz w:val="14"/>
          <w:highlight w:val="darkGreen"/>
        </w:rPr>
        <w:br/>
      </w:r>
    </w:p>
    <w:p w:rsidR="00683B5C" w:rsidRPr="000E3E0D" w:rsidRDefault="000E3E0D" w:rsidP="00500A54">
      <w:pPr>
        <w:pStyle w:val="BodyText1"/>
        <w:rPr>
          <w:sz w:val="14"/>
          <w:highlight w:val="darkGreen"/>
        </w:rPr>
      </w:pPr>
      <w:r w:rsidRPr="000E3E0D">
        <w:rPr>
          <w:sz w:val="14"/>
          <w:highlight w:val="darkGreen"/>
        </w:rPr>
        <w:t>Godkendelse ved jordmodtager når forureningsgraden dokumenteres OG forureningsgraden nedgraderes:</w:t>
      </w:r>
      <w:r w:rsidRPr="000E3E0D">
        <w:rPr>
          <w:sz w:val="14"/>
          <w:highlight w:val="darkGreen"/>
        </w:rPr>
        <w:br/>
      </w:r>
      <w:r w:rsidRPr="000E3E0D">
        <w:rPr>
          <w:noProof/>
          <w:highlight w:val="darkGreen"/>
          <w:lang w:eastAsia="da-DK"/>
        </w:rPr>
        <w:drawing>
          <wp:inline distT="0" distB="0" distL="0" distR="0" wp14:anchorId="61006F5E" wp14:editId="68BD6694">
            <wp:extent cx="4554220" cy="60375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54220" cy="603758"/>
                    </a:xfrm>
                    <a:prstGeom prst="rect">
                      <a:avLst/>
                    </a:prstGeom>
                  </pic:spPr>
                </pic:pic>
              </a:graphicData>
            </a:graphic>
          </wp:inline>
        </w:drawing>
      </w:r>
      <w:r w:rsidRPr="000E3E0D">
        <w:rPr>
          <w:sz w:val="14"/>
          <w:highlight w:val="darkGreen"/>
        </w:rPr>
        <w:br/>
      </w:r>
    </w:p>
    <w:p w:rsidR="000E3E0D" w:rsidRDefault="000E3E0D" w:rsidP="00500A54">
      <w:pPr>
        <w:pStyle w:val="BodyText1"/>
        <w:rPr>
          <w:sz w:val="14"/>
        </w:rPr>
      </w:pPr>
      <w:r w:rsidRPr="000E3E0D">
        <w:rPr>
          <w:sz w:val="14"/>
          <w:highlight w:val="darkGreen"/>
        </w:rPr>
        <w:t>Godkendelse ved jordmodtager når forureningsgraden dokumenteres OG forureningsgraden IKKE nedgraderes:</w:t>
      </w:r>
      <w:r w:rsidRPr="000E3E0D">
        <w:rPr>
          <w:sz w:val="14"/>
          <w:highlight w:val="darkGreen"/>
        </w:rPr>
        <w:br/>
      </w:r>
      <w:r w:rsidRPr="000E3E0D">
        <w:rPr>
          <w:noProof/>
          <w:highlight w:val="darkGreen"/>
          <w:lang w:eastAsia="da-DK"/>
        </w:rPr>
        <w:drawing>
          <wp:inline distT="0" distB="0" distL="0" distR="0" wp14:anchorId="45151827" wp14:editId="554C6895">
            <wp:extent cx="4554220" cy="70286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4220" cy="702862"/>
                    </a:xfrm>
                    <a:prstGeom prst="rect">
                      <a:avLst/>
                    </a:prstGeom>
                  </pic:spPr>
                </pic:pic>
              </a:graphicData>
            </a:graphic>
          </wp:inline>
        </w:drawing>
      </w:r>
    </w:p>
    <w:p w:rsidR="00844370" w:rsidRDefault="00844370" w:rsidP="00C648EA">
      <w:pPr>
        <w:pStyle w:val="Heading4"/>
      </w:pPr>
      <w:r>
        <w:t>Opklassificering</w:t>
      </w:r>
    </w:p>
    <w:p w:rsidR="0089526B" w:rsidRDefault="00AB0634" w:rsidP="0089526B">
      <w:pPr>
        <w:pStyle w:val="BodyText1"/>
      </w:pPr>
      <w:r>
        <w:t>Al jord som opklassificere</w:t>
      </w:r>
      <w:r w:rsidR="00E57193">
        <w:t>s</w:t>
      </w:r>
      <w:r>
        <w:t xml:space="preserve"> kan </w:t>
      </w:r>
      <w:r w:rsidRPr="00E57193">
        <w:rPr>
          <w:b/>
        </w:rPr>
        <w:t>ikke</w:t>
      </w:r>
      <w:r>
        <w:t xml:space="preserve"> godkendes automatisk. </w:t>
      </w:r>
    </w:p>
    <w:p w:rsidR="00C648EA" w:rsidRDefault="00C648EA" w:rsidP="00C648EA">
      <w:pPr>
        <w:pStyle w:val="Heading4"/>
      </w:pPr>
      <w:r>
        <w:t>Dokumentation</w:t>
      </w:r>
    </w:p>
    <w:p w:rsidR="00AA5263" w:rsidRDefault="00AA5263" w:rsidP="00AA5263">
      <w:pPr>
        <w:pStyle w:val="BodyText1"/>
      </w:pPr>
      <w:r>
        <w:t>I tilfælde af at der er vedhæftet dokumentation til anmeldelsen, kan anmeldelsen ikke godkendes automatisk, hvis jordforureningsopslaget ikke giver ”OMK ren” eller hvis opslaget ikke resultere</w:t>
      </w:r>
      <w:r w:rsidR="009D5C4F">
        <w:t>r</w:t>
      </w:r>
      <w:r>
        <w:t xml:space="preserve"> i </w:t>
      </w:r>
      <w:r w:rsidR="00AB0634">
        <w:t>nogen</w:t>
      </w:r>
      <w:r>
        <w:t xml:space="preserve"> forureningskategorier.</w:t>
      </w:r>
    </w:p>
    <w:p w:rsidR="0011053E" w:rsidRDefault="0011053E">
      <w:pPr>
        <w:spacing w:line="240" w:lineRule="auto"/>
        <w:rPr>
          <w:b/>
          <w:bCs/>
          <w:caps/>
          <w:sz w:val="22"/>
          <w:szCs w:val="28"/>
          <w:lang w:eastAsia="en-US"/>
        </w:rPr>
      </w:pPr>
    </w:p>
    <w:p w:rsidR="00B87C58" w:rsidRDefault="00B87C58">
      <w:pPr>
        <w:spacing w:line="240" w:lineRule="auto"/>
        <w:rPr>
          <w:b/>
          <w:bCs/>
          <w:caps/>
          <w:sz w:val="22"/>
          <w:szCs w:val="28"/>
          <w:lang w:eastAsia="en-US"/>
        </w:rPr>
      </w:pPr>
      <w:r>
        <w:br w:type="page"/>
      </w:r>
    </w:p>
    <w:p w:rsidR="00372078" w:rsidRDefault="00372078" w:rsidP="00E11552">
      <w:pPr>
        <w:pStyle w:val="Heading1"/>
      </w:pPr>
      <w:bookmarkStart w:id="41" w:name="_Toc459379100"/>
      <w:r>
        <w:lastRenderedPageBreak/>
        <w:t>Afslutning af anmeldelse</w:t>
      </w:r>
      <w:bookmarkEnd w:id="41"/>
    </w:p>
    <w:p w:rsidR="006712EC" w:rsidRDefault="006712EC" w:rsidP="006712EC">
      <w:pPr>
        <w:pStyle w:val="BodyText1"/>
      </w:pPr>
      <w:r>
        <w:t>En anmeldelse er afsluttet, når status for den bliver sat til ”Afsluttet”. Er en a</w:t>
      </w:r>
      <w:r>
        <w:t>n</w:t>
      </w:r>
      <w:r>
        <w:t>meldelse afsluttet, kan der ikke afleveres jord til de modtageranlæg, hvor der er installeret et FlytJord bomsystem.</w:t>
      </w:r>
    </w:p>
    <w:p w:rsidR="006712EC" w:rsidRDefault="006712EC" w:rsidP="006712EC">
      <w:pPr>
        <w:pStyle w:val="BodyText1"/>
      </w:pPr>
      <w:r>
        <w:t>Når en anmeldelse er afsluttet</w:t>
      </w:r>
      <w:r w:rsidR="009D5C4F">
        <w:t>,</w:t>
      </w:r>
      <w:r>
        <w:t xml:space="preserve"> kan anmeldelsen</w:t>
      </w:r>
      <w:r w:rsidR="009D5C4F">
        <w:t xml:space="preserve"> ikke gemmes eller indsendes </w:t>
      </w:r>
      <w:r w:rsidR="00AB0634">
        <w:t>på ny</w:t>
      </w:r>
      <w:r>
        <w:t xml:space="preserve"> fra den </w:t>
      </w:r>
      <w:r w:rsidR="00AB0634">
        <w:t>offentlige</w:t>
      </w:r>
      <w:r>
        <w:t xml:space="preserve"> side</w:t>
      </w:r>
      <w:r w:rsidR="00FE0F22">
        <w:t xml:space="preserve"> (eksterne applikation)</w:t>
      </w:r>
      <w:r>
        <w:t xml:space="preserve">. </w:t>
      </w:r>
    </w:p>
    <w:p w:rsidR="006712EC" w:rsidRPr="006712EC" w:rsidRDefault="006712EC" w:rsidP="006712EC">
      <w:pPr>
        <w:pStyle w:val="BodyText1"/>
      </w:pPr>
      <w:r>
        <w:t>En afsluttet anmeldelse kan ”genaktiveres” ved at lave en revision af denne a</w:t>
      </w:r>
      <w:r>
        <w:t>n</w:t>
      </w:r>
      <w:r>
        <w:t>meldelse. Se kapitlet vedr</w:t>
      </w:r>
      <w:r w:rsidR="00E57193">
        <w:t>ørende</w:t>
      </w:r>
      <w:r>
        <w:t xml:space="preserve"> revision</w:t>
      </w:r>
    </w:p>
    <w:p w:rsidR="00372078" w:rsidRDefault="00372078" w:rsidP="00372078">
      <w:pPr>
        <w:pStyle w:val="BodyText1"/>
      </w:pPr>
      <w:r>
        <w:t xml:space="preserve">En anmeldelse kan afsluttes på </w:t>
      </w:r>
      <w:r w:rsidR="009E1C3F">
        <w:t>4</w:t>
      </w:r>
      <w:r>
        <w:t xml:space="preserve"> måder:</w:t>
      </w:r>
    </w:p>
    <w:p w:rsidR="009E1C3F" w:rsidRDefault="009E1C3F" w:rsidP="00317F34">
      <w:pPr>
        <w:pStyle w:val="BodyText1"/>
        <w:numPr>
          <w:ilvl w:val="0"/>
          <w:numId w:val="8"/>
        </w:numPr>
      </w:pPr>
      <w:r>
        <w:t>Af anmelderen på den eksterne anmeldelseside.</w:t>
      </w:r>
    </w:p>
    <w:p w:rsidR="009E1C3F" w:rsidRDefault="009E1C3F" w:rsidP="00317F34">
      <w:pPr>
        <w:pStyle w:val="BodyText1"/>
        <w:numPr>
          <w:ilvl w:val="0"/>
          <w:numId w:val="8"/>
        </w:numPr>
      </w:pPr>
      <w:r>
        <w:t>Af sagsbehandleren på den interne anmeldelsesside.</w:t>
      </w:r>
    </w:p>
    <w:p w:rsidR="009E1C3F" w:rsidRDefault="009E1C3F" w:rsidP="00317F34">
      <w:pPr>
        <w:pStyle w:val="BodyText1"/>
        <w:numPr>
          <w:ilvl w:val="0"/>
          <w:numId w:val="8"/>
        </w:numPr>
      </w:pPr>
      <w:r>
        <w:t>Af bogholderen på siden til administration af betalere</w:t>
      </w:r>
    </w:p>
    <w:p w:rsidR="009E1C3F" w:rsidRDefault="009E1C3F" w:rsidP="00317F34">
      <w:pPr>
        <w:pStyle w:val="BodyText1"/>
        <w:numPr>
          <w:ilvl w:val="0"/>
          <w:numId w:val="8"/>
        </w:numPr>
      </w:pPr>
      <w:r>
        <w:t xml:space="preserve">Af systemet, hvis kørselsperioden er overskredet n antal dage. </w:t>
      </w:r>
    </w:p>
    <w:p w:rsidR="009E1C3F" w:rsidRDefault="009E1C3F" w:rsidP="00372078">
      <w:pPr>
        <w:pStyle w:val="BodyText1"/>
      </w:pPr>
      <w:r>
        <w:t>Ad 2) Det kræver at brugeren har rollen Sagsbehandler eller Miljømedarbejder for at kunne afslutte anmeldelsen</w:t>
      </w:r>
      <w:r w:rsidR="006712EC">
        <w:t>.</w:t>
      </w:r>
    </w:p>
    <w:p w:rsidR="006712EC" w:rsidRDefault="006712EC" w:rsidP="00372078">
      <w:pPr>
        <w:pStyle w:val="BodyText1"/>
      </w:pPr>
      <w:r>
        <w:t>Ad 3) Bogholderen afslutter en given betalers aktive anmeldelser, hvis status på betaleren ændres til ”Afvist”. Ændres betalerens status efterfølgende til ”Go</w:t>
      </w:r>
      <w:r>
        <w:t>d</w:t>
      </w:r>
      <w:r>
        <w:t>kendt” bliver anmeldelserne aktiv igen.</w:t>
      </w:r>
    </w:p>
    <w:p w:rsidR="00372078" w:rsidRDefault="006712EC" w:rsidP="006712EC">
      <w:pPr>
        <w:pStyle w:val="BodyText1"/>
      </w:pPr>
      <w:r>
        <w:t>Ad 4) S</w:t>
      </w:r>
      <w:r w:rsidR="00372078">
        <w:t xml:space="preserve">e </w:t>
      </w:r>
      <w:hyperlink w:anchor="_Afslut_gamle_anmeldelser" w:history="1">
        <w:r w:rsidR="001D50DC">
          <w:rPr>
            <w:rStyle w:val="Hyperlink"/>
          </w:rPr>
          <w:t>afsnit 1</w:t>
        </w:r>
        <w:r w:rsidR="00714C0D">
          <w:rPr>
            <w:rStyle w:val="Hyperlink"/>
          </w:rPr>
          <w:t>5</w:t>
        </w:r>
        <w:r>
          <w:rPr>
            <w:rStyle w:val="Hyperlink"/>
          </w:rPr>
          <w:t>.2</w:t>
        </w:r>
      </w:hyperlink>
    </w:p>
    <w:p w:rsidR="00A96099" w:rsidRDefault="0011053E" w:rsidP="0011053E">
      <w:pPr>
        <w:pStyle w:val="Heading2"/>
      </w:pPr>
      <w:bookmarkStart w:id="42" w:name="_Toc459379101"/>
      <w:r>
        <w:t xml:space="preserve">Afslutning </w:t>
      </w:r>
      <w:r w:rsidR="00E3761B">
        <w:t xml:space="preserve">af </w:t>
      </w:r>
      <w:r>
        <w:t>anmeldelser på b</w:t>
      </w:r>
      <w:r w:rsidR="00A96099">
        <w:t>ogholder</w:t>
      </w:r>
      <w:r>
        <w:t xml:space="preserve"> initiativ</w:t>
      </w:r>
      <w:bookmarkEnd w:id="42"/>
    </w:p>
    <w:p w:rsidR="00A96099" w:rsidRDefault="00A96099" w:rsidP="00A96099">
      <w:pPr>
        <w:pStyle w:val="BodyText1"/>
      </w:pPr>
      <w:r>
        <w:t>Afviser en bogholder en betaler, afsluttes anmeldelserne.</w:t>
      </w:r>
      <w:r w:rsidR="000E0E46">
        <w:t xml:space="preserve"> Det er udelukkende bogholderne ved den givne jordmodtager</w:t>
      </w:r>
      <w:r w:rsidR="009E1C3F">
        <w:t>,</w:t>
      </w:r>
      <w:r w:rsidR="000E0E46">
        <w:t xml:space="preserve"> der igen kan genåbne sagerne i s</w:t>
      </w:r>
      <w:r w:rsidR="000E0E46">
        <w:t>å</w:t>
      </w:r>
      <w:r w:rsidR="000E0E46">
        <w:t>danne tilfælde.</w:t>
      </w:r>
    </w:p>
    <w:p w:rsidR="0011053E" w:rsidRDefault="0011053E">
      <w:pPr>
        <w:spacing w:line="240" w:lineRule="auto"/>
        <w:rPr>
          <w:b/>
          <w:bCs/>
          <w:caps/>
          <w:sz w:val="22"/>
          <w:szCs w:val="28"/>
          <w:lang w:eastAsia="en-US"/>
        </w:rPr>
      </w:pPr>
      <w:r>
        <w:br w:type="page"/>
      </w:r>
    </w:p>
    <w:p w:rsidR="004657EE" w:rsidRDefault="004657EE" w:rsidP="00E11552">
      <w:pPr>
        <w:pStyle w:val="Heading1"/>
      </w:pPr>
      <w:bookmarkStart w:id="43" w:name="_Toc459379102"/>
      <w:r>
        <w:lastRenderedPageBreak/>
        <w:t>Jordklassifikation</w:t>
      </w:r>
      <w:bookmarkEnd w:id="43"/>
      <w:r>
        <w:t xml:space="preserve"> </w:t>
      </w:r>
    </w:p>
    <w:p w:rsidR="004657EE" w:rsidRDefault="004657EE" w:rsidP="004657EE">
      <w:pPr>
        <w:pStyle w:val="BodyText1"/>
      </w:pPr>
      <w:r>
        <w:t>Der registreres for hver</w:t>
      </w:r>
      <w:r w:rsidR="00BC5D93">
        <w:t>t</w:t>
      </w:r>
      <w:r>
        <w:t xml:space="preserve"> modtageranlæg</w:t>
      </w:r>
      <w:r w:rsidR="00AD495B">
        <w:t>,</w:t>
      </w:r>
      <w:r>
        <w:t xml:space="preserve"> hvilken type jord </w:t>
      </w:r>
      <w:r w:rsidR="00BC5D93">
        <w:t xml:space="preserve">(forureningskategori og type affald) </w:t>
      </w:r>
      <w:r>
        <w:t>et modtageranlæg må modtage.</w:t>
      </w:r>
    </w:p>
    <w:p w:rsidR="004657EE" w:rsidRDefault="004657EE" w:rsidP="004657EE">
      <w:pPr>
        <w:pStyle w:val="BodyText1"/>
      </w:pPr>
      <w:r>
        <w:t xml:space="preserve">Da der </w:t>
      </w:r>
      <w:r w:rsidR="009D5C4F">
        <w:t>er 2</w:t>
      </w:r>
      <w:r>
        <w:t xml:space="preserve"> forskellige sæt regler / </w:t>
      </w:r>
      <w:r w:rsidR="00B463C4">
        <w:t>definition</w:t>
      </w:r>
      <w:r w:rsidR="009D5C4F">
        <w:t>er</w:t>
      </w:r>
      <w:r>
        <w:t xml:space="preserve"> for jordklassifikation henholdsvis øst</w:t>
      </w:r>
      <w:r w:rsidR="00510F92">
        <w:t xml:space="preserve"> (Sjælland)</w:t>
      </w:r>
      <w:r>
        <w:t xml:space="preserve"> og vest for Storebælt</w:t>
      </w:r>
      <w:r w:rsidR="00510F92">
        <w:t xml:space="preserve"> (Landsdækkende)</w:t>
      </w:r>
      <w:r>
        <w:t>, er der følgende relati</w:t>
      </w:r>
      <w:r>
        <w:t>o</w:t>
      </w:r>
      <w:r>
        <w:t>ner mellem tabellerne i databasen.</w:t>
      </w:r>
    </w:p>
    <w:p w:rsidR="004657EE" w:rsidRDefault="004657EE" w:rsidP="004657EE">
      <w:pPr>
        <w:pStyle w:val="BodyText1"/>
      </w:pPr>
      <w:proofErr w:type="spellStart"/>
      <w:r>
        <w:t>ModtagerAnlaeg</w:t>
      </w:r>
      <w:proofErr w:type="spellEnd"/>
      <w:r>
        <w:t xml:space="preserve"> </w:t>
      </w:r>
      <w:r>
        <w:sym w:font="Wingdings" w:char="F0DF"/>
      </w:r>
      <w:r>
        <w:sym w:font="Wingdings" w:char="F0E0"/>
      </w:r>
      <w:r>
        <w:t xml:space="preserve"> </w:t>
      </w:r>
      <w:proofErr w:type="spellStart"/>
      <w:r>
        <w:t>JordklassifikationType</w:t>
      </w:r>
      <w:proofErr w:type="spellEnd"/>
      <w:r>
        <w:t xml:space="preserve"> </w:t>
      </w:r>
      <w:r>
        <w:sym w:font="Wingdings" w:char="F0DF"/>
      </w:r>
      <w:r>
        <w:sym w:font="Wingdings" w:char="F0E0"/>
      </w:r>
      <w:proofErr w:type="spellStart"/>
      <w:r>
        <w:t>KommuneJordklassifikation</w:t>
      </w:r>
      <w:proofErr w:type="spellEnd"/>
      <w:r>
        <w:t xml:space="preserve"> </w:t>
      </w:r>
      <w:r>
        <w:sym w:font="Wingdings" w:char="F0DF"/>
      </w:r>
      <w:r>
        <w:sym w:font="Wingdings" w:char="F0E0"/>
      </w:r>
      <w:r>
        <w:t xml:space="preserve"> Kommune</w:t>
      </w:r>
    </w:p>
    <w:p w:rsidR="004657EE" w:rsidRDefault="004657EE" w:rsidP="004657EE">
      <w:pPr>
        <w:pStyle w:val="BodyText1"/>
      </w:pPr>
      <w:r>
        <w:t xml:space="preserve">Ovenstående relationer betyder, at modtageranlægget er knyttet til </w:t>
      </w:r>
      <w:r w:rsidR="00DC311B">
        <w:t xml:space="preserve">landsdelens </w:t>
      </w:r>
      <w:r w:rsidR="002B6900">
        <w:t>definition</w:t>
      </w:r>
      <w:r>
        <w:t xml:space="preserve"> af jordklassifikationerne. For at gøre FlytJord fleksibel anvendes mo</w:t>
      </w:r>
      <w:r>
        <w:t>d</w:t>
      </w:r>
      <w:r>
        <w:t>tager</w:t>
      </w:r>
      <w:r w:rsidR="00DA67B5">
        <w:t>an</w:t>
      </w:r>
      <w:r>
        <w:t xml:space="preserve">læggets </w:t>
      </w:r>
      <w:r w:rsidR="00DC311B">
        <w:t xml:space="preserve">landsdel </w:t>
      </w:r>
      <w:r>
        <w:t xml:space="preserve">til at bestemme </w:t>
      </w:r>
      <w:r w:rsidR="00D37176">
        <w:t>hvilke jordklassifikationstyper</w:t>
      </w:r>
      <w:r w:rsidR="00DC311B">
        <w:t>,</w:t>
      </w:r>
      <w:r w:rsidR="00D37176">
        <w:t xml:space="preserve"> der kan vælges i mellem.</w:t>
      </w:r>
      <w:r w:rsidR="00DC311B">
        <w:t xml:space="preserve"> Der kan i princippet være flere landsdele, men i dag findes der 2 – </w:t>
      </w:r>
      <w:r w:rsidR="00510F92">
        <w:t>Landsdækkende</w:t>
      </w:r>
      <w:r w:rsidR="00DC311B">
        <w:t xml:space="preserve"> og </w:t>
      </w:r>
      <w:r w:rsidR="00510F92">
        <w:t>Sjælland</w:t>
      </w:r>
      <w:r w:rsidR="00DC311B">
        <w:t>.</w:t>
      </w:r>
      <w:r w:rsidR="00303F15">
        <w:t xml:space="preserve"> Ønsker en kommune at anvende en anden definition end den automatisk bestemte, så kan dette via administrationsdelen i </w:t>
      </w:r>
      <w:proofErr w:type="spellStart"/>
      <w:r w:rsidR="00303F15">
        <w:t>Flytjord</w:t>
      </w:r>
      <w:proofErr w:type="spellEnd"/>
      <w:r w:rsidR="00303F15">
        <w:t xml:space="preserve"> applikationen ændres for modtageranlæggene i kommunen.</w:t>
      </w:r>
    </w:p>
    <w:p w:rsidR="00DC311B" w:rsidRDefault="00510F92" w:rsidP="00317F34">
      <w:pPr>
        <w:pStyle w:val="BodyText1"/>
        <w:numPr>
          <w:ilvl w:val="0"/>
          <w:numId w:val="6"/>
        </w:numPr>
      </w:pPr>
      <w:r>
        <w:t>Landsdækkende</w:t>
      </w:r>
      <w:r w:rsidR="00DC311B">
        <w:t xml:space="preserve"> er de landdækkende definitioner for jordklassifikation</w:t>
      </w:r>
      <w:r w:rsidR="00091A06">
        <w:t xml:space="preserve"> som anvendes vest for Store Bælt</w:t>
      </w:r>
    </w:p>
    <w:p w:rsidR="00DC311B" w:rsidRDefault="00DC311B" w:rsidP="00317F34">
      <w:pPr>
        <w:pStyle w:val="BodyText1"/>
        <w:numPr>
          <w:ilvl w:val="1"/>
          <w:numId w:val="6"/>
        </w:numPr>
      </w:pPr>
      <w:r>
        <w:t>Udenfor Kategori (Kraftig forurenet jord)</w:t>
      </w:r>
    </w:p>
    <w:p w:rsidR="00DC311B" w:rsidRDefault="00DC311B" w:rsidP="00317F34">
      <w:pPr>
        <w:pStyle w:val="BodyText1"/>
        <w:numPr>
          <w:ilvl w:val="1"/>
          <w:numId w:val="6"/>
        </w:numPr>
      </w:pPr>
      <w:r>
        <w:t>Kategori 2 (Let forurenet jord)</w:t>
      </w:r>
    </w:p>
    <w:p w:rsidR="00DC311B" w:rsidRDefault="00DC311B" w:rsidP="00317F34">
      <w:pPr>
        <w:pStyle w:val="BodyText1"/>
        <w:numPr>
          <w:ilvl w:val="1"/>
          <w:numId w:val="6"/>
        </w:numPr>
      </w:pPr>
      <w:r>
        <w:t>Kategori 1 (Ren jord)</w:t>
      </w:r>
    </w:p>
    <w:p w:rsidR="00DC311B" w:rsidRDefault="00510F92" w:rsidP="00317F34">
      <w:pPr>
        <w:pStyle w:val="BodyText1"/>
        <w:numPr>
          <w:ilvl w:val="0"/>
          <w:numId w:val="6"/>
        </w:numPr>
      </w:pPr>
      <w:r>
        <w:t>Sjælland</w:t>
      </w:r>
      <w:r w:rsidR="00091A06">
        <w:t xml:space="preserve"> er definitionerne for jordklassifikation som anvendes øst for Store</w:t>
      </w:r>
      <w:r w:rsidR="00B47044">
        <w:t>b</w:t>
      </w:r>
      <w:r w:rsidR="00091A06">
        <w:t>ælt</w:t>
      </w:r>
    </w:p>
    <w:p w:rsidR="00DC311B" w:rsidRDefault="00091A06" w:rsidP="00317F34">
      <w:pPr>
        <w:pStyle w:val="BodyText1"/>
        <w:numPr>
          <w:ilvl w:val="1"/>
          <w:numId w:val="6"/>
        </w:numPr>
      </w:pPr>
      <w:r>
        <w:t>Klasse 4 (Kraftig forurenet jord)</w:t>
      </w:r>
    </w:p>
    <w:p w:rsidR="00091A06" w:rsidRDefault="00091A06" w:rsidP="00317F34">
      <w:pPr>
        <w:pStyle w:val="BodyText1"/>
        <w:numPr>
          <w:ilvl w:val="1"/>
          <w:numId w:val="6"/>
        </w:numPr>
      </w:pPr>
      <w:r>
        <w:t>Klasse 3 (Let forurenet jord)</w:t>
      </w:r>
    </w:p>
    <w:p w:rsidR="00091A06" w:rsidRDefault="00091A06" w:rsidP="00317F34">
      <w:pPr>
        <w:pStyle w:val="BodyText1"/>
        <w:numPr>
          <w:ilvl w:val="1"/>
          <w:numId w:val="6"/>
        </w:numPr>
      </w:pPr>
      <w:r>
        <w:t>Klasse 2 (Let forurenet jord)</w:t>
      </w:r>
    </w:p>
    <w:p w:rsidR="00091A06" w:rsidRDefault="00091A06" w:rsidP="00317F34">
      <w:pPr>
        <w:pStyle w:val="BodyText1"/>
        <w:numPr>
          <w:ilvl w:val="1"/>
          <w:numId w:val="6"/>
        </w:numPr>
      </w:pPr>
      <w:r>
        <w:t>Klasse 1 (Ren jord)</w:t>
      </w:r>
    </w:p>
    <w:p w:rsidR="00B7187E" w:rsidRDefault="00B7187E" w:rsidP="00DB3F0A">
      <w:pPr>
        <w:pStyle w:val="Heading2"/>
      </w:pPr>
      <w:bookmarkStart w:id="44" w:name="_Toc459379103"/>
      <w:r>
        <w:t xml:space="preserve">Relation mellem </w:t>
      </w:r>
      <w:r w:rsidR="00B838FF">
        <w:t xml:space="preserve">forureningsopslag </w:t>
      </w:r>
      <w:r>
        <w:t>og jordklassifikation</w:t>
      </w:r>
      <w:bookmarkEnd w:id="44"/>
    </w:p>
    <w:p w:rsidR="00B838FF" w:rsidRDefault="00B838FF" w:rsidP="00205108">
      <w:pPr>
        <w:pStyle w:val="BodyText1"/>
      </w:pPr>
      <w:r>
        <w:t>For hver anmeldelse analyseres oprindelsesstedet</w:t>
      </w:r>
      <w:r w:rsidR="00205108">
        <w:t xml:space="preserve"> ved opslag i Danmarks Milj</w:t>
      </w:r>
      <w:r w:rsidR="00205108">
        <w:t>ø</w:t>
      </w:r>
      <w:r w:rsidR="00205108">
        <w:t xml:space="preserve">portal og evt. </w:t>
      </w:r>
      <w:r w:rsidR="009D5C4F">
        <w:t xml:space="preserve">i </w:t>
      </w:r>
      <w:r w:rsidR="00205108">
        <w:t>kommunes miljødatabase</w:t>
      </w:r>
      <w:r>
        <w:t>.</w:t>
      </w:r>
      <w:r w:rsidR="00807242">
        <w:t xml:space="preserve"> </w:t>
      </w:r>
      <w:r w:rsidR="00807242" w:rsidRPr="009C60F6">
        <w:t xml:space="preserve">Dokumentation af </w:t>
      </w:r>
      <w:r w:rsidR="00AA2127" w:rsidRPr="009C60F6">
        <w:t>resultaterne af o</w:t>
      </w:r>
      <w:r w:rsidR="00AA2127" w:rsidRPr="009C60F6">
        <w:t>p</w:t>
      </w:r>
      <w:r w:rsidR="00AA2127" w:rsidRPr="009C60F6">
        <w:t xml:space="preserve">slag i </w:t>
      </w:r>
      <w:r w:rsidR="00807242" w:rsidRPr="009C60F6">
        <w:t>Aarhus Kommunes</w:t>
      </w:r>
      <w:r w:rsidR="00122491" w:rsidRPr="009C60F6">
        <w:t xml:space="preserve"> miljødatabase </w:t>
      </w:r>
      <w:proofErr w:type="spellStart"/>
      <w:r w:rsidR="00122491" w:rsidRPr="009C60F6">
        <w:t>GeoEnviron</w:t>
      </w:r>
      <w:proofErr w:type="spellEnd"/>
      <w:r w:rsidR="00122491" w:rsidRPr="009C60F6">
        <w:t xml:space="preserve"> findes i dokumentet ”</w:t>
      </w:r>
      <w:proofErr w:type="spellStart"/>
      <w:r w:rsidR="00122491" w:rsidRPr="009C60F6">
        <w:t>Ge</w:t>
      </w:r>
      <w:r w:rsidR="00122491" w:rsidRPr="009C60F6">
        <w:t>o</w:t>
      </w:r>
      <w:r w:rsidR="00122491" w:rsidRPr="009C60F6">
        <w:lastRenderedPageBreak/>
        <w:t>EnvionOpslag</w:t>
      </w:r>
      <w:proofErr w:type="spellEnd"/>
      <w:r w:rsidR="00122491" w:rsidRPr="009C60F6">
        <w:t xml:space="preserve"> – Aarhus Kommune.docx”</w:t>
      </w:r>
      <w:r w:rsidR="00D93E1D" w:rsidRPr="009C60F6">
        <w:t>.</w:t>
      </w:r>
      <w:r w:rsidRPr="009C60F6">
        <w:t xml:space="preserve"> Analysen resultere</w:t>
      </w:r>
      <w:r w:rsidR="00DA67B5" w:rsidRPr="009C60F6">
        <w:t>r</w:t>
      </w:r>
      <w:r w:rsidRPr="009C60F6">
        <w:t xml:space="preserve"> i informationer om </w:t>
      </w:r>
      <w:r w:rsidR="00205108" w:rsidRPr="009C60F6">
        <w:t xml:space="preserve">forureningskategorien </w:t>
      </w:r>
      <w:r w:rsidR="00D93E1D" w:rsidRPr="009C60F6">
        <w:t>som anvendes i den videre behandling af anmeldelsen i</w:t>
      </w:r>
      <w:r w:rsidR="00205108" w:rsidRPr="009C60F6">
        <w:t xml:space="preserve"> FlytJord.</w:t>
      </w:r>
      <w:r w:rsidR="00807242">
        <w:t xml:space="preserve"> </w:t>
      </w:r>
    </w:p>
    <w:p w:rsidR="00B838FF" w:rsidRPr="00B838FF" w:rsidRDefault="009929AD" w:rsidP="00B838FF">
      <w:pPr>
        <w:pStyle w:val="BodyText1"/>
      </w:pPr>
      <w:r w:rsidRPr="009C60F6">
        <w:t>Med hensyn til forureningskategorien arbejdes der med 2 jordklassifikationsm</w:t>
      </w:r>
      <w:r w:rsidRPr="009C60F6">
        <w:t>o</w:t>
      </w:r>
      <w:r w:rsidRPr="009C60F6">
        <w:t>delle</w:t>
      </w:r>
      <w:r w:rsidR="00381D6F">
        <w:t>r. En model for hhv. øst (</w:t>
      </w:r>
      <w:r w:rsidR="00510F92">
        <w:t>Sjælland</w:t>
      </w:r>
      <w:r w:rsidR="00381D6F">
        <w:t>) og vest (</w:t>
      </w:r>
      <w:r w:rsidR="00510F92">
        <w:t>Landsdækkende</w:t>
      </w:r>
      <w:r w:rsidR="00381D6F">
        <w:t xml:space="preserve">) </w:t>
      </w:r>
      <w:r w:rsidRPr="009C60F6">
        <w:t>for Storebælt. Dette pga. at der øst for Storebælt arbejdes med 4 klasser for forureningskateg</w:t>
      </w:r>
      <w:r w:rsidRPr="009C60F6">
        <w:t>o</w:t>
      </w:r>
      <w:r w:rsidRPr="009C60F6">
        <w:t>rier, mens der vest for bæltet arbejdes med 3. Kommuner og modtageranlæg kan kun være tilknyttet en af modellerne. Dette kan fungere i praksis, da jord generelt ikke flyttes fra en side af Storebælt til et modtageranlæg på den anden side af Storebælt</w:t>
      </w:r>
    </w:p>
    <w:bookmarkStart w:id="45" w:name="bmkCustomer"/>
    <w:bookmarkEnd w:id="45"/>
    <w:p w:rsidR="00082155" w:rsidRDefault="00205108" w:rsidP="004657EE">
      <w:pPr>
        <w:pStyle w:val="BodyText1"/>
      </w:pPr>
      <w:r>
        <w:object w:dxaOrig="11712" w:dyaOrig="3276">
          <v:shape id="_x0000_i1026" type="#_x0000_t75" style="width:585.6pt;height:165pt" o:ole="">
            <v:imagedata r:id="rId23" o:title=""/>
          </v:shape>
          <o:OLEObject Type="Embed" ProgID="Visio.Drawing.11" ShapeID="_x0000_i1026" DrawAspect="Content" ObjectID="_1533473201" r:id="rId24"/>
        </w:object>
      </w:r>
      <w:r w:rsidR="00082155">
        <w:t xml:space="preserve">Da </w:t>
      </w:r>
      <w:proofErr w:type="spellStart"/>
      <w:r w:rsidR="00381D6F">
        <w:t>Flytjord</w:t>
      </w:r>
      <w:proofErr w:type="spellEnd"/>
      <w:r w:rsidR="00703066">
        <w:t xml:space="preserve"> pt.</w:t>
      </w:r>
      <w:r w:rsidR="00082155">
        <w:t xml:space="preserve"> ikke automatisk kan </w:t>
      </w:r>
      <w:r w:rsidR="00746AD6">
        <w:t xml:space="preserve">dechifrere </w:t>
      </w:r>
      <w:r w:rsidR="00746AD6" w:rsidRPr="009C60F6">
        <w:t>standard-analyseresultaterne</w:t>
      </w:r>
      <w:r w:rsidR="00B47044">
        <w:t>,</w:t>
      </w:r>
      <w:r w:rsidR="00746AD6" w:rsidRPr="009C60F6">
        <w:t xml:space="preserve"> tolkes OMK Kategori 2 af FlytJord som udgangspunkt som Klasse 3</w:t>
      </w:r>
      <w:r w:rsidR="00082155">
        <w:t>. Anmeld</w:t>
      </w:r>
      <w:r w:rsidR="00082155">
        <w:t>e</w:t>
      </w:r>
      <w:r w:rsidR="00082155">
        <w:t>ren kan manuelt nedklassi</w:t>
      </w:r>
      <w:r w:rsidR="009D5C4F">
        <w:t>ficere</w:t>
      </w:r>
      <w:r w:rsidR="00BA0079">
        <w:t xml:space="preserve"> jorden til Klasse 2</w:t>
      </w:r>
      <w:r w:rsidR="00082155">
        <w:t>, hvis der vedlægges dok</w:t>
      </w:r>
      <w:r w:rsidR="00082155">
        <w:t>u</w:t>
      </w:r>
      <w:r w:rsidR="00082155">
        <w:t xml:space="preserve">mentation </w:t>
      </w:r>
      <w:r w:rsidR="009D5C4F">
        <w:t xml:space="preserve">til </w:t>
      </w:r>
      <w:r w:rsidR="00082155">
        <w:t xml:space="preserve">anmeldelsen. </w:t>
      </w:r>
    </w:p>
    <w:p w:rsidR="00082155" w:rsidRDefault="00082155" w:rsidP="004657EE">
      <w:pPr>
        <w:pStyle w:val="BodyText1"/>
      </w:pPr>
      <w:r>
        <w:t>Reglerne for nedklassifikation</w:t>
      </w:r>
      <w:r w:rsidR="00E7413D">
        <w:t xml:space="preserve"> og </w:t>
      </w:r>
      <w:proofErr w:type="spellStart"/>
      <w:r w:rsidR="00E7413D">
        <w:t>opklassifikation</w:t>
      </w:r>
      <w:proofErr w:type="spellEnd"/>
      <w:r>
        <w:t xml:space="preserve"> er de samme for kommunerne øst og vest for Storebælt.</w:t>
      </w:r>
    </w:p>
    <w:p w:rsidR="008840FD" w:rsidRPr="00E67A10" w:rsidRDefault="008840FD" w:rsidP="008840FD">
      <w:pPr>
        <w:pStyle w:val="Heading2"/>
        <w:rPr>
          <w:highlight w:val="darkGreen"/>
        </w:rPr>
      </w:pPr>
      <w:bookmarkStart w:id="46" w:name="_Toc459379104"/>
      <w:r w:rsidRPr="00E67A10">
        <w:rPr>
          <w:highlight w:val="darkGreen"/>
        </w:rPr>
        <w:t>Forureningsopslag og kort</w:t>
      </w:r>
      <w:bookmarkEnd w:id="46"/>
    </w:p>
    <w:p w:rsidR="00962D9A" w:rsidRPr="00962D9A" w:rsidRDefault="00962D9A" w:rsidP="00962D9A">
      <w:pPr>
        <w:pStyle w:val="BodyText1"/>
        <w:rPr>
          <w:highlight w:val="darkGreen"/>
        </w:rPr>
      </w:pPr>
      <w:r w:rsidRPr="00962D9A">
        <w:rPr>
          <w:highlight w:val="darkGreen"/>
        </w:rPr>
        <w:t>Som nævnt i 7.1 tjekkes forureningsstatus for oprindelsesstedet ved opslag i Danmarks Miljøportal og evt. i kommunes miljødatabase. Tjekket foretages med/for oprindelsesstedets matrikelpolygon, men hvis brugeren har indtegnet en polygon på kortet, så anvendes denne i stedet.</w:t>
      </w:r>
      <w:r w:rsidRPr="00962D9A">
        <w:rPr>
          <w:highlight w:val="darkGreen"/>
        </w:rPr>
        <w:br/>
        <w:t>Der er indført spærring for oprettelse af anmeldelser for jordflytninger fra meget store arealer, hvilket vil sige hvis matriklen eller det indtegnede areal overstiger 1 hektar. Hvis dette er tilfældet vises en fejlmeddelelse, hvor brugeren bliver bedt om at kontakte oprindelseskommunen.</w:t>
      </w:r>
    </w:p>
    <w:p w:rsidR="008840FD" w:rsidRDefault="00962D9A" w:rsidP="00962D9A">
      <w:pPr>
        <w:pStyle w:val="BodyText1"/>
      </w:pPr>
      <w:r w:rsidRPr="00962D9A">
        <w:rPr>
          <w:highlight w:val="darkGreen"/>
        </w:rPr>
        <w:lastRenderedPageBreak/>
        <w:t>I kortet findes et temalag med modtageranlæg. Modtageranlæggene er de anlæg som er oprettet i FlytJord. Modtageranlæggene oprettes via administrationen i den interne applikation. Her kan bl.a. modtageranlæggets placering angives ved på et kort at udpege dets position. Modtageranlæggenes position anvendes en</w:t>
      </w:r>
      <w:r w:rsidRPr="00962D9A">
        <w:rPr>
          <w:highlight w:val="darkGreen"/>
        </w:rPr>
        <w:t>d</w:t>
      </w:r>
      <w:r w:rsidRPr="00962D9A">
        <w:rPr>
          <w:highlight w:val="darkGreen"/>
        </w:rPr>
        <w:t>videre til at beregne afstanden til oprindelsesstedet, hvilket på anmeldelsen vises i listen, hvor modtageranlæg vælges.</w:t>
      </w:r>
      <w:r>
        <w:t xml:space="preserve">  </w:t>
      </w:r>
      <w:r w:rsidR="003C1D7E">
        <w:t xml:space="preserve">  </w:t>
      </w:r>
    </w:p>
    <w:p w:rsidR="002D788A" w:rsidRDefault="00FC409A" w:rsidP="00FC409A">
      <w:pPr>
        <w:pStyle w:val="Heading2"/>
      </w:pPr>
      <w:bookmarkStart w:id="47" w:name="_Toc459379105"/>
      <w:r>
        <w:t xml:space="preserve">Offentlig vej </w:t>
      </w:r>
      <w:r w:rsidR="00025DF3">
        <w:t>Aarhus</w:t>
      </w:r>
      <w:r>
        <w:t xml:space="preserve"> Kommune</w:t>
      </w:r>
      <w:bookmarkEnd w:id="47"/>
    </w:p>
    <w:p w:rsidR="00FC409A" w:rsidRDefault="00025DF3" w:rsidP="00FC409A">
      <w:pPr>
        <w:pStyle w:val="BodyText1"/>
      </w:pPr>
      <w:r>
        <w:t>Aarhus</w:t>
      </w:r>
      <w:r w:rsidR="00FC409A">
        <w:t xml:space="preserve"> Kommune har bestemt, at jord fra offentlig vej klassificeres til Kategori 2. FlytJord sætter således jordklassifikationen til Kategori 2, hvis </w:t>
      </w:r>
    </w:p>
    <w:p w:rsidR="00FC409A" w:rsidRDefault="00FC409A" w:rsidP="00317F34">
      <w:pPr>
        <w:pStyle w:val="BodyText1"/>
        <w:numPr>
          <w:ilvl w:val="0"/>
          <w:numId w:val="6"/>
        </w:numPr>
      </w:pPr>
      <w:r>
        <w:t xml:space="preserve">Jorden kommer fra </w:t>
      </w:r>
      <w:r w:rsidR="00025DF3">
        <w:t>Aarhus</w:t>
      </w:r>
      <w:r>
        <w:t xml:space="preserve"> Kommune</w:t>
      </w:r>
    </w:p>
    <w:p w:rsidR="00FC409A" w:rsidRDefault="00FC409A" w:rsidP="00317F34">
      <w:pPr>
        <w:pStyle w:val="BodyText1"/>
        <w:numPr>
          <w:ilvl w:val="0"/>
          <w:numId w:val="6"/>
        </w:numPr>
      </w:pPr>
      <w:r>
        <w:t>Oprindelsesstedet valgt offentlig vej</w:t>
      </w:r>
    </w:p>
    <w:p w:rsidR="000E5AA3" w:rsidRDefault="000E5AA3" w:rsidP="00317F34">
      <w:pPr>
        <w:pStyle w:val="BodyText1"/>
        <w:numPr>
          <w:ilvl w:val="0"/>
          <w:numId w:val="6"/>
        </w:numPr>
      </w:pPr>
      <w:r>
        <w:t>Jorden IKKE er V1 eller V2 kortlagt</w:t>
      </w:r>
    </w:p>
    <w:p w:rsidR="000E5AA3" w:rsidRDefault="000E5AA3" w:rsidP="00317F34">
      <w:pPr>
        <w:pStyle w:val="BodyText1"/>
        <w:numPr>
          <w:ilvl w:val="0"/>
          <w:numId w:val="6"/>
        </w:numPr>
      </w:pPr>
      <w:r>
        <w:t>Der ikke er anmærkninger i Geoenviron miljødatabasen.</w:t>
      </w:r>
    </w:p>
    <w:p w:rsidR="00CA4851" w:rsidRDefault="000E03AE" w:rsidP="00CA4851">
      <w:pPr>
        <w:pStyle w:val="BodyText1"/>
      </w:pPr>
      <w:r>
        <w:t xml:space="preserve">Alle anmeldelser skal godkendes manuelt. </w:t>
      </w:r>
      <w:r w:rsidR="00AB0634">
        <w:t>Der er ikke specielle regler vedrøre</w:t>
      </w:r>
      <w:r w:rsidR="00AB0634">
        <w:t>n</w:t>
      </w:r>
      <w:r w:rsidR="00AB0634">
        <w:t>de dokumentation og automatisk godkendelse.</w:t>
      </w:r>
    </w:p>
    <w:p w:rsidR="0011053E" w:rsidRDefault="0011053E">
      <w:pPr>
        <w:spacing w:line="240" w:lineRule="auto"/>
        <w:rPr>
          <w:b/>
          <w:bCs/>
          <w:caps/>
          <w:sz w:val="22"/>
          <w:szCs w:val="28"/>
          <w:lang w:eastAsia="en-US"/>
        </w:rPr>
      </w:pPr>
      <w:r>
        <w:br w:type="page"/>
      </w:r>
    </w:p>
    <w:p w:rsidR="00E40A7F" w:rsidRPr="009C60F6" w:rsidRDefault="00E40A7F" w:rsidP="00E40A7F">
      <w:pPr>
        <w:pStyle w:val="Heading1"/>
        <w:rPr>
          <w:highlight w:val="magenta"/>
        </w:rPr>
      </w:pPr>
      <w:bookmarkStart w:id="48" w:name="_Toc459379106"/>
      <w:r w:rsidRPr="009C60F6">
        <w:rPr>
          <w:highlight w:val="magenta"/>
        </w:rPr>
        <w:lastRenderedPageBreak/>
        <w:t>Forsider</w:t>
      </w:r>
      <w:bookmarkEnd w:id="48"/>
    </w:p>
    <w:p w:rsidR="00950B21" w:rsidRPr="00BB292C" w:rsidRDefault="00950B21" w:rsidP="00950B21">
      <w:pPr>
        <w:rPr>
          <w:highlight w:val="darkGreen"/>
          <w:lang w:eastAsia="en-US"/>
        </w:rPr>
      </w:pPr>
      <w:r w:rsidRPr="00BB292C">
        <w:rPr>
          <w:highlight w:val="darkGreen"/>
          <w:lang w:eastAsia="en-US"/>
        </w:rPr>
        <w:t>Der findes forskellige forsider målrette</w:t>
      </w:r>
      <w:r w:rsidR="009D5C4F" w:rsidRPr="00BB292C">
        <w:rPr>
          <w:highlight w:val="darkGreen"/>
          <w:lang w:eastAsia="en-US"/>
        </w:rPr>
        <w:t>t</w:t>
      </w:r>
      <w:r w:rsidRPr="00BB292C">
        <w:rPr>
          <w:highlight w:val="darkGreen"/>
          <w:lang w:eastAsia="en-US"/>
        </w:rPr>
        <w:t xml:space="preserve"> rollerne i FlytJord. En forside består</w:t>
      </w:r>
      <w:r w:rsidR="00093D53" w:rsidRPr="00BB292C">
        <w:rPr>
          <w:highlight w:val="darkGreen"/>
          <w:lang w:eastAsia="en-US"/>
        </w:rPr>
        <w:t xml:space="preserve"> t</w:t>
      </w:r>
      <w:r w:rsidR="00093D53" w:rsidRPr="00BB292C">
        <w:rPr>
          <w:highlight w:val="darkGreen"/>
          <w:lang w:eastAsia="en-US"/>
        </w:rPr>
        <w:t>y</w:t>
      </w:r>
      <w:r w:rsidR="00093D53" w:rsidRPr="00BB292C">
        <w:rPr>
          <w:highlight w:val="darkGreen"/>
          <w:lang w:eastAsia="en-US"/>
        </w:rPr>
        <w:t>pisk</w:t>
      </w:r>
      <w:r w:rsidRPr="00BB292C">
        <w:rPr>
          <w:highlight w:val="darkGreen"/>
          <w:lang w:eastAsia="en-US"/>
        </w:rPr>
        <w:t xml:space="preserve"> af e</w:t>
      </w:r>
      <w:r w:rsidR="0054755F" w:rsidRPr="00BB292C">
        <w:rPr>
          <w:highlight w:val="darkGreen"/>
          <w:lang w:eastAsia="en-US"/>
        </w:rPr>
        <w:t>n eller flere lister, fx en liste med anmeldelser, som kræver handling</w:t>
      </w:r>
      <w:r w:rsidRPr="00BB292C">
        <w:rPr>
          <w:highlight w:val="darkGreen"/>
          <w:lang w:eastAsia="en-US"/>
        </w:rPr>
        <w:t>.</w:t>
      </w:r>
    </w:p>
    <w:p w:rsidR="00950B21" w:rsidRPr="00BB292C" w:rsidRDefault="00950B21" w:rsidP="00E40A7F">
      <w:pPr>
        <w:rPr>
          <w:b/>
          <w:bCs/>
          <w:sz w:val="22"/>
          <w:szCs w:val="26"/>
          <w:highlight w:val="darkGreen"/>
          <w:lang w:eastAsia="en-US"/>
        </w:rPr>
      </w:pPr>
    </w:p>
    <w:p w:rsidR="00950B21" w:rsidRPr="00BB292C" w:rsidRDefault="0054755F" w:rsidP="00E40A7F">
      <w:pPr>
        <w:rPr>
          <w:rFonts w:eastAsia="Calibri"/>
          <w:szCs w:val="22"/>
          <w:highlight w:val="darkGreen"/>
          <w:lang w:eastAsia="en-US"/>
        </w:rPr>
      </w:pPr>
      <w:r w:rsidRPr="00BB292C">
        <w:rPr>
          <w:rFonts w:eastAsia="Calibri"/>
          <w:szCs w:val="22"/>
          <w:highlight w:val="darkGreen"/>
          <w:lang w:eastAsia="en-US"/>
        </w:rPr>
        <w:t>Specielt for anmeldere</w:t>
      </w:r>
      <w:r w:rsidR="00950B21" w:rsidRPr="00BB292C">
        <w:rPr>
          <w:rFonts w:eastAsia="Calibri"/>
          <w:szCs w:val="22"/>
          <w:highlight w:val="darkGreen"/>
          <w:lang w:eastAsia="en-US"/>
        </w:rPr>
        <w:t xml:space="preserve"> er der en forside</w:t>
      </w:r>
      <w:r w:rsidR="009D5C4F" w:rsidRPr="00BB292C">
        <w:rPr>
          <w:rFonts w:eastAsia="Calibri"/>
          <w:szCs w:val="22"/>
          <w:highlight w:val="darkGreen"/>
          <w:lang w:eastAsia="en-US"/>
        </w:rPr>
        <w:t>,</w:t>
      </w:r>
      <w:r w:rsidR="00093D53" w:rsidRPr="00BB292C">
        <w:rPr>
          <w:rFonts w:eastAsia="Calibri"/>
          <w:szCs w:val="22"/>
          <w:highlight w:val="darkGreen"/>
          <w:lang w:eastAsia="en-US"/>
        </w:rPr>
        <w:t xml:space="preserve"> som kræver lidt uddybning.</w:t>
      </w:r>
      <w:r w:rsidR="00093D53" w:rsidRPr="00BB292C">
        <w:rPr>
          <w:rFonts w:eastAsia="Calibri"/>
          <w:szCs w:val="22"/>
          <w:highlight w:val="darkGreen"/>
          <w:lang w:eastAsia="en-US"/>
        </w:rPr>
        <w:br/>
        <w:t>På denne er der kun én liste</w:t>
      </w:r>
      <w:r w:rsidRPr="00BB292C">
        <w:rPr>
          <w:rFonts w:eastAsia="Calibri"/>
          <w:szCs w:val="22"/>
          <w:highlight w:val="darkGreen"/>
          <w:lang w:eastAsia="en-US"/>
        </w:rPr>
        <w:t>, nemlig en ”Kræver handling” liste, hvor anmelde</w:t>
      </w:r>
      <w:r w:rsidRPr="00BB292C">
        <w:rPr>
          <w:rFonts w:eastAsia="Calibri"/>
          <w:szCs w:val="22"/>
          <w:highlight w:val="darkGreen"/>
          <w:lang w:eastAsia="en-US"/>
        </w:rPr>
        <w:t>l</w:t>
      </w:r>
      <w:r w:rsidRPr="00BB292C">
        <w:rPr>
          <w:rFonts w:eastAsia="Calibri"/>
          <w:szCs w:val="22"/>
          <w:highlight w:val="darkGreen"/>
          <w:lang w:eastAsia="en-US"/>
        </w:rPr>
        <w:t>ser, der kræver handling vises.</w:t>
      </w:r>
    </w:p>
    <w:p w:rsidR="00E40A7F" w:rsidRPr="005D4BF4" w:rsidRDefault="00E40A7F" w:rsidP="00E40A7F">
      <w:pPr>
        <w:rPr>
          <w:rFonts w:eastAsia="Calibri"/>
          <w:szCs w:val="22"/>
          <w:highlight w:val="magenta"/>
          <w:lang w:eastAsia="en-US"/>
        </w:rPr>
      </w:pPr>
      <w:r w:rsidRPr="005D4BF4">
        <w:rPr>
          <w:rFonts w:eastAsia="Calibri"/>
          <w:szCs w:val="22"/>
          <w:highlight w:val="magenta"/>
          <w:lang w:eastAsia="en-US"/>
        </w:rPr>
        <w:t>En anmeldelse kommer på ’Kræver handling’ listen hvis:</w:t>
      </w:r>
    </w:p>
    <w:p w:rsidR="00E40A7F" w:rsidRPr="005D4BF4" w:rsidRDefault="00E40A7F" w:rsidP="00317F34">
      <w:pPr>
        <w:pStyle w:val="ListParagraph"/>
        <w:numPr>
          <w:ilvl w:val="0"/>
          <w:numId w:val="9"/>
        </w:numPr>
        <w:rPr>
          <w:highlight w:val="magenta"/>
        </w:rPr>
      </w:pPr>
      <w:r w:rsidRPr="005D4BF4">
        <w:rPr>
          <w:highlight w:val="magenta"/>
        </w:rPr>
        <w:t>Kørselsperiode slutter inden for 7 dage</w:t>
      </w:r>
    </w:p>
    <w:p w:rsidR="00E40A7F" w:rsidRPr="005D4BF4" w:rsidRDefault="00E40A7F" w:rsidP="00317F34">
      <w:pPr>
        <w:pStyle w:val="ListParagraph"/>
        <w:numPr>
          <w:ilvl w:val="0"/>
          <w:numId w:val="9"/>
        </w:numPr>
        <w:rPr>
          <w:highlight w:val="magenta"/>
        </w:rPr>
      </w:pPr>
      <w:r w:rsidRPr="005D4BF4">
        <w:rPr>
          <w:highlight w:val="magenta"/>
        </w:rPr>
        <w:t>Hvis jordmængden på en alarm har overskredet den kørte jordmængde.</w:t>
      </w:r>
    </w:p>
    <w:p w:rsidR="00E40A7F" w:rsidRPr="005D4BF4" w:rsidRDefault="00E40A7F" w:rsidP="00CA4851">
      <w:pPr>
        <w:pStyle w:val="BodyText1"/>
        <w:rPr>
          <w:highlight w:val="magenta"/>
        </w:rPr>
      </w:pPr>
    </w:p>
    <w:p w:rsidR="00E46ADB" w:rsidRPr="005D4BF4" w:rsidRDefault="00E46ADB">
      <w:pPr>
        <w:spacing w:line="240" w:lineRule="auto"/>
        <w:rPr>
          <w:highlight w:val="magenta"/>
        </w:rPr>
      </w:pPr>
      <w:r w:rsidRPr="005D4BF4">
        <w:rPr>
          <w:highlight w:val="magenta"/>
        </w:rPr>
        <w:t>Forsiden for kommunens sagsbehandler ser således ud:</w:t>
      </w:r>
      <w:r w:rsidRPr="005D4BF4">
        <w:rPr>
          <w:highlight w:val="magenta"/>
        </w:rPr>
        <w:br/>
      </w:r>
    </w:p>
    <w:p w:rsidR="00E46ADB" w:rsidRPr="005D4BF4" w:rsidRDefault="00F87FDE">
      <w:pPr>
        <w:spacing w:line="240" w:lineRule="auto"/>
        <w:rPr>
          <w:highlight w:val="magenta"/>
        </w:rPr>
      </w:pPr>
      <w:r w:rsidRPr="005D4BF4">
        <w:rPr>
          <w:noProof/>
          <w:highlight w:val="magenta"/>
        </w:rPr>
        <w:drawing>
          <wp:inline distT="0" distB="0" distL="0" distR="0" wp14:anchorId="624EAFAD" wp14:editId="7FB67029">
            <wp:extent cx="4554220" cy="42331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4220" cy="4233159"/>
                    </a:xfrm>
                    <a:prstGeom prst="rect">
                      <a:avLst/>
                    </a:prstGeom>
                  </pic:spPr>
                </pic:pic>
              </a:graphicData>
            </a:graphic>
          </wp:inline>
        </w:drawing>
      </w:r>
    </w:p>
    <w:p w:rsidR="00E46ADB" w:rsidRPr="005D4BF4" w:rsidRDefault="00E46ADB">
      <w:pPr>
        <w:spacing w:line="240" w:lineRule="auto"/>
        <w:rPr>
          <w:highlight w:val="magenta"/>
        </w:rPr>
      </w:pPr>
    </w:p>
    <w:p w:rsidR="00CD6F44" w:rsidRPr="005D4BF4" w:rsidRDefault="00E46ADB">
      <w:pPr>
        <w:spacing w:line="240" w:lineRule="auto"/>
        <w:rPr>
          <w:highlight w:val="magenta"/>
        </w:rPr>
      </w:pPr>
      <w:r w:rsidRPr="005D4BF4">
        <w:rPr>
          <w:highlight w:val="magenta"/>
        </w:rPr>
        <w:t xml:space="preserve">Der er 2 lister på sagsbehandlerens forside. En liste </w:t>
      </w:r>
      <w:r w:rsidR="00CD6F44" w:rsidRPr="005D4BF4">
        <w:rPr>
          <w:highlight w:val="magenta"/>
        </w:rPr>
        <w:t xml:space="preserve">”Kræver handling” </w:t>
      </w:r>
      <w:r w:rsidRPr="005D4BF4">
        <w:rPr>
          <w:highlight w:val="magenta"/>
        </w:rPr>
        <w:t>med anmeldelser som kræver handling</w:t>
      </w:r>
      <w:r w:rsidR="00C076F9">
        <w:rPr>
          <w:highlight w:val="magenta"/>
        </w:rPr>
        <w:t>,</w:t>
      </w:r>
      <w:r w:rsidRPr="005D4BF4">
        <w:rPr>
          <w:highlight w:val="magenta"/>
        </w:rPr>
        <w:t xml:space="preserve"> og en liste </w:t>
      </w:r>
      <w:r w:rsidR="00CD6F44" w:rsidRPr="005D4BF4">
        <w:rPr>
          <w:highlight w:val="magenta"/>
        </w:rPr>
        <w:t xml:space="preserve">”Mine anmeldelser” </w:t>
      </w:r>
      <w:r w:rsidRPr="005D4BF4">
        <w:rPr>
          <w:highlight w:val="magenta"/>
        </w:rPr>
        <w:t xml:space="preserve">med </w:t>
      </w:r>
      <w:r w:rsidR="00CD6F44" w:rsidRPr="005D4BF4">
        <w:rPr>
          <w:highlight w:val="magenta"/>
        </w:rPr>
        <w:t>de a</w:t>
      </w:r>
      <w:r w:rsidR="00CD6F44" w:rsidRPr="005D4BF4">
        <w:rPr>
          <w:highlight w:val="magenta"/>
        </w:rPr>
        <w:t>n</w:t>
      </w:r>
      <w:r w:rsidR="00CD6F44" w:rsidRPr="005D4BF4">
        <w:rPr>
          <w:highlight w:val="magenta"/>
        </w:rPr>
        <w:t>meldelser som sagsbehandleren er sagsbehandler på.</w:t>
      </w:r>
    </w:p>
    <w:p w:rsidR="00CD6F44" w:rsidRPr="005D4BF4" w:rsidRDefault="00CD6F44">
      <w:pPr>
        <w:spacing w:line="240" w:lineRule="auto"/>
        <w:rPr>
          <w:highlight w:val="magenta"/>
        </w:rPr>
      </w:pPr>
      <w:r w:rsidRPr="005D4BF4">
        <w:rPr>
          <w:highlight w:val="magenta"/>
        </w:rPr>
        <w:t>I 2. kolonne i listen ”Kræver handling” kan symbolerne</w:t>
      </w:r>
      <w:r w:rsidR="0089680C" w:rsidRPr="005D4BF4">
        <w:rPr>
          <w:highlight w:val="magenta"/>
        </w:rPr>
        <w:t xml:space="preserve">  </w:t>
      </w:r>
      <w:r w:rsidR="005D4BF4" w:rsidRPr="005D4BF4">
        <w:rPr>
          <w:noProof/>
          <w:highlight w:val="magenta"/>
        </w:rPr>
        <w:drawing>
          <wp:inline distT="0" distB="0" distL="0" distR="0" wp14:anchorId="14F9DFD1" wp14:editId="510BFF69">
            <wp:extent cx="716280" cy="259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16280" cy="259080"/>
                    </a:xfrm>
                    <a:prstGeom prst="rect">
                      <a:avLst/>
                    </a:prstGeom>
                  </pic:spPr>
                </pic:pic>
              </a:graphicData>
            </a:graphic>
          </wp:inline>
        </w:drawing>
      </w:r>
      <w:r w:rsidR="005D4BF4" w:rsidRPr="005D4BF4">
        <w:rPr>
          <w:highlight w:val="magenta"/>
        </w:rPr>
        <w:t xml:space="preserve"> </w:t>
      </w:r>
    </w:p>
    <w:p w:rsidR="005D4BF4" w:rsidRPr="005D4BF4" w:rsidRDefault="005D4BF4">
      <w:pPr>
        <w:spacing w:line="240" w:lineRule="auto"/>
        <w:rPr>
          <w:highlight w:val="magenta"/>
        </w:rPr>
      </w:pPr>
      <w:r>
        <w:rPr>
          <w:highlight w:val="magenta"/>
        </w:rPr>
        <w:t>o</w:t>
      </w:r>
      <w:r w:rsidR="00CD6F44" w:rsidRPr="005D4BF4">
        <w:rPr>
          <w:highlight w:val="magenta"/>
        </w:rPr>
        <w:t>ptræde</w:t>
      </w:r>
      <w:r w:rsidR="0089680C" w:rsidRPr="005D4BF4">
        <w:rPr>
          <w:highlight w:val="magenta"/>
        </w:rPr>
        <w:t xml:space="preserve"> (også </w:t>
      </w:r>
      <w:r>
        <w:rPr>
          <w:highlight w:val="magenta"/>
        </w:rPr>
        <w:t>alle 3</w:t>
      </w:r>
      <w:r w:rsidR="0089680C" w:rsidRPr="005D4BF4">
        <w:rPr>
          <w:highlight w:val="magenta"/>
        </w:rPr>
        <w:t xml:space="preserve"> på én gang)</w:t>
      </w:r>
      <w:r w:rsidR="00CD6F44" w:rsidRPr="005D4BF4">
        <w:rPr>
          <w:highlight w:val="magenta"/>
        </w:rPr>
        <w:t>.</w:t>
      </w:r>
    </w:p>
    <w:p w:rsidR="0099505D" w:rsidRPr="005D4BF4" w:rsidRDefault="00CD6F44">
      <w:pPr>
        <w:spacing w:line="240" w:lineRule="auto"/>
        <w:rPr>
          <w:highlight w:val="magenta"/>
        </w:rPr>
      </w:pPr>
      <w:r w:rsidRPr="005D4BF4">
        <w:rPr>
          <w:highlight w:val="magenta"/>
        </w:rPr>
        <w:lastRenderedPageBreak/>
        <w:br/>
      </w:r>
      <w:r w:rsidR="0089680C" w:rsidRPr="005D4BF4">
        <w:rPr>
          <w:noProof/>
          <w:highlight w:val="magenta"/>
        </w:rPr>
        <w:drawing>
          <wp:inline distT="0" distB="0" distL="0" distR="0" wp14:anchorId="5452389C" wp14:editId="71528DDD">
            <wp:extent cx="236220" cy="220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6220" cy="220980"/>
                    </a:xfrm>
                    <a:prstGeom prst="rect">
                      <a:avLst/>
                    </a:prstGeom>
                  </pic:spPr>
                </pic:pic>
              </a:graphicData>
            </a:graphic>
          </wp:inline>
        </w:drawing>
      </w:r>
      <w:r w:rsidRPr="005D4BF4">
        <w:rPr>
          <w:highlight w:val="magenta"/>
        </w:rPr>
        <w:t xml:space="preserve">  </w:t>
      </w:r>
      <w:r w:rsidR="0099505D" w:rsidRPr="005D4BF4">
        <w:rPr>
          <w:highlight w:val="magenta"/>
        </w:rPr>
        <w:t>angiver at noget i/vedrørende anmeldelsen er ændret.</w:t>
      </w:r>
    </w:p>
    <w:p w:rsidR="0099505D" w:rsidRPr="005D4BF4" w:rsidRDefault="0099505D" w:rsidP="0099505D">
      <w:pPr>
        <w:rPr>
          <w:highlight w:val="magenta"/>
        </w:rPr>
      </w:pPr>
      <w:r w:rsidRPr="005D4BF4">
        <w:rPr>
          <w:highlight w:val="magenta"/>
        </w:rPr>
        <w:br/>
      </w:r>
      <w:r w:rsidRPr="005D4BF4">
        <w:rPr>
          <w:noProof/>
          <w:highlight w:val="magenta"/>
        </w:rPr>
        <w:drawing>
          <wp:inline distT="0" distB="0" distL="0" distR="0" wp14:anchorId="07194549" wp14:editId="6F83A781">
            <wp:extent cx="190517" cy="213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0517" cy="213379"/>
                    </a:xfrm>
                    <a:prstGeom prst="rect">
                      <a:avLst/>
                    </a:prstGeom>
                  </pic:spPr>
                </pic:pic>
              </a:graphicData>
            </a:graphic>
          </wp:inline>
        </w:drawing>
      </w:r>
      <w:r w:rsidRPr="005D4BF4">
        <w:rPr>
          <w:highlight w:val="magenta"/>
        </w:rPr>
        <w:t xml:space="preserve">  </w:t>
      </w:r>
      <w:r w:rsidR="00AB0634" w:rsidRPr="005D4BF4">
        <w:rPr>
          <w:highlight w:val="magenta"/>
        </w:rPr>
        <w:t>Angiver at det er en revision af anmeldelsen.</w:t>
      </w:r>
    </w:p>
    <w:p w:rsidR="005D4BF4" w:rsidRPr="005D4BF4" w:rsidRDefault="005D4BF4" w:rsidP="0099505D">
      <w:pPr>
        <w:rPr>
          <w:highlight w:val="magenta"/>
        </w:rPr>
      </w:pPr>
    </w:p>
    <w:p w:rsidR="005D4BF4" w:rsidRDefault="005D4BF4" w:rsidP="0099505D">
      <w:r w:rsidRPr="005D4BF4">
        <w:rPr>
          <w:noProof/>
          <w:highlight w:val="magenta"/>
        </w:rPr>
        <w:drawing>
          <wp:inline distT="0" distB="0" distL="0" distR="0" wp14:anchorId="28BE0397" wp14:editId="1C9C77EC">
            <wp:extent cx="228620" cy="22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20" cy="228620"/>
                    </a:xfrm>
                    <a:prstGeom prst="rect">
                      <a:avLst/>
                    </a:prstGeom>
                  </pic:spPr>
                </pic:pic>
              </a:graphicData>
            </a:graphic>
          </wp:inline>
        </w:drawing>
      </w:r>
      <w:r w:rsidRPr="005D4BF4">
        <w:rPr>
          <w:highlight w:val="magenta"/>
        </w:rPr>
        <w:t xml:space="preserve">  Angiver at foreningsstatus i miljødatabaserne er ændret i forhold til </w:t>
      </w:r>
      <w:r w:rsidR="003412CB">
        <w:rPr>
          <w:highlight w:val="magenta"/>
        </w:rPr>
        <w:t xml:space="preserve">hvad </w:t>
      </w:r>
      <w:r w:rsidR="003412CB">
        <w:rPr>
          <w:highlight w:val="magenta"/>
        </w:rPr>
        <w:br/>
        <w:t xml:space="preserve">        </w:t>
      </w:r>
      <w:r w:rsidRPr="005D4BF4">
        <w:rPr>
          <w:highlight w:val="magenta"/>
        </w:rPr>
        <w:t>den</w:t>
      </w:r>
      <w:r w:rsidR="003412CB">
        <w:rPr>
          <w:highlight w:val="magenta"/>
        </w:rPr>
        <w:t xml:space="preserve"> var da anmeldelsen blev indsendt</w:t>
      </w:r>
      <w:r w:rsidRPr="005D4BF4">
        <w:rPr>
          <w:highlight w:val="magenta"/>
        </w:rPr>
        <w:t>.</w:t>
      </w:r>
    </w:p>
    <w:p w:rsidR="001422B9" w:rsidRDefault="001422B9">
      <w:pPr>
        <w:spacing w:line="240" w:lineRule="auto"/>
      </w:pPr>
    </w:p>
    <w:p w:rsidR="001422B9" w:rsidRDefault="001422B9">
      <w:pPr>
        <w:spacing w:line="240" w:lineRule="auto"/>
      </w:pPr>
    </w:p>
    <w:p w:rsidR="0011053E" w:rsidRDefault="001422B9">
      <w:pPr>
        <w:spacing w:line="240" w:lineRule="auto"/>
        <w:rPr>
          <w:b/>
          <w:bCs/>
          <w:caps/>
          <w:sz w:val="22"/>
          <w:szCs w:val="28"/>
          <w:lang w:eastAsia="en-US"/>
        </w:rPr>
      </w:pPr>
      <w:r w:rsidRPr="003412CB">
        <w:rPr>
          <w:highlight w:val="magenta"/>
        </w:rPr>
        <w:t xml:space="preserve">Symbolet </w:t>
      </w:r>
      <w:r w:rsidRPr="003412CB">
        <w:rPr>
          <w:noProof/>
          <w:highlight w:val="magenta"/>
        </w:rPr>
        <w:drawing>
          <wp:inline distT="0" distB="0" distL="0" distR="0" wp14:anchorId="6FD2D9A4" wp14:editId="06F464D0">
            <wp:extent cx="228620"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20" cy="228620"/>
                    </a:xfrm>
                    <a:prstGeom prst="rect">
                      <a:avLst/>
                    </a:prstGeom>
                  </pic:spPr>
                </pic:pic>
              </a:graphicData>
            </a:graphic>
          </wp:inline>
        </w:drawing>
      </w:r>
      <w:r w:rsidRPr="003412CB">
        <w:rPr>
          <w:highlight w:val="magenta"/>
        </w:rPr>
        <w:t xml:space="preserve"> vises når resultatet af forureningsopslaget i miljødatabaserne er ændret i forhold til hvad det var, da anmeldelsen blev indsendt. Dette fo</w:t>
      </w:r>
      <w:r w:rsidR="003412CB" w:rsidRPr="003412CB">
        <w:rPr>
          <w:highlight w:val="magenta"/>
        </w:rPr>
        <w:t>retages af et program, som afvi</w:t>
      </w:r>
      <w:r w:rsidRPr="003412CB">
        <w:rPr>
          <w:highlight w:val="magenta"/>
        </w:rPr>
        <w:t xml:space="preserve">kles hver nat, se </w:t>
      </w:r>
      <w:r w:rsidR="003412CB" w:rsidRPr="003412CB">
        <w:rPr>
          <w:highlight w:val="magenta"/>
        </w:rPr>
        <w:t>den tekniske dokumentation for detaljer.</w:t>
      </w:r>
      <w:r>
        <w:t xml:space="preserve">   </w:t>
      </w:r>
      <w:r w:rsidR="0011053E">
        <w:br w:type="page"/>
      </w:r>
    </w:p>
    <w:p w:rsidR="009864AE" w:rsidRPr="00DC4F02" w:rsidRDefault="0011053E" w:rsidP="009864AE">
      <w:pPr>
        <w:pStyle w:val="Heading1"/>
        <w:rPr>
          <w:highlight w:val="magenta"/>
        </w:rPr>
      </w:pPr>
      <w:bookmarkStart w:id="49" w:name="_Toc459379107"/>
      <w:r w:rsidRPr="00DC4F02">
        <w:rPr>
          <w:highlight w:val="magenta"/>
        </w:rPr>
        <w:lastRenderedPageBreak/>
        <w:t>Revider</w:t>
      </w:r>
      <w:r w:rsidR="00C011F8" w:rsidRPr="00DC4F02">
        <w:rPr>
          <w:highlight w:val="magenta"/>
        </w:rPr>
        <w:t>ing af en</w:t>
      </w:r>
      <w:r w:rsidR="009864AE" w:rsidRPr="00DC4F02">
        <w:rPr>
          <w:highlight w:val="magenta"/>
        </w:rPr>
        <w:t xml:space="preserve"> anmeldelse</w:t>
      </w:r>
      <w:bookmarkEnd w:id="49"/>
    </w:p>
    <w:p w:rsidR="00ED63A3" w:rsidRPr="00DC4F02" w:rsidRDefault="00ED63A3" w:rsidP="00ED63A3">
      <w:pPr>
        <w:pStyle w:val="BodyText1"/>
        <w:rPr>
          <w:highlight w:val="magenta"/>
        </w:rPr>
      </w:pPr>
      <w:r w:rsidRPr="00DC4F02">
        <w:rPr>
          <w:highlight w:val="magenta"/>
        </w:rPr>
        <w:t xml:space="preserve">Der kan laves en revision af en anmeldelse, hvis man fx ønsker at </w:t>
      </w:r>
      <w:r w:rsidR="00D24DFA" w:rsidRPr="00DC4F02">
        <w:rPr>
          <w:highlight w:val="magenta"/>
        </w:rPr>
        <w:t>genbruge en eksisterende anmeldelse og lave mindre ændringer</w:t>
      </w:r>
      <w:r w:rsidR="00E912C9" w:rsidRPr="00DC4F02">
        <w:rPr>
          <w:highlight w:val="magenta"/>
        </w:rPr>
        <w:t xml:space="preserve"> (fx øge jordmængden eller forlænge kørselsperioden</w:t>
      </w:r>
      <w:r w:rsidR="00D65159" w:rsidRPr="00DC4F02">
        <w:rPr>
          <w:highlight w:val="magenta"/>
        </w:rPr>
        <w:t>, se afsnit 9.1</w:t>
      </w:r>
      <w:r w:rsidR="00E912C9" w:rsidRPr="00DC4F02">
        <w:rPr>
          <w:highlight w:val="magenta"/>
        </w:rPr>
        <w:t>)</w:t>
      </w:r>
      <w:r w:rsidR="00D24DFA" w:rsidRPr="00DC4F02">
        <w:rPr>
          <w:highlight w:val="magenta"/>
        </w:rPr>
        <w:t>.</w:t>
      </w:r>
    </w:p>
    <w:p w:rsidR="000E0F6F" w:rsidRPr="00DC4F02" w:rsidRDefault="000E0F6F" w:rsidP="00ED63A3">
      <w:pPr>
        <w:pStyle w:val="BodyText1"/>
        <w:rPr>
          <w:highlight w:val="magenta"/>
        </w:rPr>
      </w:pPr>
      <w:r w:rsidRPr="00DC4F02">
        <w:rPr>
          <w:highlight w:val="magenta"/>
        </w:rPr>
        <w:t>En revision af en anmeldelse oprettes af Anmelderen</w:t>
      </w:r>
      <w:r w:rsidR="002F5610" w:rsidRPr="00DC4F02">
        <w:rPr>
          <w:highlight w:val="magenta"/>
        </w:rPr>
        <w:t xml:space="preserve"> eller dem som Anmelderen har bemyndiget til det fx en rådgiver</w:t>
      </w:r>
      <w:r w:rsidRPr="00DC4F02">
        <w:rPr>
          <w:highlight w:val="magenta"/>
        </w:rPr>
        <w:t>. Oplysningerne fra den oprindelige anme</w:t>
      </w:r>
      <w:r w:rsidRPr="00DC4F02">
        <w:rPr>
          <w:highlight w:val="magenta"/>
        </w:rPr>
        <w:t>l</w:t>
      </w:r>
      <w:r w:rsidRPr="00DC4F02">
        <w:rPr>
          <w:highlight w:val="magenta"/>
        </w:rPr>
        <w:t xml:space="preserve">delse kopieres over i en ny </w:t>
      </w:r>
      <w:r w:rsidR="00E912C9" w:rsidRPr="00DC4F02">
        <w:rPr>
          <w:highlight w:val="magenta"/>
        </w:rPr>
        <w:t xml:space="preserve">midlertidig </w:t>
      </w:r>
      <w:r w:rsidRPr="00DC4F02">
        <w:rPr>
          <w:highlight w:val="magenta"/>
        </w:rPr>
        <w:t xml:space="preserve">anmeldelse kaldet ”revisionen”. </w:t>
      </w:r>
      <w:r w:rsidR="003703C5" w:rsidRPr="00DC4F02">
        <w:rPr>
          <w:highlight w:val="magenta"/>
        </w:rPr>
        <w:t>”</w:t>
      </w:r>
      <w:r w:rsidRPr="00DC4F02">
        <w:rPr>
          <w:highlight w:val="magenta"/>
        </w:rPr>
        <w:t>Revisi</w:t>
      </w:r>
      <w:r w:rsidRPr="00DC4F02">
        <w:rPr>
          <w:highlight w:val="magenta"/>
        </w:rPr>
        <w:t>o</w:t>
      </w:r>
      <w:r w:rsidRPr="00DC4F02">
        <w:rPr>
          <w:highlight w:val="magenta"/>
        </w:rPr>
        <w:t>nen</w:t>
      </w:r>
      <w:r w:rsidR="003703C5" w:rsidRPr="00DC4F02">
        <w:rPr>
          <w:highlight w:val="magenta"/>
        </w:rPr>
        <w:t>”</w:t>
      </w:r>
      <w:r w:rsidRPr="00DC4F02">
        <w:rPr>
          <w:highlight w:val="magenta"/>
        </w:rPr>
        <w:t xml:space="preserve"> </w:t>
      </w:r>
      <w:r w:rsidR="003703C5" w:rsidRPr="00DC4F02">
        <w:rPr>
          <w:highlight w:val="magenta"/>
        </w:rPr>
        <w:t>gennemløber de samme processer i</w:t>
      </w:r>
      <w:r w:rsidRPr="00DC4F02">
        <w:rPr>
          <w:highlight w:val="magenta"/>
        </w:rPr>
        <w:t xml:space="preserve"> FlytJord, som en hver anden anme</w:t>
      </w:r>
      <w:r w:rsidRPr="00DC4F02">
        <w:rPr>
          <w:highlight w:val="magenta"/>
        </w:rPr>
        <w:t>l</w:t>
      </w:r>
      <w:r w:rsidRPr="00DC4F02">
        <w:rPr>
          <w:highlight w:val="magenta"/>
        </w:rPr>
        <w:t xml:space="preserve">delse. Når </w:t>
      </w:r>
      <w:r w:rsidR="003703C5" w:rsidRPr="00DC4F02">
        <w:rPr>
          <w:highlight w:val="magenta"/>
        </w:rPr>
        <w:t>”</w:t>
      </w:r>
      <w:r w:rsidRPr="00DC4F02">
        <w:rPr>
          <w:highlight w:val="magenta"/>
        </w:rPr>
        <w:t>revisionen</w:t>
      </w:r>
      <w:r w:rsidR="003703C5" w:rsidRPr="00DC4F02">
        <w:rPr>
          <w:highlight w:val="magenta"/>
        </w:rPr>
        <w:t>”</w:t>
      </w:r>
      <w:r w:rsidRPr="00DC4F02">
        <w:rPr>
          <w:highlight w:val="magenta"/>
        </w:rPr>
        <w:t xml:space="preserve"> bliver aktiv, flettes den sammen med den oprindelige anmeldelse og umiddelbart </w:t>
      </w:r>
      <w:r w:rsidR="003703C5" w:rsidRPr="00DC4F02">
        <w:rPr>
          <w:highlight w:val="magenta"/>
        </w:rPr>
        <w:t>der</w:t>
      </w:r>
      <w:r w:rsidRPr="00DC4F02">
        <w:rPr>
          <w:highlight w:val="magenta"/>
        </w:rPr>
        <w:t xml:space="preserve">efter afsluttes </w:t>
      </w:r>
      <w:r w:rsidR="00381D6F" w:rsidRPr="00DC4F02">
        <w:rPr>
          <w:highlight w:val="magenta"/>
        </w:rPr>
        <w:t>revisionen.</w:t>
      </w:r>
      <w:r w:rsidR="00E912C9" w:rsidRPr="00DC4F02">
        <w:rPr>
          <w:highlight w:val="magenta"/>
        </w:rPr>
        <w:t xml:space="preserve"> </w:t>
      </w:r>
    </w:p>
    <w:p w:rsidR="005A5129" w:rsidRPr="00DC4F02" w:rsidRDefault="005A5129" w:rsidP="00ED63A3">
      <w:pPr>
        <w:pStyle w:val="BodyText1"/>
        <w:rPr>
          <w:highlight w:val="magenta"/>
        </w:rPr>
      </w:pPr>
      <w:r w:rsidRPr="00DC4F02">
        <w:rPr>
          <w:highlight w:val="magenta"/>
        </w:rPr>
        <w:t>Når en anmeldelse er blevet revideret, bliver de opdaterede oplysninger tilgæ</w:t>
      </w:r>
      <w:r w:rsidRPr="00DC4F02">
        <w:rPr>
          <w:highlight w:val="magenta"/>
        </w:rPr>
        <w:t>n</w:t>
      </w:r>
      <w:r w:rsidRPr="00DC4F02">
        <w:rPr>
          <w:highlight w:val="magenta"/>
        </w:rPr>
        <w:t>gelig for bomsystemet. Lastbilchaufførrene skal ikke have en ny godkendt a</w:t>
      </w:r>
      <w:r w:rsidRPr="00DC4F02">
        <w:rPr>
          <w:highlight w:val="magenta"/>
        </w:rPr>
        <w:t>n</w:t>
      </w:r>
      <w:r w:rsidRPr="00DC4F02">
        <w:rPr>
          <w:highlight w:val="magenta"/>
        </w:rPr>
        <w:t>meldelse, da oplysningerne bliver opdateret på den oprindelige anmeldelse.</w:t>
      </w:r>
    </w:p>
    <w:p w:rsidR="00DC4F02" w:rsidRPr="00DC4F02" w:rsidRDefault="00ED63A3" w:rsidP="00DC4F02">
      <w:pPr>
        <w:rPr>
          <w:highlight w:val="magenta"/>
        </w:rPr>
      </w:pPr>
      <w:r w:rsidRPr="00DC4F02">
        <w:rPr>
          <w:highlight w:val="magenta"/>
        </w:rPr>
        <w:t xml:space="preserve">Det er muligt, at lave en revision af </w:t>
      </w:r>
      <w:r w:rsidR="00856D79" w:rsidRPr="00DC4F02">
        <w:rPr>
          <w:highlight w:val="magenta"/>
        </w:rPr>
        <w:t xml:space="preserve">aktive anmeldelser </w:t>
      </w:r>
      <w:r w:rsidR="00E912C9" w:rsidRPr="00DC4F02">
        <w:rPr>
          <w:highlight w:val="magenta"/>
        </w:rPr>
        <w:t>og</w:t>
      </w:r>
      <w:r w:rsidRPr="00DC4F02">
        <w:rPr>
          <w:highlight w:val="magenta"/>
        </w:rPr>
        <w:t xml:space="preserve"> afsluttede anmelde</w:t>
      </w:r>
      <w:r w:rsidRPr="00DC4F02">
        <w:rPr>
          <w:highlight w:val="magenta"/>
        </w:rPr>
        <w:t>l</w:t>
      </w:r>
      <w:r w:rsidRPr="00DC4F02">
        <w:rPr>
          <w:highlight w:val="magenta"/>
        </w:rPr>
        <w:t xml:space="preserve">ser. </w:t>
      </w:r>
      <w:r w:rsidR="00DC4F02" w:rsidRPr="00DC4F02">
        <w:rPr>
          <w:highlight w:val="magenta"/>
        </w:rPr>
        <w:t>Der kan ikke laves revision, hvis modtageranlægget er inaktivt (dette tjekkes når man trykker på revider knappen og der gives så fald en fejlbesked).</w:t>
      </w:r>
    </w:p>
    <w:p w:rsidR="00E912C9" w:rsidRPr="00DC4F02" w:rsidRDefault="00E912C9" w:rsidP="009864AE">
      <w:pPr>
        <w:pStyle w:val="BodyText1"/>
        <w:rPr>
          <w:highlight w:val="magenta"/>
        </w:rPr>
      </w:pPr>
    </w:p>
    <w:p w:rsidR="00ED63A3" w:rsidRPr="00DC4F02" w:rsidRDefault="00ED63A3" w:rsidP="009864AE">
      <w:pPr>
        <w:pStyle w:val="BodyText1"/>
        <w:rPr>
          <w:highlight w:val="magenta"/>
        </w:rPr>
      </w:pPr>
      <w:r w:rsidRPr="00DC4F02">
        <w:rPr>
          <w:highlight w:val="magenta"/>
        </w:rPr>
        <w:t>Laves der en revision af en afsluttet anmeldelse, bliver den</w:t>
      </w:r>
      <w:r w:rsidR="00E912C9" w:rsidRPr="00DC4F02">
        <w:rPr>
          <w:highlight w:val="magenta"/>
        </w:rPr>
        <w:t xml:space="preserve"> oprindelige anme</w:t>
      </w:r>
      <w:r w:rsidR="00E912C9" w:rsidRPr="00DC4F02">
        <w:rPr>
          <w:highlight w:val="magenta"/>
        </w:rPr>
        <w:t>l</w:t>
      </w:r>
      <w:r w:rsidR="00E912C9" w:rsidRPr="00DC4F02">
        <w:rPr>
          <w:highlight w:val="magenta"/>
        </w:rPr>
        <w:t>delse</w:t>
      </w:r>
      <w:r w:rsidRPr="00DC4F02">
        <w:rPr>
          <w:highlight w:val="magenta"/>
        </w:rPr>
        <w:t xml:space="preserve"> aktiv på ny.</w:t>
      </w:r>
      <w:r w:rsidR="00E00C11" w:rsidRPr="00DC4F02">
        <w:rPr>
          <w:highlight w:val="magenta"/>
        </w:rPr>
        <w:t xml:space="preserve"> Hvis det valgte modt</w:t>
      </w:r>
      <w:r w:rsidR="00DE49D6" w:rsidRPr="00DC4F02">
        <w:rPr>
          <w:highlight w:val="magenta"/>
        </w:rPr>
        <w:t>ageranlæg</w:t>
      </w:r>
      <w:r w:rsidR="00E00C11" w:rsidRPr="00DC4F02">
        <w:rPr>
          <w:highlight w:val="magenta"/>
        </w:rPr>
        <w:t xml:space="preserve"> i mellemtiden er blevet inaktivt forhindres oprettelse af en revision, ved at der gives en fejlbesked, når man try</w:t>
      </w:r>
      <w:r w:rsidR="00E00C11" w:rsidRPr="00DC4F02">
        <w:rPr>
          <w:highlight w:val="magenta"/>
        </w:rPr>
        <w:t>k</w:t>
      </w:r>
      <w:r w:rsidR="00E00C11" w:rsidRPr="00DC4F02">
        <w:rPr>
          <w:highlight w:val="magenta"/>
        </w:rPr>
        <w:t>ker på revider knappen.</w:t>
      </w:r>
    </w:p>
    <w:p w:rsidR="00E912C9" w:rsidRPr="00DC4F02" w:rsidRDefault="00ED63A3" w:rsidP="009864AE">
      <w:pPr>
        <w:pStyle w:val="BodyText1"/>
        <w:rPr>
          <w:highlight w:val="magenta"/>
        </w:rPr>
      </w:pPr>
      <w:r w:rsidRPr="00DC4F02">
        <w:rPr>
          <w:highlight w:val="magenta"/>
        </w:rPr>
        <w:t xml:space="preserve">Der kan ikke oprettes flere revisioner af en anmeldelse før den </w:t>
      </w:r>
      <w:r w:rsidR="00E912C9" w:rsidRPr="00DC4F02">
        <w:rPr>
          <w:highlight w:val="magenta"/>
        </w:rPr>
        <w:t>”igangværende” revis</w:t>
      </w:r>
      <w:r w:rsidR="00D65159" w:rsidRPr="00DC4F02">
        <w:rPr>
          <w:highlight w:val="magenta"/>
        </w:rPr>
        <w:t>i</w:t>
      </w:r>
      <w:r w:rsidR="00E912C9" w:rsidRPr="00DC4F02">
        <w:rPr>
          <w:highlight w:val="magenta"/>
        </w:rPr>
        <w:t>on</w:t>
      </w:r>
      <w:r w:rsidRPr="00DC4F02">
        <w:rPr>
          <w:highlight w:val="magenta"/>
        </w:rPr>
        <w:t xml:space="preserve"> er afsluttet.</w:t>
      </w:r>
    </w:p>
    <w:p w:rsidR="00ED63A3" w:rsidRPr="00DC4F02" w:rsidRDefault="00E912C9" w:rsidP="009864AE">
      <w:pPr>
        <w:pStyle w:val="BodyText1"/>
        <w:rPr>
          <w:highlight w:val="magenta"/>
        </w:rPr>
      </w:pPr>
      <w:r w:rsidRPr="00DC4F02">
        <w:rPr>
          <w:highlight w:val="magenta"/>
        </w:rPr>
        <w:t>I den eksterne applikation arbejder anmeldere og andre involverede</w:t>
      </w:r>
      <w:r w:rsidR="00D24DFA" w:rsidRPr="00DC4F02">
        <w:rPr>
          <w:highlight w:val="magenta"/>
        </w:rPr>
        <w:t xml:space="preserve"> </w:t>
      </w:r>
      <w:r w:rsidRPr="00DC4F02">
        <w:rPr>
          <w:highlight w:val="magenta"/>
        </w:rPr>
        <w:t>udelukkede med den oprindelige anmeldelse</w:t>
      </w:r>
      <w:r w:rsidR="003603AE">
        <w:rPr>
          <w:highlight w:val="magenta"/>
        </w:rPr>
        <w:t xml:space="preserve">. I brugerfladen for denne </w:t>
      </w:r>
      <w:r w:rsidR="00390E9A">
        <w:rPr>
          <w:highlight w:val="magenta"/>
        </w:rPr>
        <w:t xml:space="preserve">findes en </w:t>
      </w:r>
      <w:r w:rsidR="003603AE">
        <w:rPr>
          <w:highlight w:val="magenta"/>
        </w:rPr>
        <w:t>revisionsf</w:t>
      </w:r>
      <w:r w:rsidR="003603AE">
        <w:rPr>
          <w:highlight w:val="magenta"/>
        </w:rPr>
        <w:t>a</w:t>
      </w:r>
      <w:r w:rsidR="003603AE">
        <w:rPr>
          <w:highlight w:val="magenta"/>
        </w:rPr>
        <w:t xml:space="preserve">ne, hvor der </w:t>
      </w:r>
      <w:r w:rsidR="00390E9A">
        <w:rPr>
          <w:highlight w:val="magenta"/>
        </w:rPr>
        <w:t>er</w:t>
      </w:r>
      <w:r w:rsidR="003603AE">
        <w:rPr>
          <w:highlight w:val="magenta"/>
        </w:rPr>
        <w:t xml:space="preserve"> input kontroller for de ting, der kan ændres</w:t>
      </w:r>
      <w:r w:rsidR="00390E9A">
        <w:rPr>
          <w:highlight w:val="magenta"/>
        </w:rPr>
        <w:t>, se afsnit 9.2</w:t>
      </w:r>
      <w:r w:rsidRPr="00DC4F02">
        <w:rPr>
          <w:highlight w:val="magenta"/>
        </w:rPr>
        <w:t>. Man beh</w:t>
      </w:r>
      <w:r w:rsidRPr="00DC4F02">
        <w:rPr>
          <w:highlight w:val="magenta"/>
        </w:rPr>
        <w:t>ø</w:t>
      </w:r>
      <w:r w:rsidRPr="00DC4F02">
        <w:rPr>
          <w:highlight w:val="magenta"/>
        </w:rPr>
        <w:t xml:space="preserve">ver altså ikke forholde sig til at der findes </w:t>
      </w:r>
      <w:r w:rsidR="00D65159" w:rsidRPr="00DC4F02">
        <w:rPr>
          <w:highlight w:val="magenta"/>
        </w:rPr>
        <w:t>midlertidig revision (skygge) af anmelde</w:t>
      </w:r>
      <w:r w:rsidR="00D65159" w:rsidRPr="00DC4F02">
        <w:rPr>
          <w:highlight w:val="magenta"/>
        </w:rPr>
        <w:t>l</w:t>
      </w:r>
      <w:r w:rsidR="00D65159" w:rsidRPr="00DC4F02">
        <w:rPr>
          <w:highlight w:val="magenta"/>
        </w:rPr>
        <w:t>sen.</w:t>
      </w:r>
      <w:r w:rsidR="00D65159" w:rsidRPr="00DC4F02">
        <w:rPr>
          <w:highlight w:val="magenta"/>
        </w:rPr>
        <w:br/>
        <w:t>I den interne applikation skal kommunens medarbejdere dog arbejde på den midlertidige revision, fx når anmeldelsen skal godkendes.</w:t>
      </w:r>
    </w:p>
    <w:p w:rsidR="00BE7D50" w:rsidRDefault="00BE7D50" w:rsidP="009864AE">
      <w:pPr>
        <w:pStyle w:val="BodyText1"/>
        <w:rPr>
          <w:highlight w:val="magenta"/>
        </w:rPr>
      </w:pPr>
      <w:r w:rsidRPr="00DC4F02">
        <w:rPr>
          <w:highlight w:val="magenta"/>
        </w:rPr>
        <w:t>Den reviderede anmeldelse lever kun indtil</w:t>
      </w:r>
      <w:r w:rsidR="00856D79" w:rsidRPr="00DC4F02">
        <w:rPr>
          <w:highlight w:val="magenta"/>
        </w:rPr>
        <w:t>,</w:t>
      </w:r>
      <w:r w:rsidRPr="00DC4F02">
        <w:rPr>
          <w:highlight w:val="magenta"/>
        </w:rPr>
        <w:t xml:space="preserve"> den er blevet godkendt</w:t>
      </w:r>
      <w:r w:rsidR="003603AE">
        <w:rPr>
          <w:highlight w:val="magenta"/>
        </w:rPr>
        <w:t>.</w:t>
      </w:r>
      <w:r w:rsidR="00ED63A3" w:rsidRPr="00DC4F02">
        <w:rPr>
          <w:highlight w:val="magenta"/>
        </w:rPr>
        <w:t xml:space="preserve"> </w:t>
      </w:r>
      <w:r w:rsidR="003603AE">
        <w:rPr>
          <w:highlight w:val="magenta"/>
        </w:rPr>
        <w:t>H</w:t>
      </w:r>
      <w:r w:rsidR="00ED63A3" w:rsidRPr="00DC4F02">
        <w:rPr>
          <w:highlight w:val="magenta"/>
        </w:rPr>
        <w:t>erefter afsluttes den</w:t>
      </w:r>
      <w:r w:rsidRPr="00DC4F02">
        <w:rPr>
          <w:highlight w:val="magenta"/>
        </w:rPr>
        <w:t xml:space="preserve">. Hermed skal der ikke </w:t>
      </w:r>
      <w:r w:rsidR="003603AE">
        <w:rPr>
          <w:highlight w:val="magenta"/>
        </w:rPr>
        <w:t xml:space="preserve">udlevereres </w:t>
      </w:r>
      <w:r w:rsidRPr="00DC4F02">
        <w:rPr>
          <w:highlight w:val="magenta"/>
        </w:rPr>
        <w:t>en n</w:t>
      </w:r>
      <w:r w:rsidR="00856D79" w:rsidRPr="00DC4F02">
        <w:rPr>
          <w:highlight w:val="magenta"/>
        </w:rPr>
        <w:t>y anmeldelse til chauføre</w:t>
      </w:r>
      <w:r w:rsidR="00856D79" w:rsidRPr="00DC4F02">
        <w:rPr>
          <w:highlight w:val="magenta"/>
        </w:rPr>
        <w:t>r</w:t>
      </w:r>
      <w:r w:rsidR="00856D79" w:rsidRPr="00DC4F02">
        <w:rPr>
          <w:highlight w:val="magenta"/>
        </w:rPr>
        <w:t>ne,</w:t>
      </w:r>
      <w:r w:rsidRPr="00DC4F02">
        <w:rPr>
          <w:highlight w:val="magenta"/>
        </w:rPr>
        <w:t xml:space="preserve"> og de kan forsat bruge den oprindelige anmeldelse.</w:t>
      </w:r>
    </w:p>
    <w:p w:rsidR="0055373D" w:rsidRDefault="0055373D" w:rsidP="009864AE">
      <w:pPr>
        <w:pStyle w:val="BodyText1"/>
        <w:rPr>
          <w:highlight w:val="magenta"/>
        </w:rPr>
      </w:pPr>
    </w:p>
    <w:p w:rsidR="0055373D" w:rsidRDefault="0055373D" w:rsidP="0055373D">
      <w:pPr>
        <w:pStyle w:val="Heading2"/>
        <w:rPr>
          <w:highlight w:val="magenta"/>
        </w:rPr>
      </w:pPr>
      <w:bookmarkStart w:id="50" w:name="_Toc459379108"/>
      <w:r>
        <w:rPr>
          <w:highlight w:val="magenta"/>
        </w:rPr>
        <w:lastRenderedPageBreak/>
        <w:t>Tjek af forureningsstatus</w:t>
      </w:r>
      <w:bookmarkEnd w:id="50"/>
    </w:p>
    <w:p w:rsidR="0055373D" w:rsidRPr="0055373D" w:rsidRDefault="0055373D" w:rsidP="009864AE">
      <w:pPr>
        <w:pStyle w:val="BodyText1"/>
        <w:rPr>
          <w:highlight w:val="magenta"/>
        </w:rPr>
      </w:pPr>
      <w:r w:rsidRPr="0055373D">
        <w:rPr>
          <w:highlight w:val="magenta"/>
        </w:rPr>
        <w:t xml:space="preserve">Ved oprettelse af revision af </w:t>
      </w:r>
      <w:r w:rsidR="005E558A">
        <w:rPr>
          <w:highlight w:val="magenta"/>
        </w:rPr>
        <w:t xml:space="preserve">en </w:t>
      </w:r>
      <w:r w:rsidRPr="0055373D">
        <w:rPr>
          <w:highlight w:val="magenta"/>
        </w:rPr>
        <w:t xml:space="preserve">anmeldelse hvor oprindelsesstedet er Ejendom eller Anden </w:t>
      </w:r>
      <w:r w:rsidR="00381D6F" w:rsidRPr="0055373D">
        <w:rPr>
          <w:highlight w:val="magenta"/>
        </w:rPr>
        <w:t>oprindelse foretages</w:t>
      </w:r>
      <w:r w:rsidRPr="0055373D">
        <w:rPr>
          <w:highlight w:val="magenta"/>
        </w:rPr>
        <w:t xml:space="preserve"> opslag </w:t>
      </w:r>
      <w:r w:rsidR="00381D6F" w:rsidRPr="0055373D">
        <w:rPr>
          <w:highlight w:val="magenta"/>
        </w:rPr>
        <w:t>efter forureningsstatus</w:t>
      </w:r>
      <w:r w:rsidRPr="0055373D">
        <w:rPr>
          <w:highlight w:val="magenta"/>
        </w:rPr>
        <w:t>. Hvis der er æ</w:t>
      </w:r>
      <w:r w:rsidRPr="0055373D">
        <w:rPr>
          <w:highlight w:val="magenta"/>
        </w:rPr>
        <w:t>n</w:t>
      </w:r>
      <w:r w:rsidRPr="0055373D">
        <w:rPr>
          <w:highlight w:val="magenta"/>
        </w:rPr>
        <w:t xml:space="preserve">dringer, vises modal </w:t>
      </w:r>
      <w:proofErr w:type="spellStart"/>
      <w:r w:rsidRPr="0055373D">
        <w:rPr>
          <w:highlight w:val="magenta"/>
        </w:rPr>
        <w:t>popup</w:t>
      </w:r>
      <w:proofErr w:type="spellEnd"/>
      <w:r w:rsidRPr="0055373D">
        <w:rPr>
          <w:highlight w:val="magenta"/>
        </w:rPr>
        <w:t>, hvor brugeren kan vælge om forureningsstatus skal overskrives.</w:t>
      </w:r>
    </w:p>
    <w:p w:rsidR="0055373D" w:rsidRPr="0055373D" w:rsidRDefault="0055373D" w:rsidP="009864AE">
      <w:pPr>
        <w:pStyle w:val="BodyText1"/>
        <w:rPr>
          <w:highlight w:val="magenta"/>
        </w:rPr>
      </w:pPr>
      <w:r w:rsidRPr="0055373D">
        <w:rPr>
          <w:highlight w:val="magenta"/>
        </w:rPr>
        <w:t xml:space="preserve">For oprindelsessted Offentlig vej foretages ikke opslag </w:t>
      </w:r>
      <w:r w:rsidR="00381D6F" w:rsidRPr="0055373D">
        <w:rPr>
          <w:highlight w:val="magenta"/>
        </w:rPr>
        <w:t>efter forureningsstatus</w:t>
      </w:r>
      <w:r w:rsidRPr="0055373D">
        <w:rPr>
          <w:highlight w:val="magenta"/>
        </w:rPr>
        <w:t>.</w:t>
      </w:r>
    </w:p>
    <w:p w:rsidR="0055373D" w:rsidRPr="0055373D" w:rsidRDefault="0055373D" w:rsidP="009864AE">
      <w:pPr>
        <w:pStyle w:val="BodyText1"/>
        <w:rPr>
          <w:highlight w:val="magenta"/>
        </w:rPr>
      </w:pPr>
    </w:p>
    <w:p w:rsidR="0087196C" w:rsidRPr="00DC4F02" w:rsidRDefault="00345C6B" w:rsidP="00345C6B">
      <w:pPr>
        <w:pStyle w:val="Heading2"/>
        <w:rPr>
          <w:highlight w:val="magenta"/>
        </w:rPr>
      </w:pPr>
      <w:bookmarkStart w:id="51" w:name="_Toc459379109"/>
      <w:r w:rsidRPr="00DC4F02">
        <w:rPr>
          <w:highlight w:val="magenta"/>
        </w:rPr>
        <w:t>Oplysninger som kan ændres ved revision</w:t>
      </w:r>
      <w:bookmarkEnd w:id="51"/>
    </w:p>
    <w:p w:rsidR="00345C6B" w:rsidRPr="00DC4F02" w:rsidRDefault="00345C6B" w:rsidP="00345C6B">
      <w:pPr>
        <w:pStyle w:val="BodyText1"/>
        <w:rPr>
          <w:highlight w:val="magenta"/>
        </w:rPr>
      </w:pPr>
      <w:r w:rsidRPr="00DC4F02">
        <w:rPr>
          <w:highlight w:val="magenta"/>
        </w:rPr>
        <w:t xml:space="preserve">Følgende oplysninger kan redigeres i forbindelse med en revision af en </w:t>
      </w:r>
      <w:r w:rsidR="00AB0634" w:rsidRPr="00DC4F02">
        <w:rPr>
          <w:highlight w:val="magenta"/>
        </w:rPr>
        <w:t>anme</w:t>
      </w:r>
      <w:r w:rsidR="00AB0634" w:rsidRPr="00DC4F02">
        <w:rPr>
          <w:highlight w:val="magenta"/>
        </w:rPr>
        <w:t>l</w:t>
      </w:r>
      <w:r w:rsidR="00AB0634" w:rsidRPr="00DC4F02">
        <w:rPr>
          <w:highlight w:val="magenta"/>
        </w:rPr>
        <w:t>delse</w:t>
      </w:r>
      <w:r w:rsidRPr="00DC4F02">
        <w:rPr>
          <w:highlight w:val="magenta"/>
        </w:rPr>
        <w:t>:</w:t>
      </w:r>
    </w:p>
    <w:p w:rsidR="00345C6B" w:rsidRPr="00DC4F02" w:rsidRDefault="00345C6B" w:rsidP="00317F34">
      <w:pPr>
        <w:pStyle w:val="BodyText1"/>
        <w:numPr>
          <w:ilvl w:val="0"/>
          <w:numId w:val="10"/>
        </w:numPr>
        <w:rPr>
          <w:highlight w:val="magenta"/>
        </w:rPr>
      </w:pPr>
      <w:r w:rsidRPr="00DC4F02">
        <w:rPr>
          <w:highlight w:val="magenta"/>
        </w:rPr>
        <w:t>Jorden</w:t>
      </w:r>
    </w:p>
    <w:p w:rsidR="00345C6B" w:rsidRPr="00DC4F02" w:rsidRDefault="00345C6B" w:rsidP="00317F34">
      <w:pPr>
        <w:pStyle w:val="BodyText1"/>
        <w:numPr>
          <w:ilvl w:val="1"/>
          <w:numId w:val="10"/>
        </w:numPr>
        <w:rPr>
          <w:highlight w:val="magenta"/>
        </w:rPr>
      </w:pPr>
      <w:r w:rsidRPr="00DC4F02">
        <w:rPr>
          <w:highlight w:val="magenta"/>
        </w:rPr>
        <w:t>Forventet jordmængde</w:t>
      </w:r>
    </w:p>
    <w:p w:rsidR="00345C6B" w:rsidRPr="00DC4F02" w:rsidRDefault="00345C6B" w:rsidP="00317F34">
      <w:pPr>
        <w:pStyle w:val="BodyText1"/>
        <w:numPr>
          <w:ilvl w:val="1"/>
          <w:numId w:val="10"/>
        </w:numPr>
        <w:rPr>
          <w:highlight w:val="magenta"/>
        </w:rPr>
      </w:pPr>
      <w:r w:rsidRPr="00DC4F02">
        <w:rPr>
          <w:highlight w:val="magenta"/>
        </w:rPr>
        <w:t>Kørselsperiode start</w:t>
      </w:r>
    </w:p>
    <w:p w:rsidR="00345C6B" w:rsidRPr="00DC4F02" w:rsidRDefault="00345C6B" w:rsidP="00317F34">
      <w:pPr>
        <w:pStyle w:val="BodyText1"/>
        <w:numPr>
          <w:ilvl w:val="1"/>
          <w:numId w:val="10"/>
        </w:numPr>
        <w:rPr>
          <w:highlight w:val="magenta"/>
        </w:rPr>
      </w:pPr>
      <w:r w:rsidRPr="00DC4F02">
        <w:rPr>
          <w:highlight w:val="magenta"/>
        </w:rPr>
        <w:t>Kørselsperiode slut</w:t>
      </w:r>
    </w:p>
    <w:p w:rsidR="00345C6B" w:rsidRPr="00DC4F02" w:rsidRDefault="00345C6B" w:rsidP="00317F34">
      <w:pPr>
        <w:pStyle w:val="BodyText1"/>
        <w:numPr>
          <w:ilvl w:val="1"/>
          <w:numId w:val="10"/>
        </w:numPr>
        <w:rPr>
          <w:highlight w:val="magenta"/>
        </w:rPr>
      </w:pPr>
      <w:r w:rsidRPr="00DC4F02">
        <w:rPr>
          <w:highlight w:val="magenta"/>
        </w:rPr>
        <w:t>Vedhæftning af dokumentation</w:t>
      </w:r>
    </w:p>
    <w:p w:rsidR="00A109CF" w:rsidRPr="00DC4F02" w:rsidRDefault="00A109CF" w:rsidP="00317F34">
      <w:pPr>
        <w:pStyle w:val="BodyText1"/>
        <w:numPr>
          <w:ilvl w:val="1"/>
          <w:numId w:val="10"/>
        </w:numPr>
        <w:rPr>
          <w:highlight w:val="magenta"/>
        </w:rPr>
      </w:pPr>
      <w:r w:rsidRPr="00DC4F02">
        <w:rPr>
          <w:highlight w:val="magenta"/>
        </w:rPr>
        <w:t>Link til godkendt anmeldelse (jf. aftale med KLK 10.6.2014)</w:t>
      </w:r>
    </w:p>
    <w:p w:rsidR="00D65159" w:rsidRPr="00DC4F02" w:rsidRDefault="00345C6B" w:rsidP="00D65159">
      <w:pPr>
        <w:pStyle w:val="BodyText1"/>
        <w:numPr>
          <w:ilvl w:val="0"/>
          <w:numId w:val="10"/>
        </w:numPr>
        <w:rPr>
          <w:highlight w:val="magenta"/>
        </w:rPr>
      </w:pPr>
      <w:r w:rsidRPr="00DC4F02">
        <w:rPr>
          <w:highlight w:val="magenta"/>
        </w:rPr>
        <w:t>Modtageranlæg og transportør</w:t>
      </w:r>
    </w:p>
    <w:p w:rsidR="00A668CB" w:rsidRPr="00DC4F02" w:rsidRDefault="00345C6B" w:rsidP="00317F34">
      <w:pPr>
        <w:pStyle w:val="BodyText1"/>
        <w:numPr>
          <w:ilvl w:val="1"/>
          <w:numId w:val="10"/>
        </w:numPr>
        <w:rPr>
          <w:highlight w:val="magenta"/>
        </w:rPr>
      </w:pPr>
      <w:r w:rsidRPr="00DC4F02">
        <w:rPr>
          <w:highlight w:val="magenta"/>
        </w:rPr>
        <w:t>Valg af transportør</w:t>
      </w:r>
      <w:r w:rsidR="00A668CB" w:rsidRPr="00DC4F02">
        <w:rPr>
          <w:highlight w:val="magenta"/>
        </w:rPr>
        <w:t>. (Er transportøren også Betaler, kan tran</w:t>
      </w:r>
      <w:r w:rsidR="00A668CB" w:rsidRPr="00DC4F02">
        <w:rPr>
          <w:highlight w:val="magenta"/>
        </w:rPr>
        <w:t>s</w:t>
      </w:r>
      <w:r w:rsidR="00A668CB" w:rsidRPr="00DC4F02">
        <w:rPr>
          <w:highlight w:val="magenta"/>
        </w:rPr>
        <w:t>portøren ikke ændres.)</w:t>
      </w:r>
    </w:p>
    <w:p w:rsidR="00D65159" w:rsidRPr="00DC4F02" w:rsidRDefault="00D65159" w:rsidP="00D65159">
      <w:pPr>
        <w:pStyle w:val="ListParagraph"/>
        <w:numPr>
          <w:ilvl w:val="0"/>
          <w:numId w:val="10"/>
        </w:numPr>
        <w:rPr>
          <w:highlight w:val="magenta"/>
        </w:rPr>
      </w:pPr>
      <w:r w:rsidRPr="00DC4F02">
        <w:rPr>
          <w:highlight w:val="magenta"/>
        </w:rPr>
        <w:t>Tidligere Erhvervsaktivitet, Beskrivelse af jordarbejdet, Bemærkning til projektet, Bemærkning til kommunen, Bemærkning til jordmodtager og Sagsnummer.</w:t>
      </w:r>
    </w:p>
    <w:p w:rsidR="00345C6B" w:rsidRPr="00DC4F02" w:rsidRDefault="00345C6B" w:rsidP="00A74039">
      <w:pPr>
        <w:pStyle w:val="BodyText1"/>
        <w:rPr>
          <w:highlight w:val="magenta"/>
        </w:rPr>
      </w:pPr>
    </w:p>
    <w:p w:rsidR="00E86BA6" w:rsidRPr="00DC4F02" w:rsidRDefault="00E86BA6">
      <w:pPr>
        <w:spacing w:line="240" w:lineRule="auto"/>
        <w:rPr>
          <w:highlight w:val="magenta"/>
        </w:rPr>
      </w:pPr>
    </w:p>
    <w:p w:rsidR="00FB5B39" w:rsidRDefault="00D65159" w:rsidP="00EA167E">
      <w:r w:rsidRPr="00DC4F02">
        <w:rPr>
          <w:highlight w:val="magenta"/>
        </w:rPr>
        <w:t xml:space="preserve">Når anmeldelsen godkendes (bliver aktiv) sættes status ”Accepteret af </w:t>
      </w:r>
      <w:r w:rsidR="00381D6F" w:rsidRPr="00DC4F02">
        <w:rPr>
          <w:highlight w:val="magenta"/>
        </w:rPr>
        <w:t>betaler” automatisk</w:t>
      </w:r>
      <w:r w:rsidRPr="00DC4F02">
        <w:rPr>
          <w:highlight w:val="magenta"/>
        </w:rPr>
        <w:t xml:space="preserve"> med mindre jordmængden er blevet ændret. </w:t>
      </w:r>
      <w:r w:rsidR="00EA167E" w:rsidRPr="00DC4F02">
        <w:rPr>
          <w:highlight w:val="magenta"/>
        </w:rPr>
        <w:t>Der bliver ikke sendt advis til betaler om at acceptere med mindre jordmængden er ændret</w:t>
      </w:r>
      <w:r w:rsidR="00E86BA6" w:rsidRPr="00DC4F02">
        <w:rPr>
          <w:highlight w:val="magenta"/>
        </w:rPr>
        <w:t>.</w:t>
      </w:r>
      <w:r w:rsidR="00FB5B39">
        <w:br w:type="page"/>
      </w:r>
    </w:p>
    <w:p w:rsidR="00FB5B39" w:rsidRPr="009C60F6" w:rsidRDefault="00FB5B39" w:rsidP="00FB5B39">
      <w:pPr>
        <w:pStyle w:val="Heading1"/>
      </w:pPr>
      <w:bookmarkStart w:id="52" w:name="_Toc459379110"/>
      <w:r w:rsidRPr="009C60F6">
        <w:lastRenderedPageBreak/>
        <w:t>Send til rådgiver</w:t>
      </w:r>
      <w:bookmarkEnd w:id="52"/>
    </w:p>
    <w:p w:rsidR="00FB5B39" w:rsidRPr="009C60F6" w:rsidRDefault="00FB5B39" w:rsidP="00FB5B39">
      <w:r w:rsidRPr="009C60F6">
        <w:t>Der er i FlytJord mulighed for at overlade det administrative arbejde omkring en jordflytning til en rådgiver (en anden person)</w:t>
      </w:r>
      <w:r w:rsidR="005E558A">
        <w:t xml:space="preserve"> </w:t>
      </w:r>
      <w:r w:rsidR="005E558A" w:rsidRPr="005E558A">
        <w:rPr>
          <w:highlight w:val="darkGreen"/>
        </w:rPr>
        <w:t>under forudsætning af at rådgiveren er oprettet som bruger i FlytJord</w:t>
      </w:r>
      <w:r w:rsidRPr="009C60F6">
        <w:t>. Dette foretages i praksis ved at anmelder o</w:t>
      </w:r>
      <w:r w:rsidRPr="009C60F6">
        <w:t>p</w:t>
      </w:r>
      <w:r w:rsidRPr="009C60F6">
        <w:t>retter en anmeldelse og derefter aktiverer knappen ”Send til rådgiver”, se skærmdump herunder.</w:t>
      </w:r>
      <w:r w:rsidRPr="009C60F6">
        <w:br/>
      </w:r>
    </w:p>
    <w:p w:rsidR="00FB5B39" w:rsidRPr="009C60F6" w:rsidRDefault="00FB5B39" w:rsidP="00FB5B39">
      <w:r w:rsidRPr="009C60F6">
        <w:rPr>
          <w:noProof/>
        </w:rPr>
        <w:drawing>
          <wp:inline distT="0" distB="0" distL="0" distR="0" wp14:anchorId="16BF6D6C" wp14:editId="48D581B4">
            <wp:extent cx="4782235" cy="3643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84853" cy="3645739"/>
                    </a:xfrm>
                    <a:prstGeom prst="rect">
                      <a:avLst/>
                    </a:prstGeom>
                  </pic:spPr>
                </pic:pic>
              </a:graphicData>
            </a:graphic>
          </wp:inline>
        </w:drawing>
      </w:r>
    </w:p>
    <w:p w:rsidR="00FB5B39" w:rsidRPr="009C60F6" w:rsidRDefault="00FB5B39" w:rsidP="00FB5B39">
      <w:r w:rsidRPr="009C60F6">
        <w:br/>
        <w:t>Rådgiverens e-mail indtastes og evt. også en besked til rådgiveren, hvorefter knappen ”Send aktiveres”. Herved sker der det, som også fremgår af den vejl</w:t>
      </w:r>
      <w:r w:rsidRPr="009C60F6">
        <w:t>e</w:t>
      </w:r>
      <w:r w:rsidRPr="009C60F6">
        <w:t>dende tekst i dialogboksen, at der bliver sendt en e-mail (se et eksempel på denne e-mail herunder) med et link til anmeldelsen til rådgiveren. Rådgiveren vil nu kunne redigere og indsende anmeldelsen.</w:t>
      </w:r>
    </w:p>
    <w:p w:rsidR="00FB5B39" w:rsidRPr="009C60F6" w:rsidRDefault="00FB5B39" w:rsidP="00FB5B39">
      <w:r w:rsidRPr="009C60F6">
        <w:t>For at rådgiveren uden anmelderens medvirken kan foretage al håndteringen af anmeldelsen, skal rådgiveren i sin profil have markeret at vedkommende vil modtage alle advis. Hvis ikke, vil rådgiveren ikke modtage advis når fx jordmo</w:t>
      </w:r>
      <w:r w:rsidRPr="009C60F6">
        <w:t>d</w:t>
      </w:r>
      <w:r w:rsidRPr="009C60F6">
        <w:t>tageren har accepteret modtagelsen af jorden, se advis figur for ”Anden part i sagen”.</w:t>
      </w:r>
    </w:p>
    <w:p w:rsidR="00FB5B39" w:rsidRPr="00FB5B39" w:rsidRDefault="00FB5B39" w:rsidP="00FB5B39">
      <w:pPr>
        <w:rPr>
          <w:highlight w:val="yellow"/>
        </w:rPr>
      </w:pPr>
      <w:r w:rsidRPr="00FB5B39">
        <w:rPr>
          <w:noProof/>
          <w:highlight w:val="yellow"/>
        </w:rPr>
        <w:lastRenderedPageBreak/>
        <w:drawing>
          <wp:inline distT="0" distB="0" distL="0" distR="0" wp14:anchorId="5B5A70B5" wp14:editId="37A2B1B0">
            <wp:extent cx="4808637" cy="1988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8637" cy="1988992"/>
                    </a:xfrm>
                    <a:prstGeom prst="rect">
                      <a:avLst/>
                    </a:prstGeom>
                  </pic:spPr>
                </pic:pic>
              </a:graphicData>
            </a:graphic>
          </wp:inline>
        </w:drawing>
      </w:r>
    </w:p>
    <w:p w:rsidR="00FB5B39" w:rsidRPr="00FB5B39" w:rsidRDefault="00FB5B39" w:rsidP="00FB5B39">
      <w:pPr>
        <w:rPr>
          <w:i/>
          <w:sz w:val="16"/>
          <w:szCs w:val="16"/>
        </w:rPr>
      </w:pPr>
      <w:r w:rsidRPr="009C60F6">
        <w:rPr>
          <w:i/>
          <w:sz w:val="16"/>
          <w:szCs w:val="16"/>
        </w:rPr>
        <w:t>Eksempel på e-mail til rådgiver ved brug af ”Send til rådgiver”.</w:t>
      </w:r>
    </w:p>
    <w:p w:rsidR="0011053E" w:rsidRDefault="0011053E">
      <w:pPr>
        <w:spacing w:line="240" w:lineRule="auto"/>
      </w:pPr>
      <w:r>
        <w:br w:type="page"/>
      </w:r>
    </w:p>
    <w:p w:rsidR="008D7D6A" w:rsidRPr="00E3316E" w:rsidRDefault="008D7D6A" w:rsidP="008D7D6A">
      <w:pPr>
        <w:pStyle w:val="Heading1"/>
        <w:rPr>
          <w:highlight w:val="magenta"/>
        </w:rPr>
      </w:pPr>
      <w:bookmarkStart w:id="53" w:name="_Toc459379111"/>
      <w:r w:rsidRPr="00E3316E">
        <w:rPr>
          <w:highlight w:val="magenta"/>
        </w:rPr>
        <w:lastRenderedPageBreak/>
        <w:t>Læseadgang til anmeldelse for anden person</w:t>
      </w:r>
      <w:bookmarkEnd w:id="53"/>
    </w:p>
    <w:p w:rsidR="008D7D6A" w:rsidRPr="00E3316E" w:rsidRDefault="008D7D6A" w:rsidP="008D7D6A">
      <w:pPr>
        <w:rPr>
          <w:highlight w:val="magenta"/>
        </w:rPr>
      </w:pPr>
      <w:r w:rsidRPr="00E3316E">
        <w:rPr>
          <w:highlight w:val="magenta"/>
        </w:rPr>
        <w:t xml:space="preserve">For at ”Anden person” kan få læseadgang til en anmeldelse, så </w:t>
      </w:r>
      <w:r w:rsidR="00554E35">
        <w:rPr>
          <w:highlight w:val="magenta"/>
        </w:rPr>
        <w:t>er der</w:t>
      </w:r>
      <w:r w:rsidRPr="00E3316E">
        <w:rPr>
          <w:highlight w:val="magenta"/>
        </w:rPr>
        <w:t xml:space="preserve"> lave</w:t>
      </w:r>
      <w:r w:rsidR="00554E35">
        <w:rPr>
          <w:highlight w:val="magenta"/>
        </w:rPr>
        <w:t>t</w:t>
      </w:r>
      <w:r w:rsidRPr="00E3316E">
        <w:rPr>
          <w:highlight w:val="magenta"/>
        </w:rPr>
        <w:t xml:space="preserve"> en be</w:t>
      </w:r>
      <w:r w:rsidR="00554E35">
        <w:rPr>
          <w:highlight w:val="magenta"/>
        </w:rPr>
        <w:t>stemt url som de kan tilgå. D</w:t>
      </w:r>
      <w:r w:rsidRPr="00E3316E">
        <w:rPr>
          <w:highlight w:val="magenta"/>
        </w:rPr>
        <w:t>e får den via advis e-mail</w:t>
      </w:r>
      <w:r w:rsidR="00554E35">
        <w:rPr>
          <w:highlight w:val="magenta"/>
        </w:rPr>
        <w:t>,</w:t>
      </w:r>
      <w:r w:rsidRPr="00E3316E">
        <w:rPr>
          <w:highlight w:val="magenta"/>
        </w:rPr>
        <w:t xml:space="preserve"> som bliver sendt til dem.</w:t>
      </w:r>
    </w:p>
    <w:p w:rsidR="008D7D6A" w:rsidRPr="00E3316E" w:rsidRDefault="008D7D6A" w:rsidP="008D7D6A">
      <w:pPr>
        <w:rPr>
          <w:highlight w:val="magenta"/>
        </w:rPr>
      </w:pPr>
      <w:r w:rsidRPr="00E3316E">
        <w:rPr>
          <w:highlight w:val="magenta"/>
        </w:rPr>
        <w:br/>
        <w:t>”Anden person” angives på fanen Kommunikation på anmeldelsen:</w:t>
      </w:r>
    </w:p>
    <w:p w:rsidR="008D7D6A" w:rsidRPr="00E3316E" w:rsidRDefault="008D7D6A" w:rsidP="008D7D6A">
      <w:pPr>
        <w:rPr>
          <w:highlight w:val="magenta"/>
        </w:rPr>
      </w:pPr>
    </w:p>
    <w:p w:rsidR="008D7D6A" w:rsidRPr="00E3316E" w:rsidRDefault="008D7D6A" w:rsidP="008D7D6A">
      <w:pPr>
        <w:rPr>
          <w:highlight w:val="magenta"/>
        </w:rPr>
      </w:pPr>
      <w:r w:rsidRPr="00E3316E">
        <w:rPr>
          <w:noProof/>
          <w:highlight w:val="magenta"/>
        </w:rPr>
        <w:drawing>
          <wp:inline distT="0" distB="0" distL="0" distR="0" wp14:anchorId="3558274A" wp14:editId="11E81ECC">
            <wp:extent cx="4181582" cy="2205671"/>
            <wp:effectExtent l="0" t="0" r="0" b="4445"/>
            <wp:docPr id="4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9496" t="15753" r="19967" b="57715"/>
                    <a:stretch/>
                  </pic:blipFill>
                  <pic:spPr bwMode="auto">
                    <a:xfrm>
                      <a:off x="0" y="0"/>
                      <a:ext cx="4182889" cy="2206360"/>
                    </a:xfrm>
                    <a:prstGeom prst="rect">
                      <a:avLst/>
                    </a:prstGeom>
                    <a:ln>
                      <a:noFill/>
                    </a:ln>
                    <a:extLst>
                      <a:ext uri="{53640926-AAD7-44D8-BBD7-CCE9431645EC}">
                        <a14:shadowObscured xmlns:a14="http://schemas.microsoft.com/office/drawing/2010/main"/>
                      </a:ext>
                    </a:extLst>
                  </pic:spPr>
                </pic:pic>
              </a:graphicData>
            </a:graphic>
          </wp:inline>
        </w:drawing>
      </w:r>
    </w:p>
    <w:p w:rsidR="00E3316E" w:rsidRPr="00E3316E" w:rsidRDefault="00E3316E" w:rsidP="008D7D6A">
      <w:pPr>
        <w:rPr>
          <w:highlight w:val="magenta"/>
        </w:rPr>
      </w:pPr>
    </w:p>
    <w:p w:rsidR="00E3316E" w:rsidRDefault="00E3316E" w:rsidP="008D7D6A">
      <w:r w:rsidRPr="00E3316E">
        <w:rPr>
          <w:highlight w:val="magenta"/>
        </w:rPr>
        <w:t>Læseadgang til anmeldelsen sker med d</w:t>
      </w:r>
      <w:r w:rsidR="008D7D6A" w:rsidRPr="00E3316E">
        <w:rPr>
          <w:highlight w:val="magenta"/>
        </w:rPr>
        <w:t>enne side</w:t>
      </w:r>
      <w:r w:rsidRPr="00E3316E">
        <w:rPr>
          <w:highlight w:val="magenta"/>
        </w:rPr>
        <w:t xml:space="preserve"> (URL):</w:t>
      </w:r>
      <w:r w:rsidR="008D7D6A" w:rsidRPr="00E3316E">
        <w:rPr>
          <w:highlight w:val="magenta"/>
        </w:rPr>
        <w:t xml:space="preserve"> </w:t>
      </w:r>
      <w:hyperlink r:id="rId33" w:history="1">
        <w:r w:rsidRPr="00E3316E">
          <w:rPr>
            <w:rStyle w:val="Hyperlink"/>
            <w:highlight w:val="magenta"/>
          </w:rPr>
          <w:t>http://flytjord.dk/Anmeldelser/VisAnmeldelse/&lt;anmeldelse GUID</w:t>
        </w:r>
      </w:hyperlink>
      <w:r w:rsidRPr="00E3316E">
        <w:rPr>
          <w:highlight w:val="magenta"/>
        </w:rPr>
        <w:t>&gt;</w:t>
      </w:r>
    </w:p>
    <w:p w:rsidR="008D7D6A" w:rsidRDefault="008D7D6A" w:rsidP="008D7D6A"/>
    <w:p w:rsidR="008D7D6A" w:rsidRDefault="008D7D6A">
      <w:pPr>
        <w:spacing w:line="240" w:lineRule="auto"/>
      </w:pPr>
    </w:p>
    <w:p w:rsidR="008D7D6A" w:rsidRDefault="008D7D6A">
      <w:pPr>
        <w:spacing w:line="240" w:lineRule="auto"/>
        <w:rPr>
          <w:b/>
          <w:bCs/>
          <w:caps/>
          <w:sz w:val="22"/>
          <w:szCs w:val="28"/>
          <w:lang w:eastAsia="en-US"/>
        </w:rPr>
      </w:pPr>
    </w:p>
    <w:p w:rsidR="00E3316E" w:rsidRDefault="00E3316E">
      <w:pPr>
        <w:spacing w:line="240" w:lineRule="auto"/>
        <w:rPr>
          <w:b/>
          <w:bCs/>
          <w:caps/>
          <w:sz w:val="22"/>
          <w:szCs w:val="28"/>
          <w:lang w:eastAsia="en-US"/>
        </w:rPr>
      </w:pPr>
      <w:r>
        <w:br w:type="page"/>
      </w:r>
    </w:p>
    <w:p w:rsidR="00A74039" w:rsidRDefault="00A74039" w:rsidP="00A74039">
      <w:pPr>
        <w:pStyle w:val="Heading1"/>
      </w:pPr>
      <w:bookmarkStart w:id="54" w:name="_Toc459379112"/>
      <w:r>
        <w:lastRenderedPageBreak/>
        <w:t>Alarmer</w:t>
      </w:r>
      <w:bookmarkEnd w:id="54"/>
    </w:p>
    <w:p w:rsidR="00CA052E" w:rsidRDefault="00CA052E" w:rsidP="00A74039">
      <w:pPr>
        <w:pStyle w:val="BodyText1"/>
      </w:pPr>
      <w:r>
        <w:t xml:space="preserve">Eksterne brugere af FlytJord kan få advis, når en vis mængde jord er registreret på modtageranlægget. </w:t>
      </w:r>
      <w:r w:rsidR="00AB0634">
        <w:t>Det er et krav at modtageranlægget anvender FlytJord og et FlytJord bomsystem, da den afleverede jordmængde hermed indrapporteres til FlytJord.</w:t>
      </w:r>
    </w:p>
    <w:p w:rsidR="00CA052E" w:rsidRDefault="00CA052E" w:rsidP="00CA052E">
      <w:pPr>
        <w:pStyle w:val="BodyText1"/>
      </w:pPr>
      <w:r>
        <w:t>Der findes to forskellige typer alarmer. Alarmer som er relateret til brugerens profil og alarmer relateret til anmeldelsen.</w:t>
      </w:r>
    </w:p>
    <w:p w:rsidR="000C3F8B" w:rsidRDefault="000C3F8B" w:rsidP="00CA052E">
      <w:pPr>
        <w:pStyle w:val="BodyText1"/>
      </w:pPr>
      <w:r>
        <w:t>Advis vedr. alarmer sendes til Anmelder, Betaler og Transportør, såfremt de har ønsker dette.</w:t>
      </w:r>
    </w:p>
    <w:p w:rsidR="00CA052E" w:rsidRDefault="00CA052E" w:rsidP="00CA052E">
      <w:pPr>
        <w:pStyle w:val="Heading2"/>
      </w:pPr>
      <w:bookmarkStart w:id="55" w:name="_Toc459379113"/>
      <w:r>
        <w:t>Alarmer relateret til brugerens profil</w:t>
      </w:r>
      <w:bookmarkEnd w:id="55"/>
    </w:p>
    <w:p w:rsidR="00CA052E" w:rsidRDefault="000C3F8B" w:rsidP="00CA052E">
      <w:pPr>
        <w:pStyle w:val="BodyText1"/>
      </w:pPr>
      <w:r>
        <w:t xml:space="preserve">På brugerens profil kan han angive, at han gerne vil modtage et advis, når </w:t>
      </w:r>
      <w:r w:rsidR="001A03EB">
        <w:t>et vis</w:t>
      </w:r>
      <w:r w:rsidR="00554E35">
        <w:t>t</w:t>
      </w:r>
      <w:r w:rsidR="001A03EB">
        <w:t xml:space="preserve"> </w:t>
      </w:r>
      <w:r>
        <w:t>antal % af jordmængden er kørt til modtageranlæ</w:t>
      </w:r>
      <w:r w:rsidR="001A03EB">
        <w:t>g</w:t>
      </w:r>
      <w:r>
        <w:t>get.</w:t>
      </w:r>
    </w:p>
    <w:p w:rsidR="000C3F8B" w:rsidRDefault="00707359" w:rsidP="000C3F8B">
      <w:pPr>
        <w:pStyle w:val="BodyText1"/>
        <w:keepNext/>
      </w:pPr>
      <w:r w:rsidRPr="00707359">
        <w:rPr>
          <w:noProof/>
          <w:lang w:eastAsia="da-DK"/>
        </w:rPr>
        <w:drawing>
          <wp:inline distT="0" distB="0" distL="0" distR="0" wp14:anchorId="5F71BE34" wp14:editId="5063081B">
            <wp:extent cx="4554220" cy="154136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4220" cy="1541365"/>
                    </a:xfrm>
                    <a:prstGeom prst="rect">
                      <a:avLst/>
                    </a:prstGeom>
                  </pic:spPr>
                </pic:pic>
              </a:graphicData>
            </a:graphic>
          </wp:inline>
        </w:drawing>
      </w:r>
    </w:p>
    <w:p w:rsidR="000C3F8B" w:rsidRPr="008136B6" w:rsidRDefault="000C3F8B" w:rsidP="008136B6">
      <w:pPr>
        <w:pStyle w:val="BodyText1"/>
        <w:rPr>
          <w:sz w:val="18"/>
          <w:szCs w:val="18"/>
        </w:rPr>
      </w:pPr>
      <w:r w:rsidRPr="008136B6">
        <w:rPr>
          <w:sz w:val="18"/>
          <w:szCs w:val="18"/>
        </w:rPr>
        <w:t xml:space="preserve">Figur </w:t>
      </w:r>
      <w:r w:rsidR="008136B6" w:rsidRPr="008136B6">
        <w:rPr>
          <w:sz w:val="18"/>
          <w:szCs w:val="18"/>
        </w:rPr>
        <w:fldChar w:fldCharType="begin"/>
      </w:r>
      <w:r w:rsidR="008136B6" w:rsidRPr="008136B6">
        <w:rPr>
          <w:sz w:val="18"/>
          <w:szCs w:val="18"/>
        </w:rPr>
        <w:instrText xml:space="preserve"> SEQ Figur \* ARABIC </w:instrText>
      </w:r>
      <w:r w:rsidR="008136B6" w:rsidRPr="008136B6">
        <w:rPr>
          <w:sz w:val="18"/>
          <w:szCs w:val="18"/>
        </w:rPr>
        <w:fldChar w:fldCharType="separate"/>
      </w:r>
      <w:r w:rsidR="00857611" w:rsidRPr="008136B6">
        <w:rPr>
          <w:noProof/>
          <w:sz w:val="18"/>
          <w:szCs w:val="18"/>
        </w:rPr>
        <w:t>1</w:t>
      </w:r>
      <w:r w:rsidR="008136B6" w:rsidRPr="008136B6">
        <w:rPr>
          <w:noProof/>
          <w:sz w:val="18"/>
          <w:szCs w:val="18"/>
        </w:rPr>
        <w:fldChar w:fldCharType="end"/>
      </w:r>
      <w:r w:rsidRPr="008136B6">
        <w:rPr>
          <w:sz w:val="18"/>
          <w:szCs w:val="18"/>
        </w:rPr>
        <w:t xml:space="preserve"> Udsnit af brugerfladen, hvor bru</w:t>
      </w:r>
      <w:r w:rsidR="00554E35">
        <w:rPr>
          <w:sz w:val="18"/>
          <w:szCs w:val="18"/>
        </w:rPr>
        <w:t xml:space="preserve">geren kan ændre indstillingerne </w:t>
      </w:r>
      <w:r w:rsidRPr="008136B6">
        <w:rPr>
          <w:sz w:val="18"/>
          <w:szCs w:val="18"/>
        </w:rPr>
        <w:t>vedr. alarmer.</w:t>
      </w:r>
    </w:p>
    <w:p w:rsidR="000C3F8B" w:rsidRDefault="00856D79" w:rsidP="00CA052E">
      <w:pPr>
        <w:pStyle w:val="BodyText1"/>
      </w:pPr>
      <w:r>
        <w:t>Når n</w:t>
      </w:r>
      <w:r w:rsidR="000C3F8B">
        <w:t>ye brugere</w:t>
      </w:r>
      <w:r>
        <w:t xml:space="preserve"> oprettes</w:t>
      </w:r>
      <w:r w:rsidR="000C3F8B">
        <w:t xml:space="preserve"> i FlytJord</w:t>
      </w:r>
      <w:r w:rsidR="001A03EB">
        <w:t xml:space="preserve"> sættes procentsatsen</w:t>
      </w:r>
      <w:r w:rsidR="000C3F8B">
        <w:t xml:space="preserve"> </w:t>
      </w:r>
      <w:r w:rsidR="00554E35">
        <w:t>default</w:t>
      </w:r>
      <w:r>
        <w:t xml:space="preserve"> til</w:t>
      </w:r>
      <w:r w:rsidR="000C3F8B">
        <w:t xml:space="preserve"> </w:t>
      </w:r>
      <w:r w:rsidR="00AB0634">
        <w:t>75 %</w:t>
      </w:r>
      <w:r w:rsidR="000C3F8B">
        <w:t>.</w:t>
      </w:r>
    </w:p>
    <w:p w:rsidR="000C3F8B" w:rsidRDefault="000C3F8B" w:rsidP="000C3F8B">
      <w:pPr>
        <w:pStyle w:val="Heading2"/>
      </w:pPr>
      <w:bookmarkStart w:id="56" w:name="_Toc459379114"/>
      <w:r>
        <w:t>Alarmer relateret til anmeldelsen</w:t>
      </w:r>
      <w:bookmarkEnd w:id="56"/>
    </w:p>
    <w:p w:rsidR="000C3F8B" w:rsidRDefault="000C3F8B" w:rsidP="000C3F8B">
      <w:pPr>
        <w:pStyle w:val="BodyText1"/>
      </w:pPr>
      <w:r>
        <w:t>Ved oprettelse af anmeldelser kan man på kommunikationsfanen angiv</w:t>
      </w:r>
      <w:r w:rsidR="00856D79">
        <w:t>e</w:t>
      </w:r>
      <w:r>
        <w:t xml:space="preserve"> en pr</w:t>
      </w:r>
      <w:r>
        <w:t>o</w:t>
      </w:r>
      <w:r>
        <w:t>centsats for hvornår man ønsker advis vedr. tilkørt jord til modtageranlægget.</w:t>
      </w:r>
    </w:p>
    <w:p w:rsidR="000C3F8B" w:rsidRDefault="000C3F8B" w:rsidP="000C3F8B">
      <w:pPr>
        <w:pStyle w:val="BodyText1"/>
      </w:pPr>
      <w:r>
        <w:t>Brugeren skal aktivt ind og vælge, at han ønsker alle advis for at modtage ala</w:t>
      </w:r>
      <w:r>
        <w:t>r</w:t>
      </w:r>
      <w:r>
        <w:t>mer relateret til anmeldelsen. Se nedenstående figur.</w:t>
      </w:r>
    </w:p>
    <w:p w:rsidR="000C3F8B" w:rsidRDefault="00EB6DCF" w:rsidP="000C3F8B">
      <w:pPr>
        <w:pStyle w:val="BodyText1"/>
        <w:keepNext/>
      </w:pPr>
      <w:r w:rsidRPr="00EB6DCF">
        <w:rPr>
          <w:noProof/>
          <w:lang w:eastAsia="da-DK"/>
        </w:rPr>
        <w:lastRenderedPageBreak/>
        <w:drawing>
          <wp:inline distT="0" distB="0" distL="0" distR="0" wp14:anchorId="1890E241" wp14:editId="27E60884">
            <wp:extent cx="4554220" cy="129429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54220" cy="1294290"/>
                    </a:xfrm>
                    <a:prstGeom prst="rect">
                      <a:avLst/>
                    </a:prstGeom>
                  </pic:spPr>
                </pic:pic>
              </a:graphicData>
            </a:graphic>
          </wp:inline>
        </w:drawing>
      </w:r>
    </w:p>
    <w:p w:rsidR="000C3F8B" w:rsidRDefault="000C3F8B" w:rsidP="008136B6">
      <w:pPr>
        <w:pStyle w:val="BodyText1"/>
        <w:rPr>
          <w:noProof/>
          <w:sz w:val="18"/>
          <w:szCs w:val="18"/>
        </w:rPr>
      </w:pPr>
      <w:r w:rsidRPr="008136B6">
        <w:rPr>
          <w:sz w:val="18"/>
          <w:szCs w:val="18"/>
        </w:rPr>
        <w:t xml:space="preserve">Figur </w:t>
      </w:r>
      <w:r w:rsidR="008136B6" w:rsidRPr="008136B6">
        <w:rPr>
          <w:sz w:val="18"/>
          <w:szCs w:val="18"/>
        </w:rPr>
        <w:fldChar w:fldCharType="begin"/>
      </w:r>
      <w:r w:rsidR="008136B6" w:rsidRPr="008136B6">
        <w:rPr>
          <w:sz w:val="18"/>
          <w:szCs w:val="18"/>
        </w:rPr>
        <w:instrText xml:space="preserve"> SEQ Figur \* ARABIC </w:instrText>
      </w:r>
      <w:r w:rsidR="008136B6" w:rsidRPr="008136B6">
        <w:rPr>
          <w:sz w:val="18"/>
          <w:szCs w:val="18"/>
        </w:rPr>
        <w:fldChar w:fldCharType="separate"/>
      </w:r>
      <w:r w:rsidR="00857611" w:rsidRPr="008136B6">
        <w:rPr>
          <w:noProof/>
          <w:sz w:val="18"/>
          <w:szCs w:val="18"/>
        </w:rPr>
        <w:t>2</w:t>
      </w:r>
      <w:r w:rsidR="008136B6" w:rsidRPr="008136B6">
        <w:rPr>
          <w:noProof/>
          <w:sz w:val="18"/>
          <w:szCs w:val="18"/>
        </w:rPr>
        <w:fldChar w:fldCharType="end"/>
      </w:r>
      <w:r w:rsidRPr="008136B6">
        <w:rPr>
          <w:sz w:val="18"/>
          <w:szCs w:val="18"/>
        </w:rPr>
        <w:t xml:space="preserve">: Udsnit fra brugerfladen hvor </w:t>
      </w:r>
      <w:r w:rsidRPr="008136B6">
        <w:rPr>
          <w:noProof/>
          <w:sz w:val="18"/>
          <w:szCs w:val="18"/>
        </w:rPr>
        <w:t>brugeren angive om han ønsker alle</w:t>
      </w:r>
      <w:r w:rsidR="008136B6" w:rsidRPr="008136B6">
        <w:rPr>
          <w:noProof/>
          <w:sz w:val="18"/>
          <w:szCs w:val="18"/>
        </w:rPr>
        <w:t xml:space="preserve"> </w:t>
      </w:r>
      <w:r w:rsidRPr="008136B6">
        <w:rPr>
          <w:noProof/>
          <w:sz w:val="18"/>
          <w:szCs w:val="18"/>
        </w:rPr>
        <w:t>advis.</w:t>
      </w:r>
    </w:p>
    <w:p w:rsidR="008136B6" w:rsidRDefault="008136B6" w:rsidP="008136B6">
      <w:pPr>
        <w:pStyle w:val="BodyText1"/>
        <w:rPr>
          <w:noProof/>
          <w:sz w:val="18"/>
          <w:szCs w:val="18"/>
        </w:rPr>
      </w:pPr>
    </w:p>
    <w:p w:rsidR="0011053E" w:rsidRDefault="0011053E">
      <w:pPr>
        <w:spacing w:line="240" w:lineRule="auto"/>
        <w:rPr>
          <w:b/>
          <w:bCs/>
          <w:caps/>
          <w:sz w:val="22"/>
          <w:szCs w:val="28"/>
          <w:highlight w:val="yellow"/>
          <w:lang w:eastAsia="en-US"/>
        </w:rPr>
      </w:pPr>
      <w:r>
        <w:rPr>
          <w:highlight w:val="yellow"/>
        </w:rPr>
        <w:br w:type="page"/>
      </w:r>
    </w:p>
    <w:p w:rsidR="008136B6" w:rsidRPr="008F3ED8" w:rsidRDefault="00862B83" w:rsidP="008136B6">
      <w:pPr>
        <w:pStyle w:val="Heading1"/>
        <w:rPr>
          <w:highlight w:val="magenta"/>
        </w:rPr>
      </w:pPr>
      <w:bookmarkStart w:id="57" w:name="_Toc459379115"/>
      <w:r w:rsidRPr="008F3ED8">
        <w:rPr>
          <w:highlight w:val="magenta"/>
        </w:rPr>
        <w:lastRenderedPageBreak/>
        <w:t>Anmodninger og Underretninger (</w:t>
      </w:r>
      <w:r w:rsidR="008136B6" w:rsidRPr="008F3ED8">
        <w:rPr>
          <w:highlight w:val="magenta"/>
        </w:rPr>
        <w:t>Adviser</w:t>
      </w:r>
      <w:r w:rsidRPr="008F3ED8">
        <w:rPr>
          <w:highlight w:val="magenta"/>
        </w:rPr>
        <w:t>)</w:t>
      </w:r>
      <w:bookmarkEnd w:id="57"/>
    </w:p>
    <w:p w:rsidR="007928A3" w:rsidRPr="008F3ED8" w:rsidRDefault="00EA3F8F" w:rsidP="007928A3">
      <w:pPr>
        <w:pStyle w:val="BodyText1"/>
        <w:rPr>
          <w:highlight w:val="magenta"/>
        </w:rPr>
      </w:pPr>
      <w:r w:rsidRPr="008F3ED8">
        <w:rPr>
          <w:highlight w:val="magenta"/>
        </w:rPr>
        <w:t>Bemærk: Bland</w:t>
      </w:r>
      <w:r w:rsidR="007928A3" w:rsidRPr="008F3ED8">
        <w:rPr>
          <w:highlight w:val="magenta"/>
        </w:rPr>
        <w:t>t modtagerne af anmodninger og underretninger</w:t>
      </w:r>
      <w:r w:rsidRPr="008F3ED8">
        <w:rPr>
          <w:highlight w:val="magenta"/>
        </w:rPr>
        <w:t xml:space="preserve"> kan være ang</w:t>
      </w:r>
      <w:r w:rsidRPr="008F3ED8">
        <w:rPr>
          <w:highlight w:val="magenta"/>
        </w:rPr>
        <w:t>i</w:t>
      </w:r>
      <w:r w:rsidRPr="008F3ED8">
        <w:rPr>
          <w:highlight w:val="magenta"/>
        </w:rPr>
        <w:t xml:space="preserve">vet </w:t>
      </w:r>
      <w:r w:rsidR="00381D6F" w:rsidRPr="008F3ED8">
        <w:rPr>
          <w:highlight w:val="magenta"/>
        </w:rPr>
        <w:t>”Interessenter”</w:t>
      </w:r>
      <w:r w:rsidRPr="008F3ED8">
        <w:rPr>
          <w:highlight w:val="magenta"/>
        </w:rPr>
        <w:t xml:space="preserve">. </w:t>
      </w:r>
      <w:r w:rsidR="007928A3" w:rsidRPr="008F3ED8">
        <w:rPr>
          <w:highlight w:val="magenta"/>
        </w:rPr>
        <w:t>Interessenter er dem hvis e-mail er tilføjet under Advis på anmeldelsen</w:t>
      </w:r>
      <w:r w:rsidRPr="008F3ED8">
        <w:rPr>
          <w:highlight w:val="magenta"/>
        </w:rPr>
        <w:t>.</w:t>
      </w:r>
    </w:p>
    <w:p w:rsidR="00EA3F8F" w:rsidRPr="008F3ED8" w:rsidRDefault="00EA3F8F" w:rsidP="007928A3">
      <w:pPr>
        <w:pStyle w:val="BodyText1"/>
        <w:rPr>
          <w:highlight w:val="magenta"/>
        </w:rPr>
      </w:pPr>
      <w:r w:rsidRPr="008F3ED8">
        <w:rPr>
          <w:highlight w:val="magenta"/>
        </w:rPr>
        <w:t>Supplerende advisering (anmodninger og underretninger).</w:t>
      </w:r>
    </w:p>
    <w:p w:rsidR="00C10C6B" w:rsidRPr="008F3ED8" w:rsidRDefault="00C10C6B" w:rsidP="00C10C6B">
      <w:pPr>
        <w:pStyle w:val="Heading2"/>
        <w:rPr>
          <w:highlight w:val="magenta"/>
        </w:rPr>
      </w:pPr>
      <w:bookmarkStart w:id="58" w:name="_Toc459379116"/>
      <w:r w:rsidRPr="008F3ED8">
        <w:rPr>
          <w:highlight w:val="magenta"/>
        </w:rPr>
        <w:t>Standard anmodninger og underretninger</w:t>
      </w:r>
      <w:bookmarkEnd w:id="58"/>
    </w:p>
    <w:p w:rsidR="009A21AD" w:rsidRPr="008F3ED8" w:rsidRDefault="00EC29BE" w:rsidP="009A21AD">
      <w:pPr>
        <w:pStyle w:val="BodyText1"/>
        <w:rPr>
          <w:highlight w:val="magenta"/>
        </w:rPr>
      </w:pPr>
      <w:r w:rsidRPr="008F3ED8">
        <w:rPr>
          <w:highlight w:val="magenta"/>
        </w:rPr>
        <w:t xml:space="preserve">Der sendes anmodninger/underretninger i mange forskellige situationer. For at give et overblik over disse og hvilke anmodninger/underretninger der sendes, er </w:t>
      </w:r>
      <w:r w:rsidR="009576BB" w:rsidRPr="008F3ED8">
        <w:rPr>
          <w:highlight w:val="magenta"/>
        </w:rPr>
        <w:t>de forskellige</w:t>
      </w:r>
      <w:r w:rsidRPr="008F3ED8">
        <w:rPr>
          <w:highlight w:val="magenta"/>
        </w:rPr>
        <w:t xml:space="preserve"> </w:t>
      </w:r>
      <w:r w:rsidR="009576BB" w:rsidRPr="008F3ED8">
        <w:rPr>
          <w:highlight w:val="magenta"/>
        </w:rPr>
        <w:t>situationer (</w:t>
      </w:r>
      <w:r w:rsidRPr="008F3ED8">
        <w:rPr>
          <w:highlight w:val="magenta"/>
        </w:rPr>
        <w:t>cases</w:t>
      </w:r>
      <w:r w:rsidR="009576BB" w:rsidRPr="008F3ED8">
        <w:rPr>
          <w:highlight w:val="magenta"/>
        </w:rPr>
        <w:t>) listet i dette afsnit. For den enkelte</w:t>
      </w:r>
      <w:r w:rsidR="00FC4336" w:rsidRPr="008F3ED8">
        <w:rPr>
          <w:highlight w:val="magenta"/>
        </w:rPr>
        <w:t xml:space="preserve"> case findes en deltaljeret beskrivelse </w:t>
      </w:r>
      <w:r w:rsidR="00554E35">
        <w:rPr>
          <w:highlight w:val="magenta"/>
        </w:rPr>
        <w:t xml:space="preserve">af </w:t>
      </w:r>
      <w:r w:rsidR="00FC4336" w:rsidRPr="008F3ED8">
        <w:rPr>
          <w:highlight w:val="magenta"/>
        </w:rPr>
        <w:t xml:space="preserve">hvornår </w:t>
      </w:r>
      <w:r w:rsidR="00554E35" w:rsidRPr="008F3ED8">
        <w:rPr>
          <w:highlight w:val="magenta"/>
        </w:rPr>
        <w:t xml:space="preserve">anmodninger/underretninger </w:t>
      </w:r>
      <w:proofErr w:type="spellStart"/>
      <w:r w:rsidR="00554E35">
        <w:rPr>
          <w:highlight w:val="magenta"/>
        </w:rPr>
        <w:t>sendes</w:t>
      </w:r>
      <w:r w:rsidR="00FC4336" w:rsidRPr="008F3ED8">
        <w:rPr>
          <w:highlight w:val="magenta"/>
        </w:rPr>
        <w:t>og</w:t>
      </w:r>
      <w:proofErr w:type="spellEnd"/>
      <w:r w:rsidR="00FC4336" w:rsidRPr="008F3ED8">
        <w:rPr>
          <w:highlight w:val="magenta"/>
        </w:rPr>
        <w:t xml:space="preserve"> hvem </w:t>
      </w:r>
      <w:r w:rsidR="00554E35">
        <w:rPr>
          <w:highlight w:val="magenta"/>
        </w:rPr>
        <w:t>de</w:t>
      </w:r>
      <w:r w:rsidR="00FC4336" w:rsidRPr="008F3ED8">
        <w:rPr>
          <w:highlight w:val="magenta"/>
        </w:rPr>
        <w:t xml:space="preserve"> sendes til. Navnet på casen er et link til denne beskrivelse.</w:t>
      </w:r>
    </w:p>
    <w:p w:rsidR="00B10BDC" w:rsidRPr="008F3ED8" w:rsidRDefault="00D51982" w:rsidP="009A21AD">
      <w:pPr>
        <w:pStyle w:val="BodyText1"/>
        <w:rPr>
          <w:highlight w:val="magenta"/>
        </w:rPr>
      </w:pPr>
      <w:hyperlink w:anchor="_Case_1:_Anmeldelsen" w:history="1">
        <w:r w:rsidR="009A21AD" w:rsidRPr="008F3ED8">
          <w:rPr>
            <w:rStyle w:val="Hyperlink"/>
            <w:b/>
            <w:highlight w:val="magenta"/>
          </w:rPr>
          <w:t>Case 1 Anmeldelse</w:t>
        </w:r>
        <w:r w:rsidR="005F3E11" w:rsidRPr="008F3ED8">
          <w:rPr>
            <w:rStyle w:val="Hyperlink"/>
            <w:b/>
            <w:highlight w:val="magenta"/>
          </w:rPr>
          <w:t>n</w:t>
        </w:r>
        <w:r w:rsidR="009A21AD" w:rsidRPr="008F3ED8">
          <w:rPr>
            <w:rStyle w:val="Hyperlink"/>
            <w:b/>
            <w:highlight w:val="magenta"/>
          </w:rPr>
          <w:t xml:space="preserve"> indsendes</w:t>
        </w:r>
      </w:hyperlink>
      <w:r w:rsidR="00353A28" w:rsidRPr="008F3ED8">
        <w:rPr>
          <w:highlight w:val="magenta"/>
        </w:rPr>
        <w:br/>
      </w:r>
      <w:r w:rsidR="00B10BDC" w:rsidRPr="008F3ED8">
        <w:rPr>
          <w:highlight w:val="magenta"/>
        </w:rPr>
        <w:t xml:space="preserve">Anmodninger: </w:t>
      </w:r>
      <w:proofErr w:type="spellStart"/>
      <w:r w:rsidR="00353A28" w:rsidRPr="008F3ED8">
        <w:rPr>
          <w:highlight w:val="magenta"/>
        </w:rPr>
        <w:t>TilBetalerAcceptereDuBetalingen</w:t>
      </w:r>
      <w:proofErr w:type="spellEnd"/>
    </w:p>
    <w:p w:rsidR="00A15382" w:rsidRPr="008F3ED8" w:rsidRDefault="00D51982" w:rsidP="00A15382">
      <w:pPr>
        <w:pStyle w:val="BodyText1"/>
        <w:rPr>
          <w:b/>
          <w:highlight w:val="magenta"/>
        </w:rPr>
      </w:pPr>
      <w:hyperlink w:anchor="_Case_2:_Kommunen" w:history="1">
        <w:r w:rsidR="009A21AD" w:rsidRPr="008F3ED8">
          <w:rPr>
            <w:rStyle w:val="Hyperlink"/>
            <w:b/>
            <w:highlight w:val="magenta"/>
          </w:rPr>
          <w:t>Case 2</w:t>
        </w:r>
        <w:r w:rsidR="00B10BDC" w:rsidRPr="008F3ED8">
          <w:rPr>
            <w:rStyle w:val="Hyperlink"/>
            <w:b/>
            <w:highlight w:val="magenta"/>
          </w:rPr>
          <w:t xml:space="preserve"> Kommune</w:t>
        </w:r>
        <w:r w:rsidR="005F3E11" w:rsidRPr="008F3ED8">
          <w:rPr>
            <w:rStyle w:val="Hyperlink"/>
            <w:b/>
            <w:highlight w:val="magenta"/>
          </w:rPr>
          <w:t>n</w:t>
        </w:r>
        <w:r w:rsidR="00B10BDC" w:rsidRPr="008F3ED8">
          <w:rPr>
            <w:rStyle w:val="Hyperlink"/>
            <w:b/>
            <w:highlight w:val="magenta"/>
          </w:rPr>
          <w:t xml:space="preserve"> godkender anmeldelsen</w:t>
        </w:r>
      </w:hyperlink>
      <w:r w:rsidR="00B10BDC" w:rsidRPr="008F3ED8">
        <w:rPr>
          <w:highlight w:val="magenta"/>
        </w:rPr>
        <w:br/>
        <w:t xml:space="preserve">Underretninger: </w:t>
      </w:r>
      <w:proofErr w:type="spellStart"/>
      <w:r w:rsidR="00B10BDC" w:rsidRPr="008F3ED8">
        <w:rPr>
          <w:highlight w:val="magenta"/>
        </w:rPr>
        <w:t>KommuneGodkenderAnmeldelsen</w:t>
      </w:r>
      <w:proofErr w:type="spellEnd"/>
      <w:r w:rsidR="00B10BDC" w:rsidRPr="008F3ED8">
        <w:rPr>
          <w:highlight w:val="magenta"/>
        </w:rPr>
        <w:br/>
      </w:r>
      <w:r w:rsidR="009A21AD" w:rsidRPr="008F3ED8">
        <w:rPr>
          <w:highlight w:val="magenta"/>
        </w:rPr>
        <w:br/>
      </w:r>
      <w:hyperlink w:anchor="_Case_3:_Anmeldelsen" w:history="1">
        <w:r w:rsidR="009A21AD" w:rsidRPr="008F3ED8">
          <w:rPr>
            <w:rStyle w:val="Hyperlink"/>
            <w:b/>
            <w:highlight w:val="magenta"/>
          </w:rPr>
          <w:t xml:space="preserve">Case </w:t>
        </w:r>
        <w:r w:rsidR="00B10BDC" w:rsidRPr="008F3ED8">
          <w:rPr>
            <w:rStyle w:val="Hyperlink"/>
            <w:b/>
            <w:highlight w:val="magenta"/>
          </w:rPr>
          <w:t>3 Anmeldelsen bliver aktiv</w:t>
        </w:r>
      </w:hyperlink>
      <w:r w:rsidR="00B10BDC" w:rsidRPr="008F3ED8">
        <w:rPr>
          <w:highlight w:val="magenta"/>
        </w:rPr>
        <w:br/>
        <w:t xml:space="preserve">Underretninger: </w:t>
      </w:r>
      <w:proofErr w:type="spellStart"/>
      <w:r w:rsidR="00B10BDC" w:rsidRPr="008F3ED8">
        <w:rPr>
          <w:highlight w:val="magenta"/>
        </w:rPr>
        <w:t>AktivAnmeldelse</w:t>
      </w:r>
      <w:proofErr w:type="spellEnd"/>
      <w:r w:rsidR="00B10BDC" w:rsidRPr="008F3ED8">
        <w:rPr>
          <w:highlight w:val="magenta"/>
        </w:rPr>
        <w:br/>
      </w:r>
      <w:r w:rsidR="009A21AD" w:rsidRPr="008F3ED8">
        <w:rPr>
          <w:highlight w:val="magenta"/>
        </w:rPr>
        <w:br/>
      </w:r>
      <w:hyperlink w:anchor="_Case_4:_Kommunen" w:history="1">
        <w:r w:rsidR="009A21AD" w:rsidRPr="008F3ED8">
          <w:rPr>
            <w:rStyle w:val="Hyperlink"/>
            <w:b/>
            <w:highlight w:val="magenta"/>
          </w:rPr>
          <w:t>Case 4</w:t>
        </w:r>
        <w:r w:rsidR="00B10BDC" w:rsidRPr="008F3ED8">
          <w:rPr>
            <w:rStyle w:val="Hyperlink"/>
            <w:b/>
            <w:highlight w:val="magenta"/>
          </w:rPr>
          <w:t xml:space="preserve"> Kommunen afviser anmeldelsen</w:t>
        </w:r>
      </w:hyperlink>
      <w:r w:rsidR="00B10BDC" w:rsidRPr="008F3ED8">
        <w:rPr>
          <w:highlight w:val="magenta"/>
        </w:rPr>
        <w:br/>
        <w:t>Underretninger</w:t>
      </w:r>
      <w:r w:rsidR="00A15382" w:rsidRPr="008F3ED8">
        <w:rPr>
          <w:highlight w:val="magenta"/>
        </w:rPr>
        <w:t>:</w:t>
      </w:r>
      <w:r w:rsidR="00B10BDC" w:rsidRPr="008F3ED8">
        <w:rPr>
          <w:highlight w:val="magenta"/>
        </w:rPr>
        <w:t xml:space="preserve"> </w:t>
      </w:r>
      <w:proofErr w:type="spellStart"/>
      <w:r w:rsidR="00B10BDC" w:rsidRPr="008F3ED8">
        <w:rPr>
          <w:highlight w:val="magenta"/>
        </w:rPr>
        <w:t>TilAnmelderKommuneAfviserAnmeldelsen</w:t>
      </w:r>
      <w:proofErr w:type="spellEnd"/>
      <w:r w:rsidR="00B10BDC" w:rsidRPr="008F3ED8">
        <w:rPr>
          <w:highlight w:val="magenta"/>
        </w:rPr>
        <w:br/>
      </w:r>
      <w:r w:rsidR="009A21AD" w:rsidRPr="008F3ED8">
        <w:rPr>
          <w:highlight w:val="magenta"/>
        </w:rPr>
        <w:br/>
      </w:r>
      <w:hyperlink w:anchor="_Case_5:_Jordmodtager" w:history="1">
        <w:r w:rsidR="009A21AD" w:rsidRPr="008F3ED8">
          <w:rPr>
            <w:rStyle w:val="Hyperlink"/>
            <w:b/>
            <w:highlight w:val="magenta"/>
          </w:rPr>
          <w:t>Case 5</w:t>
        </w:r>
        <w:r w:rsidR="00A15382" w:rsidRPr="008F3ED8">
          <w:rPr>
            <w:rStyle w:val="Hyperlink"/>
            <w:b/>
            <w:highlight w:val="magenta"/>
          </w:rPr>
          <w:t xml:space="preserve"> Jordmodtager</w:t>
        </w:r>
        <w:r w:rsidR="005F3E11" w:rsidRPr="008F3ED8">
          <w:rPr>
            <w:rStyle w:val="Hyperlink"/>
            <w:b/>
            <w:highlight w:val="magenta"/>
          </w:rPr>
          <w:t>en</w:t>
        </w:r>
        <w:r w:rsidR="00A15382" w:rsidRPr="008F3ED8">
          <w:rPr>
            <w:rStyle w:val="Hyperlink"/>
            <w:b/>
            <w:highlight w:val="magenta"/>
          </w:rPr>
          <w:t xml:space="preserve"> afviser anmeldelsen</w:t>
        </w:r>
      </w:hyperlink>
      <w:r w:rsidR="00A15382" w:rsidRPr="008F3ED8">
        <w:rPr>
          <w:highlight w:val="magenta"/>
        </w:rPr>
        <w:br/>
        <w:t xml:space="preserve">Underretninger: </w:t>
      </w:r>
      <w:proofErr w:type="spellStart"/>
      <w:r w:rsidR="00A15382" w:rsidRPr="008F3ED8">
        <w:rPr>
          <w:highlight w:val="magenta"/>
        </w:rPr>
        <w:t>TilAnmelderKommuneAfviserAnmeldelsen</w:t>
      </w:r>
      <w:proofErr w:type="spellEnd"/>
    </w:p>
    <w:p w:rsidR="00EA07B8" w:rsidRPr="008F3ED8" w:rsidRDefault="00D51982" w:rsidP="009A21AD">
      <w:pPr>
        <w:pStyle w:val="BodyText1"/>
        <w:rPr>
          <w:highlight w:val="magenta"/>
        </w:rPr>
      </w:pPr>
      <w:hyperlink w:anchor="_Case_6:_Til" w:history="1">
        <w:r w:rsidR="009A21AD" w:rsidRPr="008F3ED8">
          <w:rPr>
            <w:rStyle w:val="Hyperlink"/>
            <w:b/>
            <w:highlight w:val="magenta"/>
          </w:rPr>
          <w:t>Case 6</w:t>
        </w:r>
        <w:r w:rsidR="0046630A" w:rsidRPr="008F3ED8">
          <w:rPr>
            <w:rStyle w:val="Hyperlink"/>
            <w:b/>
            <w:highlight w:val="magenta"/>
          </w:rPr>
          <w:t xml:space="preserve"> Til interessenter fra sagsbehandler</w:t>
        </w:r>
      </w:hyperlink>
      <w:r w:rsidR="00A15382" w:rsidRPr="008F3ED8">
        <w:rPr>
          <w:highlight w:val="magenta"/>
        </w:rPr>
        <w:br/>
      </w:r>
      <w:r w:rsidR="0046630A" w:rsidRPr="008F3ED8">
        <w:rPr>
          <w:highlight w:val="magenta"/>
        </w:rPr>
        <w:t>Anmodninger</w:t>
      </w:r>
      <w:r w:rsidR="00A15382" w:rsidRPr="008F3ED8">
        <w:rPr>
          <w:highlight w:val="magenta"/>
        </w:rPr>
        <w:t>:</w:t>
      </w:r>
      <w:r w:rsidR="0046630A" w:rsidRPr="008F3ED8">
        <w:rPr>
          <w:highlight w:val="magenta"/>
        </w:rPr>
        <w:t xml:space="preserve"> </w:t>
      </w:r>
      <w:proofErr w:type="spellStart"/>
      <w:r w:rsidR="0046630A" w:rsidRPr="008F3ED8">
        <w:rPr>
          <w:highlight w:val="magenta"/>
        </w:rPr>
        <w:t>TilInteressenterFraSagsbehandler</w:t>
      </w:r>
      <w:proofErr w:type="spellEnd"/>
      <w:r w:rsidR="0046630A" w:rsidRPr="008F3ED8">
        <w:rPr>
          <w:highlight w:val="magenta"/>
        </w:rPr>
        <w:br/>
      </w:r>
      <w:r w:rsidR="009A21AD" w:rsidRPr="008F3ED8">
        <w:rPr>
          <w:highlight w:val="magenta"/>
        </w:rPr>
        <w:br/>
      </w:r>
      <w:hyperlink w:anchor="_Case_7:_Bogholder" w:history="1">
        <w:r w:rsidR="009A21AD" w:rsidRPr="008F3ED8">
          <w:rPr>
            <w:rStyle w:val="Hyperlink"/>
            <w:b/>
            <w:highlight w:val="magenta"/>
          </w:rPr>
          <w:t>Case 7</w:t>
        </w:r>
        <w:r w:rsidR="0046630A" w:rsidRPr="008F3ED8">
          <w:rPr>
            <w:rStyle w:val="Hyperlink"/>
            <w:b/>
            <w:highlight w:val="magenta"/>
          </w:rPr>
          <w:t xml:space="preserve"> Bogholder</w:t>
        </w:r>
        <w:r w:rsidR="005F3E11" w:rsidRPr="008F3ED8">
          <w:rPr>
            <w:rStyle w:val="Hyperlink"/>
            <w:b/>
            <w:highlight w:val="magenta"/>
          </w:rPr>
          <w:t>en</w:t>
        </w:r>
        <w:r w:rsidR="0046630A" w:rsidRPr="008F3ED8">
          <w:rPr>
            <w:rStyle w:val="Hyperlink"/>
            <w:b/>
            <w:highlight w:val="magenta"/>
          </w:rPr>
          <w:t xml:space="preserve"> afviser betaler</w:t>
        </w:r>
      </w:hyperlink>
      <w:r w:rsidR="00A15382" w:rsidRPr="008F3ED8">
        <w:rPr>
          <w:highlight w:val="magenta"/>
        </w:rPr>
        <w:br/>
        <w:t>Underretninger:</w:t>
      </w:r>
      <w:r w:rsidR="0046630A" w:rsidRPr="008F3ED8">
        <w:rPr>
          <w:highlight w:val="magenta"/>
        </w:rPr>
        <w:t xml:space="preserve"> </w:t>
      </w:r>
      <w:proofErr w:type="spellStart"/>
      <w:r w:rsidR="0046630A" w:rsidRPr="008F3ED8">
        <w:rPr>
          <w:highlight w:val="magenta"/>
        </w:rPr>
        <w:t>BeskedVedrBetalerAfvistAfBogholder</w:t>
      </w:r>
      <w:proofErr w:type="spellEnd"/>
      <w:r w:rsidR="00A15382" w:rsidRPr="008F3ED8">
        <w:rPr>
          <w:highlight w:val="magenta"/>
        </w:rPr>
        <w:br/>
      </w:r>
      <w:r w:rsidR="009A21AD" w:rsidRPr="008F3ED8">
        <w:rPr>
          <w:highlight w:val="magenta"/>
        </w:rPr>
        <w:br/>
      </w:r>
      <w:hyperlink w:anchor="_Case_8:" w:history="1">
        <w:r w:rsidR="009A21AD" w:rsidRPr="008F3ED8">
          <w:rPr>
            <w:rStyle w:val="Hyperlink"/>
            <w:b/>
            <w:highlight w:val="magenta"/>
          </w:rPr>
          <w:t>Case 8</w:t>
        </w:r>
        <w:r w:rsidR="00726C24" w:rsidRPr="008F3ED8">
          <w:rPr>
            <w:rStyle w:val="Hyperlink"/>
            <w:b/>
            <w:highlight w:val="magenta"/>
          </w:rPr>
          <w:t xml:space="preserve"> </w:t>
        </w:r>
        <w:r w:rsidR="006D03AC" w:rsidRPr="008F3ED8">
          <w:rPr>
            <w:rStyle w:val="Hyperlink"/>
            <w:b/>
            <w:highlight w:val="magenta"/>
          </w:rPr>
          <w:t xml:space="preserve">Jordlæs </w:t>
        </w:r>
        <w:r w:rsidR="007324A5" w:rsidRPr="008F3ED8">
          <w:rPr>
            <w:rStyle w:val="Hyperlink"/>
            <w:b/>
            <w:highlight w:val="magenta"/>
          </w:rPr>
          <w:t>oprettes</w:t>
        </w:r>
      </w:hyperlink>
      <w:r w:rsidR="006D03AC" w:rsidRPr="008F3ED8">
        <w:rPr>
          <w:b/>
          <w:highlight w:val="magenta"/>
        </w:rPr>
        <w:br/>
      </w:r>
      <w:r w:rsidR="00A15382" w:rsidRPr="008F3ED8">
        <w:rPr>
          <w:highlight w:val="magenta"/>
        </w:rPr>
        <w:t>Underretninger:</w:t>
      </w:r>
      <w:r w:rsidR="00726C24" w:rsidRPr="008F3ED8">
        <w:rPr>
          <w:highlight w:val="magenta"/>
        </w:rPr>
        <w:t xml:space="preserve"> </w:t>
      </w:r>
      <w:proofErr w:type="spellStart"/>
      <w:r w:rsidR="005F3E11" w:rsidRPr="008F3ED8">
        <w:rPr>
          <w:highlight w:val="magenta"/>
        </w:rPr>
        <w:t>AlarmKoertJord</w:t>
      </w:r>
      <w:proofErr w:type="spellEnd"/>
    </w:p>
    <w:p w:rsidR="00EA07B8" w:rsidRPr="008F3ED8" w:rsidRDefault="00EA07B8" w:rsidP="005F3E11">
      <w:pPr>
        <w:pStyle w:val="BodyText1"/>
        <w:rPr>
          <w:b/>
          <w:highlight w:val="magenta"/>
        </w:rPr>
      </w:pPr>
      <w:r w:rsidRPr="008F3ED8">
        <w:rPr>
          <w:highlight w:val="magenta"/>
        </w:rPr>
        <w:t>Anmodninger:</w:t>
      </w:r>
      <w:r w:rsidR="005F3E11" w:rsidRPr="008F3ED8">
        <w:rPr>
          <w:highlight w:val="magenta"/>
        </w:rPr>
        <w:t xml:space="preserve"> </w:t>
      </w:r>
      <w:proofErr w:type="spellStart"/>
      <w:r w:rsidRPr="008F3ED8">
        <w:rPr>
          <w:highlight w:val="magenta"/>
        </w:rPr>
        <w:t>TilLabProeveSkalAnalyses</w:t>
      </w:r>
      <w:proofErr w:type="spellEnd"/>
    </w:p>
    <w:p w:rsidR="00C671D3" w:rsidRPr="008F3ED8" w:rsidRDefault="00D51982" w:rsidP="009A21AD">
      <w:pPr>
        <w:pStyle w:val="BodyText1"/>
        <w:rPr>
          <w:b/>
          <w:highlight w:val="magenta"/>
        </w:rPr>
      </w:pPr>
      <w:hyperlink w:anchor="_Case_9:_Oprettelse" w:history="1">
        <w:r w:rsidR="00C671D3" w:rsidRPr="008F3ED8">
          <w:rPr>
            <w:rStyle w:val="Hyperlink"/>
            <w:b/>
            <w:highlight w:val="magenta"/>
          </w:rPr>
          <w:t>Case 9 Oprettelse af betaler ved opret anmeldelse</w:t>
        </w:r>
      </w:hyperlink>
      <w:r w:rsidR="00C671D3" w:rsidRPr="008F3ED8">
        <w:rPr>
          <w:b/>
          <w:highlight w:val="magenta"/>
        </w:rPr>
        <w:br/>
      </w:r>
      <w:r w:rsidR="00C671D3" w:rsidRPr="008F3ED8">
        <w:rPr>
          <w:highlight w:val="magenta"/>
        </w:rPr>
        <w:t xml:space="preserve">Anmodninger: </w:t>
      </w:r>
    </w:p>
    <w:p w:rsidR="00C671D3" w:rsidRPr="008F3ED8" w:rsidRDefault="009A21AD" w:rsidP="00C671D3">
      <w:pPr>
        <w:rPr>
          <w:b/>
          <w:highlight w:val="magenta"/>
        </w:rPr>
      </w:pPr>
      <w:r w:rsidRPr="008F3ED8">
        <w:rPr>
          <w:highlight w:val="magenta"/>
        </w:rPr>
        <w:lastRenderedPageBreak/>
        <w:br/>
      </w:r>
      <w:hyperlink w:anchor="_Case_10:_Tildelingen" w:history="1">
        <w:r w:rsidR="00C671D3" w:rsidRPr="008F3ED8">
          <w:rPr>
            <w:rStyle w:val="Hyperlink"/>
            <w:b/>
            <w:highlight w:val="magenta"/>
          </w:rPr>
          <w:t>Case 10</w:t>
        </w:r>
        <w:r w:rsidR="0054386A" w:rsidRPr="008F3ED8">
          <w:rPr>
            <w:rStyle w:val="Hyperlink"/>
            <w:b/>
            <w:highlight w:val="magenta"/>
          </w:rPr>
          <w:t xml:space="preserve"> </w:t>
        </w:r>
        <w:r w:rsidR="00C671D3" w:rsidRPr="008F3ED8">
          <w:rPr>
            <w:rStyle w:val="Hyperlink"/>
            <w:b/>
            <w:highlight w:val="magenta"/>
          </w:rPr>
          <w:t>Tildelingen af stikprøve til laboratorium</w:t>
        </w:r>
      </w:hyperlink>
    </w:p>
    <w:p w:rsidR="009A21AD" w:rsidRPr="008F3ED8" w:rsidRDefault="00381D6F" w:rsidP="009A21AD">
      <w:pPr>
        <w:pStyle w:val="BodyText1"/>
        <w:rPr>
          <w:b/>
          <w:highlight w:val="magenta"/>
        </w:rPr>
      </w:pPr>
      <w:r w:rsidRPr="008F3ED8">
        <w:rPr>
          <w:highlight w:val="magenta"/>
        </w:rPr>
        <w:t xml:space="preserve">Anmodninger: </w:t>
      </w:r>
      <w:proofErr w:type="spellStart"/>
      <w:r w:rsidRPr="008F3ED8">
        <w:rPr>
          <w:highlight w:val="magenta"/>
        </w:rPr>
        <w:t>TilNyBruger</w:t>
      </w:r>
      <w:proofErr w:type="spellEnd"/>
      <w:r w:rsidRPr="008F3ED8">
        <w:rPr>
          <w:highlight w:val="magenta"/>
        </w:rPr>
        <w:br/>
      </w:r>
      <w:r w:rsidRPr="008F3ED8">
        <w:rPr>
          <w:highlight w:val="magenta"/>
        </w:rPr>
        <w:br/>
      </w:r>
      <w:hyperlink w:anchor="_Case_11:_Opret" w:history="1">
        <w:r w:rsidRPr="008F3ED8">
          <w:rPr>
            <w:rStyle w:val="Hyperlink"/>
            <w:b/>
            <w:highlight w:val="magenta"/>
          </w:rPr>
          <w:t>Case 11 Anmeldelse sendes til rådgiver</w:t>
        </w:r>
      </w:hyperlink>
      <w:r w:rsidRPr="008F3ED8">
        <w:rPr>
          <w:highlight w:val="magenta"/>
        </w:rPr>
        <w:br/>
        <w:t xml:space="preserve">Underretninger: </w:t>
      </w:r>
      <w:proofErr w:type="spellStart"/>
      <w:r w:rsidRPr="008F3ED8">
        <w:rPr>
          <w:highlight w:val="magenta"/>
        </w:rPr>
        <w:t>TilRaadgiver</w:t>
      </w:r>
      <w:proofErr w:type="spellEnd"/>
      <w:r w:rsidRPr="008F3ED8">
        <w:rPr>
          <w:highlight w:val="magenta"/>
        </w:rPr>
        <w:br/>
      </w:r>
      <w:r w:rsidRPr="008F3ED8">
        <w:rPr>
          <w:highlight w:val="magenta"/>
        </w:rPr>
        <w:br/>
      </w:r>
      <w:hyperlink w:anchor="_Case_12:_Anmeldelsen" w:history="1">
        <w:r w:rsidRPr="008F3ED8">
          <w:rPr>
            <w:rStyle w:val="Hyperlink"/>
            <w:b/>
            <w:highlight w:val="magenta"/>
          </w:rPr>
          <w:t>Case 12 Anmeldelsen afsluttes</w:t>
        </w:r>
      </w:hyperlink>
      <w:r w:rsidRPr="008F3ED8">
        <w:rPr>
          <w:highlight w:val="magenta"/>
        </w:rPr>
        <w:br/>
        <w:t xml:space="preserve">Underretninger: </w:t>
      </w:r>
      <w:proofErr w:type="spellStart"/>
      <w:r w:rsidRPr="008F3ED8">
        <w:rPr>
          <w:highlight w:val="magenta"/>
        </w:rPr>
        <w:t>AfslutAnmeldelse</w:t>
      </w:r>
      <w:proofErr w:type="spellEnd"/>
      <w:r w:rsidRPr="008F3ED8">
        <w:rPr>
          <w:highlight w:val="magenta"/>
        </w:rPr>
        <w:br/>
      </w:r>
      <w:r w:rsidRPr="008F3ED8">
        <w:rPr>
          <w:highlight w:val="magenta"/>
        </w:rPr>
        <w:br/>
      </w:r>
      <w:hyperlink w:anchor="_Case_13:_En" w:history="1">
        <w:r w:rsidRPr="008F3ED8">
          <w:rPr>
            <w:rStyle w:val="Hyperlink"/>
            <w:b/>
            <w:highlight w:val="magenta"/>
          </w:rPr>
          <w:t xml:space="preserve">Case 13 </w:t>
        </w:r>
        <w:r>
          <w:rPr>
            <w:rStyle w:val="Hyperlink"/>
            <w:b/>
            <w:highlight w:val="magenta"/>
          </w:rPr>
          <w:t>En revision af en anmeldelse</w:t>
        </w:r>
        <w:r w:rsidRPr="008F3ED8">
          <w:rPr>
            <w:rStyle w:val="Hyperlink"/>
            <w:b/>
            <w:highlight w:val="magenta"/>
          </w:rPr>
          <w:t xml:space="preserve"> bliver aktiv </w:t>
        </w:r>
      </w:hyperlink>
      <w:r w:rsidRPr="008F3ED8">
        <w:rPr>
          <w:highlight w:val="magenta"/>
        </w:rPr>
        <w:br/>
        <w:t xml:space="preserve">Underretninger: </w:t>
      </w:r>
      <w:proofErr w:type="spellStart"/>
      <w:r w:rsidRPr="008F3ED8">
        <w:rPr>
          <w:highlight w:val="magenta"/>
        </w:rPr>
        <w:t>AktivRevideretAnmeldelse</w:t>
      </w:r>
      <w:proofErr w:type="spellEnd"/>
      <w:r w:rsidRPr="008F3ED8">
        <w:rPr>
          <w:highlight w:val="magenta"/>
        </w:rPr>
        <w:br/>
      </w:r>
      <w:r w:rsidRPr="008F3ED8">
        <w:rPr>
          <w:highlight w:val="magenta"/>
        </w:rPr>
        <w:br/>
      </w:r>
      <w:hyperlink w:anchor="_Case_14:_Analyseresultatet" w:history="1">
        <w:r w:rsidRPr="008F3ED8">
          <w:rPr>
            <w:rStyle w:val="Hyperlink"/>
            <w:b/>
            <w:highlight w:val="magenta"/>
          </w:rPr>
          <w:t xml:space="preserve">Case 14 </w:t>
        </w:r>
        <w:r w:rsidRPr="008F3ED8">
          <w:rPr>
            <w:rStyle w:val="Hyperlink"/>
            <w:highlight w:val="magenta"/>
          </w:rPr>
          <w:t xml:space="preserve"> </w:t>
        </w:r>
        <w:r w:rsidRPr="008F3ED8">
          <w:rPr>
            <w:rStyle w:val="Hyperlink"/>
            <w:b/>
            <w:highlight w:val="magenta"/>
          </w:rPr>
          <w:t>Analyseresultatet er vurderet af miljømedarbejderen</w:t>
        </w:r>
      </w:hyperlink>
      <w:r w:rsidRPr="008F3ED8">
        <w:rPr>
          <w:highlight w:val="magenta"/>
        </w:rPr>
        <w:br/>
        <w:t xml:space="preserve">Underretninger: </w:t>
      </w:r>
      <w:proofErr w:type="spellStart"/>
      <w:r w:rsidRPr="008F3ED8">
        <w:rPr>
          <w:szCs w:val="16"/>
          <w:highlight w:val="magenta"/>
        </w:rPr>
        <w:t>TilPladsmandNytOmStikproeve</w:t>
      </w:r>
      <w:proofErr w:type="spellEnd"/>
      <w:r w:rsidRPr="008F3ED8">
        <w:rPr>
          <w:highlight w:val="magenta"/>
        </w:rPr>
        <w:br/>
      </w:r>
      <w:r w:rsidRPr="008F3ED8">
        <w:rPr>
          <w:highlight w:val="magenta"/>
        </w:rPr>
        <w:br/>
      </w:r>
      <w:hyperlink w:anchor="_Case_11:_Opret" w:history="1">
        <w:r w:rsidRPr="008F3ED8">
          <w:rPr>
            <w:rStyle w:val="Hyperlink"/>
            <w:b/>
            <w:highlight w:val="magenta"/>
          </w:rPr>
          <w:t xml:space="preserve">Case 15 </w:t>
        </w:r>
      </w:hyperlink>
      <w:r w:rsidRPr="008F3ED8">
        <w:rPr>
          <w:rStyle w:val="Hyperlink"/>
          <w:b/>
          <w:highlight w:val="magenta"/>
        </w:rPr>
        <w:t>Bogholder godkender eller afviser betaler</w:t>
      </w:r>
      <w:r w:rsidRPr="008F3ED8">
        <w:rPr>
          <w:highlight w:val="magenta"/>
        </w:rPr>
        <w:br/>
        <w:t xml:space="preserve">Underretninger: </w:t>
      </w:r>
      <w:proofErr w:type="spellStart"/>
      <w:r w:rsidRPr="008F3ED8">
        <w:rPr>
          <w:highlight w:val="magenta"/>
        </w:rPr>
        <w:t>TilBetalerNytFraBogholder</w:t>
      </w:r>
      <w:proofErr w:type="spellEnd"/>
    </w:p>
    <w:p w:rsidR="009A21AD" w:rsidRPr="008F3ED8" w:rsidRDefault="009A21AD" w:rsidP="009A21AD">
      <w:pPr>
        <w:pStyle w:val="BodyText1"/>
        <w:rPr>
          <w:highlight w:val="magenta"/>
        </w:rPr>
      </w:pPr>
    </w:p>
    <w:p w:rsidR="00862B83" w:rsidRPr="008F3ED8" w:rsidRDefault="00340CA7" w:rsidP="00C10C6B">
      <w:pPr>
        <w:pStyle w:val="Heading3"/>
        <w:rPr>
          <w:highlight w:val="magenta"/>
        </w:rPr>
      </w:pPr>
      <w:bookmarkStart w:id="59" w:name="_Case_1:_Anmeldelsen"/>
      <w:bookmarkStart w:id="60" w:name="_Toc459379117"/>
      <w:bookmarkEnd w:id="59"/>
      <w:r w:rsidRPr="008F3ED8">
        <w:rPr>
          <w:highlight w:val="magenta"/>
        </w:rPr>
        <w:t>Case 1: Anmeldelse</w:t>
      </w:r>
      <w:r w:rsidR="00726C24" w:rsidRPr="008F3ED8">
        <w:rPr>
          <w:highlight w:val="magenta"/>
        </w:rPr>
        <w:t>n</w:t>
      </w:r>
      <w:r w:rsidRPr="008F3ED8">
        <w:rPr>
          <w:highlight w:val="magenta"/>
        </w:rPr>
        <w:t xml:space="preserve"> indsendes</w:t>
      </w:r>
      <w:bookmarkEnd w:id="60"/>
    </w:p>
    <w:p w:rsidR="00ED73DE" w:rsidRPr="008F3ED8" w:rsidRDefault="00340CA7" w:rsidP="00862B83">
      <w:pPr>
        <w:pStyle w:val="BodyText1"/>
        <w:rPr>
          <w:highlight w:val="magenta"/>
        </w:rPr>
      </w:pPr>
      <w:r w:rsidRPr="008F3ED8">
        <w:rPr>
          <w:highlight w:val="magenta"/>
        </w:rPr>
        <w:t>Når en anmeldelse eller en revision af en anmeldelse indsendes</w:t>
      </w:r>
      <w:r w:rsidR="008A2159" w:rsidRPr="008F3ED8">
        <w:rPr>
          <w:highlight w:val="magenta"/>
        </w:rPr>
        <w:t>,</w:t>
      </w:r>
      <w:r w:rsidR="00554E35">
        <w:rPr>
          <w:highlight w:val="magenta"/>
        </w:rPr>
        <w:t xml:space="preserve"> sendes der følgende</w:t>
      </w:r>
    </w:p>
    <w:p w:rsidR="00862B83" w:rsidRPr="008F3ED8" w:rsidRDefault="00ED73DE" w:rsidP="00862B83">
      <w:pPr>
        <w:pStyle w:val="BodyText1"/>
        <w:rPr>
          <w:b/>
          <w:highlight w:val="magenta"/>
        </w:rPr>
      </w:pPr>
      <w:r w:rsidRPr="008F3ED8">
        <w:rPr>
          <w:b/>
          <w:highlight w:val="magenta"/>
        </w:rPr>
        <w:t>A</w:t>
      </w:r>
      <w:r w:rsidR="00340CA7" w:rsidRPr="008F3ED8">
        <w:rPr>
          <w:b/>
          <w:highlight w:val="magenta"/>
        </w:rPr>
        <w:t>nmodninger:</w:t>
      </w:r>
    </w:p>
    <w:p w:rsidR="00340CA7" w:rsidRPr="008F3ED8" w:rsidRDefault="00340CA7" w:rsidP="00317F34">
      <w:pPr>
        <w:pStyle w:val="BodyText1"/>
        <w:numPr>
          <w:ilvl w:val="0"/>
          <w:numId w:val="15"/>
        </w:numPr>
        <w:rPr>
          <w:highlight w:val="magenta"/>
        </w:rPr>
      </w:pPr>
      <w:proofErr w:type="spellStart"/>
      <w:r w:rsidRPr="008F3ED8">
        <w:rPr>
          <w:highlight w:val="magenta"/>
        </w:rPr>
        <w:t>TilBetalerAcceptereDuBetalingen</w:t>
      </w:r>
      <w:proofErr w:type="spellEnd"/>
      <w:r w:rsidR="00F0301F" w:rsidRPr="008F3ED8">
        <w:rPr>
          <w:highlight w:val="magenta"/>
        </w:rPr>
        <w:t>*</w:t>
      </w:r>
      <w:r w:rsidR="00F0301F" w:rsidRPr="008F3ED8">
        <w:rPr>
          <w:highlight w:val="magenta"/>
          <w:vertAlign w:val="superscript"/>
        </w:rPr>
        <w:t>1</w:t>
      </w:r>
    </w:p>
    <w:p w:rsidR="00FD3852" w:rsidRPr="008F3ED8" w:rsidRDefault="00630097" w:rsidP="00630097">
      <w:pPr>
        <w:pStyle w:val="BodyText1"/>
        <w:ind w:left="720"/>
        <w:rPr>
          <w:highlight w:val="magenta"/>
          <w:vertAlign w:val="superscript"/>
        </w:rPr>
      </w:pPr>
      <w:r w:rsidRPr="008F3ED8">
        <w:rPr>
          <w:highlight w:val="magenta"/>
        </w:rPr>
        <w:t>Denne</w:t>
      </w:r>
      <w:r w:rsidR="000818A1" w:rsidRPr="008F3ED8">
        <w:rPr>
          <w:highlight w:val="magenta"/>
        </w:rPr>
        <w:t xml:space="preserve"> anmodning (se opbygning og indhold her)</w:t>
      </w:r>
      <w:r w:rsidRPr="008F3ED8">
        <w:rPr>
          <w:highlight w:val="magenta"/>
        </w:rPr>
        <w:t xml:space="preserve"> sendes til </w:t>
      </w:r>
      <w:r w:rsidR="005B33CA" w:rsidRPr="008F3ED8">
        <w:rPr>
          <w:highlight w:val="magenta"/>
        </w:rPr>
        <w:t>B</w:t>
      </w:r>
      <w:r w:rsidRPr="008F3ED8">
        <w:rPr>
          <w:highlight w:val="magenta"/>
        </w:rPr>
        <w:t>etaler</w:t>
      </w:r>
      <w:r w:rsidR="005B33CA" w:rsidRPr="008F3ED8">
        <w:rPr>
          <w:highlight w:val="magenta"/>
        </w:rPr>
        <w:t xml:space="preserve">. </w:t>
      </w:r>
      <w:r w:rsidR="009A21AD" w:rsidRPr="008F3ED8">
        <w:rPr>
          <w:highlight w:val="magenta"/>
        </w:rPr>
        <w:t>B</w:t>
      </w:r>
      <w:r w:rsidR="009A21AD" w:rsidRPr="008F3ED8">
        <w:rPr>
          <w:highlight w:val="magenta"/>
        </w:rPr>
        <w:t>e</w:t>
      </w:r>
      <w:r w:rsidR="009A21AD" w:rsidRPr="008F3ED8">
        <w:rPr>
          <w:highlight w:val="magenta"/>
        </w:rPr>
        <w:t>taleren</w:t>
      </w:r>
      <w:r w:rsidRPr="008F3ED8">
        <w:rPr>
          <w:highlight w:val="magenta"/>
        </w:rPr>
        <w:t xml:space="preserve"> der er angivet på anmeldelsen</w:t>
      </w:r>
      <w:r w:rsidR="00FD3852" w:rsidRPr="008F3ED8">
        <w:rPr>
          <w:highlight w:val="magenta"/>
        </w:rPr>
        <w:t>*</w:t>
      </w:r>
      <w:r w:rsidR="00F0301F" w:rsidRPr="008F3ED8">
        <w:rPr>
          <w:highlight w:val="magenta"/>
          <w:vertAlign w:val="superscript"/>
        </w:rPr>
        <w:t>2</w:t>
      </w:r>
      <w:r w:rsidR="00FD3852" w:rsidRPr="008F3ED8">
        <w:rPr>
          <w:highlight w:val="magenta"/>
          <w:vertAlign w:val="superscript"/>
        </w:rPr>
        <w:t>.</w:t>
      </w:r>
    </w:p>
    <w:p w:rsidR="00F0301F" w:rsidRPr="008F3ED8" w:rsidRDefault="00F0301F" w:rsidP="00F0301F">
      <w:pPr>
        <w:pStyle w:val="BodyText1"/>
        <w:ind w:left="720"/>
        <w:rPr>
          <w:highlight w:val="magenta"/>
        </w:rPr>
      </w:pPr>
      <w:r w:rsidRPr="008F3ED8">
        <w:rPr>
          <w:highlight w:val="magenta"/>
        </w:rPr>
        <w:t>*</w:t>
      </w:r>
      <w:r w:rsidRPr="008F3ED8">
        <w:rPr>
          <w:highlight w:val="magenta"/>
          <w:vertAlign w:val="superscript"/>
        </w:rPr>
        <w:t xml:space="preserve">1 </w:t>
      </w:r>
      <w:r w:rsidRPr="008F3ED8">
        <w:rPr>
          <w:highlight w:val="magenta"/>
        </w:rPr>
        <w:t>Sendes kun hvis anmeldelsen er til et modtageranlæg, der anvender Flytjord.dk.</w:t>
      </w:r>
      <w:r w:rsidR="00062252" w:rsidRPr="008F3ED8">
        <w:rPr>
          <w:highlight w:val="magenta"/>
        </w:rPr>
        <w:t xml:space="preserve"> Sendes heller ikke hvis betaler er anmelder. </w:t>
      </w:r>
      <w:r w:rsidRPr="008F3ED8">
        <w:rPr>
          <w:highlight w:val="magenta"/>
        </w:rPr>
        <w:t xml:space="preserve"> </w:t>
      </w:r>
    </w:p>
    <w:p w:rsidR="00630097" w:rsidRPr="008F3ED8" w:rsidRDefault="00FD3852" w:rsidP="00630097">
      <w:pPr>
        <w:pStyle w:val="BodyText1"/>
        <w:ind w:left="720"/>
        <w:rPr>
          <w:highlight w:val="magenta"/>
        </w:rPr>
      </w:pPr>
      <w:r w:rsidRPr="008F3ED8">
        <w:rPr>
          <w:highlight w:val="magenta"/>
        </w:rPr>
        <w:t>*</w:t>
      </w:r>
      <w:r w:rsidR="00F0301F" w:rsidRPr="008F3ED8">
        <w:rPr>
          <w:highlight w:val="magenta"/>
          <w:vertAlign w:val="superscript"/>
        </w:rPr>
        <w:t>2</w:t>
      </w:r>
      <w:r w:rsidRPr="008F3ED8">
        <w:rPr>
          <w:highlight w:val="magenta"/>
          <w:vertAlign w:val="superscript"/>
        </w:rPr>
        <w:t xml:space="preserve"> </w:t>
      </w:r>
      <w:r w:rsidR="008D07BD" w:rsidRPr="008F3ED8">
        <w:rPr>
          <w:highlight w:val="magenta"/>
        </w:rPr>
        <w:t>Hvis anmelder er kernekunde ved modtageranlægget og anmelderen en</w:t>
      </w:r>
      <w:r w:rsidR="008A2159" w:rsidRPr="008F3ED8">
        <w:rPr>
          <w:highlight w:val="magenta"/>
        </w:rPr>
        <w:t>ten</w:t>
      </w:r>
      <w:r w:rsidR="008D07BD" w:rsidRPr="008F3ED8">
        <w:rPr>
          <w:highlight w:val="magenta"/>
        </w:rPr>
        <w:t xml:space="preserve"> er bemyndiget af betaler eller anmelder også er betaler, så sendes anmodningen ikke</w:t>
      </w:r>
      <w:r w:rsidRPr="008F3ED8">
        <w:rPr>
          <w:highlight w:val="magenta"/>
        </w:rPr>
        <w:t>.</w:t>
      </w:r>
      <w:r w:rsidR="00630097" w:rsidRPr="008F3ED8">
        <w:rPr>
          <w:highlight w:val="magenta"/>
        </w:rPr>
        <w:t xml:space="preserve"> </w:t>
      </w:r>
    </w:p>
    <w:p w:rsidR="00BA3CE4" w:rsidRPr="008F3ED8" w:rsidRDefault="00BA3CE4" w:rsidP="00BA3CE4">
      <w:pPr>
        <w:pStyle w:val="BodyText1"/>
        <w:ind w:left="720"/>
        <w:rPr>
          <w:highlight w:val="magenta"/>
        </w:rPr>
      </w:pPr>
      <w:r w:rsidRPr="008F3ED8">
        <w:rPr>
          <w:highlight w:val="magenta"/>
        </w:rPr>
        <w:t xml:space="preserve">Indholdet (opbygningen) af e-mailen, der sendes, kan ses </w:t>
      </w:r>
      <w:hyperlink w:anchor="_Advis_TilBetalerAcceptereDuBetaling" w:history="1">
        <w:r w:rsidRPr="008F3ED8">
          <w:rPr>
            <w:rStyle w:val="Hyperlink"/>
            <w:highlight w:val="magenta"/>
          </w:rPr>
          <w:t>her</w:t>
        </w:r>
      </w:hyperlink>
      <w:r w:rsidRPr="008F3ED8">
        <w:rPr>
          <w:highlight w:val="magenta"/>
        </w:rPr>
        <w:t>.</w:t>
      </w:r>
    </w:p>
    <w:p w:rsidR="00BA3CE4" w:rsidRPr="008F3ED8" w:rsidRDefault="00BA3CE4" w:rsidP="00630097">
      <w:pPr>
        <w:pStyle w:val="BodyText1"/>
        <w:ind w:left="720"/>
        <w:rPr>
          <w:highlight w:val="magenta"/>
        </w:rPr>
      </w:pPr>
    </w:p>
    <w:p w:rsidR="00340CA7" w:rsidRPr="008F3ED8" w:rsidRDefault="00ED73DE" w:rsidP="00340CA7">
      <w:pPr>
        <w:pStyle w:val="BodyText1"/>
        <w:rPr>
          <w:highlight w:val="magenta"/>
        </w:rPr>
      </w:pPr>
      <w:r w:rsidRPr="008F3ED8">
        <w:rPr>
          <w:b/>
          <w:highlight w:val="magenta"/>
        </w:rPr>
        <w:lastRenderedPageBreak/>
        <w:t>U</w:t>
      </w:r>
      <w:r w:rsidR="00340CA7" w:rsidRPr="008F3ED8">
        <w:rPr>
          <w:b/>
          <w:highlight w:val="magenta"/>
        </w:rPr>
        <w:t>nderretninger:</w:t>
      </w:r>
      <w:r w:rsidR="009A21AD" w:rsidRPr="008F3ED8">
        <w:rPr>
          <w:highlight w:val="magenta"/>
        </w:rPr>
        <w:t xml:space="preserve"> </w:t>
      </w:r>
      <w:r w:rsidRPr="008F3ED8">
        <w:rPr>
          <w:highlight w:val="magenta"/>
        </w:rPr>
        <w:br/>
      </w:r>
      <w:r w:rsidR="00340CA7" w:rsidRPr="008F3ED8">
        <w:rPr>
          <w:highlight w:val="magenta"/>
        </w:rPr>
        <w:t>Ingen.</w:t>
      </w:r>
    </w:p>
    <w:p w:rsidR="00340CA7" w:rsidRPr="008F3ED8" w:rsidRDefault="00340CA7" w:rsidP="00C10C6B">
      <w:pPr>
        <w:pStyle w:val="Heading3"/>
        <w:rPr>
          <w:highlight w:val="magenta"/>
        </w:rPr>
      </w:pPr>
      <w:bookmarkStart w:id="61" w:name="_Case_2:_Kommunen"/>
      <w:bookmarkStart w:id="62" w:name="_Toc459379118"/>
      <w:bookmarkEnd w:id="61"/>
      <w:r w:rsidRPr="008F3ED8">
        <w:rPr>
          <w:highlight w:val="magenta"/>
        </w:rPr>
        <w:t>Case 2: Kommunen godkender anmeldelsen</w:t>
      </w:r>
      <w:bookmarkEnd w:id="62"/>
      <w:r w:rsidRPr="008F3ED8">
        <w:rPr>
          <w:highlight w:val="magenta"/>
        </w:rPr>
        <w:t xml:space="preserve"> </w:t>
      </w:r>
    </w:p>
    <w:p w:rsidR="005B33CA" w:rsidRPr="008F3ED8" w:rsidRDefault="005B33CA" w:rsidP="005B33CA">
      <w:pPr>
        <w:pStyle w:val="BodyText1"/>
        <w:rPr>
          <w:highlight w:val="magenta"/>
        </w:rPr>
      </w:pPr>
      <w:r w:rsidRPr="008F3ED8">
        <w:rPr>
          <w:highlight w:val="magenta"/>
        </w:rPr>
        <w:t>Når kommunen godkender en anmeldelse sendes der følgende anmodninger:</w:t>
      </w:r>
      <w:r w:rsidR="004926A3" w:rsidRPr="008F3ED8">
        <w:rPr>
          <w:highlight w:val="magenta"/>
        </w:rPr>
        <w:br/>
      </w:r>
      <w:r w:rsidRPr="008F3ED8">
        <w:rPr>
          <w:highlight w:val="magenta"/>
        </w:rPr>
        <w:t>Ingen.</w:t>
      </w:r>
    </w:p>
    <w:p w:rsidR="00630097" w:rsidRPr="008F3ED8" w:rsidRDefault="00340CA7" w:rsidP="00340CA7">
      <w:pPr>
        <w:pStyle w:val="BodyText1"/>
        <w:rPr>
          <w:highlight w:val="magenta"/>
        </w:rPr>
      </w:pPr>
      <w:r w:rsidRPr="008F3ED8">
        <w:rPr>
          <w:highlight w:val="magenta"/>
        </w:rPr>
        <w:t xml:space="preserve">Når kommunen godkender en anmeldelse sendes der følgende </w:t>
      </w:r>
      <w:r w:rsidR="005B33CA" w:rsidRPr="008F3ED8">
        <w:rPr>
          <w:highlight w:val="magenta"/>
        </w:rPr>
        <w:t>underretninger</w:t>
      </w:r>
      <w:r w:rsidRPr="008F3ED8">
        <w:rPr>
          <w:highlight w:val="magenta"/>
        </w:rPr>
        <w:t>:</w:t>
      </w:r>
    </w:p>
    <w:p w:rsidR="00630097" w:rsidRPr="008F3ED8" w:rsidRDefault="000818A1" w:rsidP="00317F34">
      <w:pPr>
        <w:pStyle w:val="BodyText1"/>
        <w:numPr>
          <w:ilvl w:val="0"/>
          <w:numId w:val="16"/>
        </w:numPr>
        <w:rPr>
          <w:highlight w:val="magenta"/>
        </w:rPr>
      </w:pPr>
      <w:proofErr w:type="spellStart"/>
      <w:r w:rsidRPr="008F3ED8">
        <w:rPr>
          <w:highlight w:val="magenta"/>
        </w:rPr>
        <w:t>KommuneGodkenderAnmeldelsen</w:t>
      </w:r>
      <w:proofErr w:type="spellEnd"/>
    </w:p>
    <w:p w:rsidR="005B33CA" w:rsidRPr="008F3ED8" w:rsidRDefault="005B33CA" w:rsidP="005B33CA">
      <w:pPr>
        <w:pStyle w:val="BodyText1"/>
        <w:ind w:left="720"/>
        <w:rPr>
          <w:highlight w:val="magenta"/>
          <w:vertAlign w:val="superscript"/>
        </w:rPr>
      </w:pPr>
      <w:r w:rsidRPr="008F3ED8">
        <w:rPr>
          <w:highlight w:val="magenta"/>
        </w:rPr>
        <w:t xml:space="preserve">Sendes til </w:t>
      </w:r>
      <w:r w:rsidRPr="008F3ED8">
        <w:rPr>
          <w:b/>
          <w:highlight w:val="magenta"/>
        </w:rPr>
        <w:t>modtageranlæggets kontaktperson</w:t>
      </w:r>
      <w:r w:rsidR="00092B7E" w:rsidRPr="008F3ED8">
        <w:rPr>
          <w:highlight w:val="magenta"/>
          <w:vertAlign w:val="superscript"/>
        </w:rPr>
        <w:t>*1</w:t>
      </w:r>
    </w:p>
    <w:p w:rsidR="00092B7E" w:rsidRPr="008F3ED8" w:rsidRDefault="00092B7E" w:rsidP="005B33CA">
      <w:pPr>
        <w:pStyle w:val="BodyText1"/>
        <w:ind w:left="720"/>
        <w:rPr>
          <w:highlight w:val="magenta"/>
        </w:rPr>
      </w:pPr>
      <w:r w:rsidRPr="008F3ED8">
        <w:rPr>
          <w:highlight w:val="magenta"/>
          <w:vertAlign w:val="superscript"/>
        </w:rPr>
        <w:t xml:space="preserve">*1 </w:t>
      </w:r>
      <w:r w:rsidRPr="008F3ED8">
        <w:rPr>
          <w:highlight w:val="magenta"/>
        </w:rPr>
        <w:t>Sendes ikke hvis der i brugerens profil under Advisering er sat flueben i ”Jeg ønsker ikke advis når kommunen godkender anmeldelse til mo</w:t>
      </w:r>
      <w:r w:rsidRPr="008F3ED8">
        <w:rPr>
          <w:highlight w:val="magenta"/>
        </w:rPr>
        <w:t>d</w:t>
      </w:r>
      <w:r w:rsidRPr="008F3ED8">
        <w:rPr>
          <w:highlight w:val="magenta"/>
        </w:rPr>
        <w:t>tageanlægget”.</w:t>
      </w:r>
    </w:p>
    <w:p w:rsidR="00062252" w:rsidRPr="008F3ED8" w:rsidRDefault="00062252" w:rsidP="005B33CA">
      <w:pPr>
        <w:pStyle w:val="BodyText1"/>
        <w:ind w:left="720"/>
        <w:rPr>
          <w:highlight w:val="magenta"/>
        </w:rPr>
      </w:pPr>
      <w:r w:rsidRPr="008F3ED8">
        <w:rPr>
          <w:noProof/>
          <w:highlight w:val="magenta"/>
          <w:lang w:eastAsia="da-DK"/>
        </w:rPr>
        <w:drawing>
          <wp:inline distT="0" distB="0" distL="0" distR="0" wp14:anchorId="5679928E" wp14:editId="10F83E29">
            <wp:extent cx="4554220" cy="607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4220" cy="607695"/>
                    </a:xfrm>
                    <a:prstGeom prst="rect">
                      <a:avLst/>
                    </a:prstGeom>
                  </pic:spPr>
                </pic:pic>
              </a:graphicData>
            </a:graphic>
          </wp:inline>
        </w:drawing>
      </w:r>
    </w:p>
    <w:p w:rsidR="00BA3CE4" w:rsidRPr="008F3ED8" w:rsidRDefault="00BA3CE4" w:rsidP="00BA3CE4">
      <w:pPr>
        <w:pStyle w:val="BodyText1"/>
        <w:ind w:left="720"/>
        <w:rPr>
          <w:highlight w:val="magenta"/>
        </w:rPr>
      </w:pPr>
      <w:r w:rsidRPr="008F3ED8">
        <w:rPr>
          <w:highlight w:val="magenta"/>
        </w:rPr>
        <w:t xml:space="preserve">Indholdet (opbygningen) af e-mailen, der sendes, kan ses </w:t>
      </w:r>
      <w:hyperlink w:anchor="_KommuneGodkenderAnmeldelsen" w:history="1">
        <w:r w:rsidRPr="008F3ED8">
          <w:rPr>
            <w:rStyle w:val="Hyperlink"/>
            <w:highlight w:val="magenta"/>
          </w:rPr>
          <w:t>her</w:t>
        </w:r>
      </w:hyperlink>
      <w:r w:rsidRPr="008F3ED8">
        <w:rPr>
          <w:highlight w:val="magenta"/>
        </w:rPr>
        <w:t>.</w:t>
      </w:r>
    </w:p>
    <w:p w:rsidR="00BA3CE4" w:rsidRPr="008F3ED8" w:rsidRDefault="00BA3CE4" w:rsidP="005B33CA">
      <w:pPr>
        <w:pStyle w:val="BodyText1"/>
        <w:ind w:left="720"/>
        <w:rPr>
          <w:highlight w:val="magenta"/>
        </w:rPr>
      </w:pPr>
    </w:p>
    <w:p w:rsidR="008A2159" w:rsidRPr="008F3ED8" w:rsidRDefault="008A2159" w:rsidP="00C10C6B">
      <w:pPr>
        <w:pStyle w:val="Heading3"/>
        <w:rPr>
          <w:highlight w:val="magenta"/>
        </w:rPr>
      </w:pPr>
      <w:bookmarkStart w:id="63" w:name="_Case_3:_Anmeldelsen"/>
      <w:bookmarkStart w:id="64" w:name="_Toc459379119"/>
      <w:bookmarkEnd w:id="63"/>
      <w:r w:rsidRPr="008F3ED8">
        <w:rPr>
          <w:highlight w:val="magenta"/>
        </w:rPr>
        <w:t xml:space="preserve">Case </w:t>
      </w:r>
      <w:r w:rsidR="00D875F4" w:rsidRPr="008F3ED8">
        <w:rPr>
          <w:highlight w:val="magenta"/>
        </w:rPr>
        <w:t>3</w:t>
      </w:r>
      <w:r w:rsidRPr="008F3ED8">
        <w:rPr>
          <w:highlight w:val="magenta"/>
        </w:rPr>
        <w:t>: Anmeldelsen bliver aktiv</w:t>
      </w:r>
      <w:bookmarkEnd w:id="64"/>
    </w:p>
    <w:p w:rsidR="00D875F4" w:rsidRPr="008F3ED8" w:rsidRDefault="008A2159" w:rsidP="008A2159">
      <w:pPr>
        <w:pStyle w:val="BodyText1"/>
        <w:rPr>
          <w:highlight w:val="magenta"/>
        </w:rPr>
      </w:pPr>
      <w:r w:rsidRPr="008F3ED8">
        <w:rPr>
          <w:highlight w:val="magenta"/>
        </w:rPr>
        <w:t>Når anmeldelse</w:t>
      </w:r>
      <w:r w:rsidR="000818A1" w:rsidRPr="008F3ED8">
        <w:rPr>
          <w:highlight w:val="magenta"/>
        </w:rPr>
        <w:t>n</w:t>
      </w:r>
      <w:r w:rsidRPr="008F3ED8">
        <w:rPr>
          <w:highlight w:val="magenta"/>
        </w:rPr>
        <w:t xml:space="preserve"> </w:t>
      </w:r>
      <w:r w:rsidR="000818A1" w:rsidRPr="008F3ED8">
        <w:rPr>
          <w:highlight w:val="magenta"/>
        </w:rPr>
        <w:t xml:space="preserve">bliver aktiv </w:t>
      </w:r>
      <w:r w:rsidRPr="008F3ED8">
        <w:rPr>
          <w:highlight w:val="magenta"/>
        </w:rPr>
        <w:t>sendes der følgende anmodninger:</w:t>
      </w:r>
      <w:r w:rsidR="004926A3" w:rsidRPr="008F3ED8">
        <w:rPr>
          <w:highlight w:val="magenta"/>
        </w:rPr>
        <w:br/>
      </w:r>
      <w:r w:rsidR="00D875F4" w:rsidRPr="008F3ED8">
        <w:rPr>
          <w:highlight w:val="magenta"/>
        </w:rPr>
        <w:t>Ingen.</w:t>
      </w:r>
    </w:p>
    <w:p w:rsidR="008A2159" w:rsidRPr="008F3ED8" w:rsidRDefault="000818A1" w:rsidP="008A2159">
      <w:pPr>
        <w:pStyle w:val="BodyText1"/>
        <w:rPr>
          <w:highlight w:val="magenta"/>
        </w:rPr>
      </w:pPr>
      <w:r w:rsidRPr="008F3ED8">
        <w:rPr>
          <w:highlight w:val="magenta"/>
        </w:rPr>
        <w:t xml:space="preserve">Når anmeldelsen bliver aktiv </w:t>
      </w:r>
      <w:r w:rsidR="008A2159" w:rsidRPr="008F3ED8">
        <w:rPr>
          <w:highlight w:val="magenta"/>
        </w:rPr>
        <w:t>sendes der følgende underretninger:</w:t>
      </w:r>
    </w:p>
    <w:p w:rsidR="000818A1" w:rsidRPr="008F3ED8" w:rsidRDefault="000818A1" w:rsidP="00317F34">
      <w:pPr>
        <w:pStyle w:val="BodyText1"/>
        <w:numPr>
          <w:ilvl w:val="0"/>
          <w:numId w:val="17"/>
        </w:numPr>
        <w:rPr>
          <w:b/>
          <w:highlight w:val="magenta"/>
        </w:rPr>
      </w:pPr>
      <w:proofErr w:type="spellStart"/>
      <w:r w:rsidRPr="008F3ED8">
        <w:rPr>
          <w:b/>
          <w:highlight w:val="magenta"/>
        </w:rPr>
        <w:t>AktivAnmeldelse</w:t>
      </w:r>
      <w:proofErr w:type="spellEnd"/>
    </w:p>
    <w:p w:rsidR="000818A1" w:rsidRPr="008F3ED8" w:rsidRDefault="000818A1" w:rsidP="000818A1">
      <w:pPr>
        <w:pStyle w:val="BodyText1"/>
        <w:ind w:left="720"/>
        <w:rPr>
          <w:highlight w:val="magenta"/>
        </w:rPr>
      </w:pPr>
      <w:r w:rsidRPr="008F3ED8">
        <w:rPr>
          <w:highlight w:val="magenta"/>
        </w:rPr>
        <w:t xml:space="preserve">Denne sendes til: </w:t>
      </w:r>
      <w:r w:rsidR="00C94EEE" w:rsidRPr="008F3ED8">
        <w:rPr>
          <w:highlight w:val="magenta"/>
        </w:rPr>
        <w:t>A</w:t>
      </w:r>
      <w:r w:rsidRPr="008F3ED8">
        <w:rPr>
          <w:highlight w:val="magenta"/>
        </w:rPr>
        <w:t xml:space="preserve">nmelder, </w:t>
      </w:r>
      <w:r w:rsidR="00C94EEE" w:rsidRPr="008F3ED8">
        <w:rPr>
          <w:highlight w:val="magenta"/>
        </w:rPr>
        <w:t>B</w:t>
      </w:r>
      <w:r w:rsidRPr="008F3ED8">
        <w:rPr>
          <w:highlight w:val="magenta"/>
        </w:rPr>
        <w:t>etaler*</w:t>
      </w:r>
      <w:r w:rsidRPr="008F3ED8">
        <w:rPr>
          <w:highlight w:val="magenta"/>
          <w:vertAlign w:val="superscript"/>
        </w:rPr>
        <w:t>1</w:t>
      </w:r>
      <w:r w:rsidR="00C94EEE" w:rsidRPr="008F3ED8">
        <w:rPr>
          <w:highlight w:val="magenta"/>
        </w:rPr>
        <w:t>, T</w:t>
      </w:r>
      <w:r w:rsidRPr="008F3ED8">
        <w:rPr>
          <w:highlight w:val="magenta"/>
        </w:rPr>
        <w:t>ransportør*</w:t>
      </w:r>
      <w:r w:rsidRPr="008F3ED8">
        <w:rPr>
          <w:highlight w:val="magenta"/>
          <w:vertAlign w:val="superscript"/>
        </w:rPr>
        <w:t>1</w:t>
      </w:r>
      <w:r w:rsidRPr="008F3ED8">
        <w:rPr>
          <w:highlight w:val="magenta"/>
        </w:rPr>
        <w:t xml:space="preserve">, </w:t>
      </w:r>
      <w:r w:rsidR="00C94EEE" w:rsidRPr="008F3ED8">
        <w:rPr>
          <w:highlight w:val="magenta"/>
        </w:rPr>
        <w:t>Modtageranlæg</w:t>
      </w:r>
      <w:r w:rsidRPr="008F3ED8">
        <w:rPr>
          <w:highlight w:val="magenta"/>
        </w:rPr>
        <w:t>*</w:t>
      </w:r>
      <w:r w:rsidRPr="008F3ED8">
        <w:rPr>
          <w:highlight w:val="magenta"/>
          <w:vertAlign w:val="superscript"/>
        </w:rPr>
        <w:t xml:space="preserve">2 </w:t>
      </w:r>
      <w:r w:rsidRPr="008F3ED8">
        <w:rPr>
          <w:highlight w:val="magenta"/>
        </w:rPr>
        <w:t xml:space="preserve">og </w:t>
      </w:r>
      <w:r w:rsidR="00B70B20" w:rsidRPr="008F3ED8">
        <w:rPr>
          <w:highlight w:val="magenta"/>
        </w:rPr>
        <w:t xml:space="preserve">Interessenter </w:t>
      </w:r>
      <w:r w:rsidR="002C1154" w:rsidRPr="008F3ED8">
        <w:rPr>
          <w:highlight w:val="magenta"/>
        </w:rPr>
        <w:t>*</w:t>
      </w:r>
      <w:r w:rsidR="002C1154" w:rsidRPr="008F3ED8">
        <w:rPr>
          <w:highlight w:val="magenta"/>
          <w:vertAlign w:val="superscript"/>
        </w:rPr>
        <w:t>3</w:t>
      </w:r>
      <w:r w:rsidR="002C1154" w:rsidRPr="008F3ED8">
        <w:rPr>
          <w:highlight w:val="magenta"/>
        </w:rPr>
        <w:t>.</w:t>
      </w:r>
    </w:p>
    <w:p w:rsidR="000818A1" w:rsidRPr="008F3ED8" w:rsidRDefault="000818A1" w:rsidP="000818A1">
      <w:pPr>
        <w:pStyle w:val="BodyText1"/>
        <w:ind w:left="720"/>
        <w:rPr>
          <w:highlight w:val="magenta"/>
        </w:rPr>
      </w:pPr>
      <w:r w:rsidRPr="008F3ED8">
        <w:rPr>
          <w:highlight w:val="magenta"/>
        </w:rPr>
        <w:t>*</w:t>
      </w:r>
      <w:r w:rsidRPr="008F3ED8">
        <w:rPr>
          <w:highlight w:val="magenta"/>
          <w:vertAlign w:val="superscript"/>
        </w:rPr>
        <w:t xml:space="preserve">1 </w:t>
      </w:r>
      <w:r w:rsidRPr="008F3ED8">
        <w:rPr>
          <w:highlight w:val="magenta"/>
        </w:rPr>
        <w:t>Sendes kun hvis betaler og/eller transportør er forskellig fra anmelder.</w:t>
      </w:r>
    </w:p>
    <w:p w:rsidR="000818A1" w:rsidRPr="008F3ED8" w:rsidRDefault="000818A1" w:rsidP="000818A1">
      <w:pPr>
        <w:pStyle w:val="BodyText1"/>
        <w:ind w:left="720"/>
        <w:rPr>
          <w:highlight w:val="magenta"/>
        </w:rPr>
      </w:pPr>
      <w:r w:rsidRPr="008F3ED8">
        <w:rPr>
          <w:highlight w:val="magenta"/>
        </w:rPr>
        <w:t>*</w:t>
      </w:r>
      <w:r w:rsidRPr="008F3ED8">
        <w:rPr>
          <w:highlight w:val="magenta"/>
          <w:vertAlign w:val="superscript"/>
        </w:rPr>
        <w:t xml:space="preserve">2 </w:t>
      </w:r>
      <w:r w:rsidRPr="008F3ED8">
        <w:rPr>
          <w:highlight w:val="magenta"/>
        </w:rPr>
        <w:t xml:space="preserve">Sendes </w:t>
      </w:r>
      <w:r w:rsidR="00C94EEE" w:rsidRPr="008F3ED8">
        <w:rPr>
          <w:highlight w:val="magenta"/>
        </w:rPr>
        <w:t xml:space="preserve">til </w:t>
      </w:r>
      <w:r w:rsidR="00AB09E2" w:rsidRPr="008F3ED8">
        <w:rPr>
          <w:highlight w:val="magenta"/>
        </w:rPr>
        <w:t>modtageranlæggets kontaktperson (</w:t>
      </w:r>
      <w:r w:rsidR="00C94EEE" w:rsidRPr="008F3ED8">
        <w:rPr>
          <w:highlight w:val="magenta"/>
        </w:rPr>
        <w:t xml:space="preserve">den der i </w:t>
      </w:r>
      <w:proofErr w:type="spellStart"/>
      <w:r w:rsidR="00C94EEE" w:rsidRPr="008F3ED8">
        <w:rPr>
          <w:highlight w:val="magenta"/>
        </w:rPr>
        <w:t>Admin</w:t>
      </w:r>
      <w:proofErr w:type="spellEnd"/>
      <w:r w:rsidR="00C94EEE" w:rsidRPr="008F3ED8">
        <w:rPr>
          <w:highlight w:val="magenta"/>
        </w:rPr>
        <w:t xml:space="preserve"> er a</w:t>
      </w:r>
      <w:r w:rsidR="00C94EEE" w:rsidRPr="008F3ED8">
        <w:rPr>
          <w:highlight w:val="magenta"/>
        </w:rPr>
        <w:t>n</w:t>
      </w:r>
      <w:r w:rsidR="00C94EEE" w:rsidRPr="008F3ED8">
        <w:rPr>
          <w:highlight w:val="magenta"/>
        </w:rPr>
        <w:t>givet som kontaktperson på modtageranlægget</w:t>
      </w:r>
      <w:r w:rsidR="00AB09E2" w:rsidRPr="008F3ED8">
        <w:rPr>
          <w:highlight w:val="magenta"/>
        </w:rPr>
        <w:t xml:space="preserve">), med mindre fluebenet </w:t>
      </w:r>
      <w:proofErr w:type="spellStart"/>
      <w:r w:rsidR="00381D6F" w:rsidRPr="008F3ED8">
        <w:rPr>
          <w:highlight w:val="magenta"/>
        </w:rPr>
        <w:t>i.</w:t>
      </w:r>
      <w:r w:rsidR="00AB09E2" w:rsidRPr="008F3ED8">
        <w:rPr>
          <w:highlight w:val="magenta"/>
        </w:rPr>
        <w:t>tjekboksen</w:t>
      </w:r>
      <w:proofErr w:type="spellEnd"/>
      <w:r w:rsidR="00AB09E2" w:rsidRPr="008F3ED8">
        <w:rPr>
          <w:highlight w:val="magenta"/>
        </w:rPr>
        <w:t xml:space="preserve"> ”Send advis om godkendelse” på modtageranlægget er fje</w:t>
      </w:r>
      <w:r w:rsidR="00AB09E2" w:rsidRPr="008F3ED8">
        <w:rPr>
          <w:highlight w:val="magenta"/>
        </w:rPr>
        <w:t>r</w:t>
      </w:r>
      <w:r w:rsidR="00AB09E2" w:rsidRPr="008F3ED8">
        <w:rPr>
          <w:highlight w:val="magenta"/>
        </w:rPr>
        <w:t>net (er sat som default når modtageranlægget oprettes).</w:t>
      </w:r>
    </w:p>
    <w:p w:rsidR="002C1154" w:rsidRPr="008F3ED8" w:rsidRDefault="002C1154" w:rsidP="000818A1">
      <w:pPr>
        <w:pStyle w:val="BodyText1"/>
        <w:ind w:left="720"/>
        <w:rPr>
          <w:highlight w:val="magenta"/>
        </w:rPr>
      </w:pPr>
      <w:r w:rsidRPr="008F3ED8">
        <w:rPr>
          <w:highlight w:val="magenta"/>
        </w:rPr>
        <w:lastRenderedPageBreak/>
        <w:t>*</w:t>
      </w:r>
      <w:r w:rsidRPr="008F3ED8">
        <w:rPr>
          <w:highlight w:val="magenta"/>
          <w:vertAlign w:val="superscript"/>
        </w:rPr>
        <w:t xml:space="preserve">3 </w:t>
      </w:r>
      <w:r w:rsidR="00B70B20" w:rsidRPr="008F3ED8">
        <w:rPr>
          <w:highlight w:val="magenta"/>
        </w:rPr>
        <w:t xml:space="preserve">Interessenter </w:t>
      </w:r>
      <w:r w:rsidRPr="008F3ED8">
        <w:rPr>
          <w:highlight w:val="magenta"/>
        </w:rPr>
        <w:t>er dem hvis e-mail er tilføjet under Advis på anmelde</w:t>
      </w:r>
      <w:r w:rsidRPr="008F3ED8">
        <w:rPr>
          <w:highlight w:val="magenta"/>
        </w:rPr>
        <w:t>l</w:t>
      </w:r>
      <w:r w:rsidRPr="008F3ED8">
        <w:rPr>
          <w:highlight w:val="magenta"/>
        </w:rPr>
        <w:t>sen.</w:t>
      </w:r>
    </w:p>
    <w:p w:rsidR="00B40866" w:rsidRPr="008F3ED8" w:rsidRDefault="00B40866" w:rsidP="00B40866">
      <w:pPr>
        <w:pStyle w:val="BodyText1"/>
        <w:ind w:left="720"/>
        <w:rPr>
          <w:highlight w:val="magenta"/>
        </w:rPr>
      </w:pPr>
      <w:r w:rsidRPr="008F3ED8">
        <w:rPr>
          <w:highlight w:val="magenta"/>
        </w:rPr>
        <w:t xml:space="preserve">Indholdet (opbygningen) af e-mailen, der sendes, kan ses </w:t>
      </w:r>
      <w:hyperlink w:anchor="_AktivAnmeldelse" w:history="1">
        <w:r w:rsidRPr="008F3ED8">
          <w:rPr>
            <w:rStyle w:val="Hyperlink"/>
            <w:highlight w:val="magenta"/>
          </w:rPr>
          <w:t>her</w:t>
        </w:r>
      </w:hyperlink>
      <w:r w:rsidRPr="008F3ED8">
        <w:rPr>
          <w:highlight w:val="magenta"/>
        </w:rPr>
        <w:t>.</w:t>
      </w:r>
    </w:p>
    <w:p w:rsidR="00B40866" w:rsidRPr="008F3ED8" w:rsidRDefault="00B40866" w:rsidP="000818A1">
      <w:pPr>
        <w:pStyle w:val="BodyText1"/>
        <w:ind w:left="720"/>
        <w:rPr>
          <w:highlight w:val="magenta"/>
        </w:rPr>
      </w:pPr>
    </w:p>
    <w:p w:rsidR="00D875F4" w:rsidRPr="008F3ED8" w:rsidRDefault="00D875F4" w:rsidP="00C10C6B">
      <w:pPr>
        <w:pStyle w:val="Heading3"/>
        <w:rPr>
          <w:highlight w:val="magenta"/>
        </w:rPr>
      </w:pPr>
      <w:bookmarkStart w:id="65" w:name="_Case_4:_Kommunen"/>
      <w:bookmarkStart w:id="66" w:name="_Toc459379120"/>
      <w:bookmarkEnd w:id="65"/>
      <w:r w:rsidRPr="008F3ED8">
        <w:rPr>
          <w:highlight w:val="magenta"/>
        </w:rPr>
        <w:t>Case 4: Kommunen afviser anmeldelsen</w:t>
      </w:r>
      <w:bookmarkEnd w:id="66"/>
    </w:p>
    <w:p w:rsidR="00ED73DE" w:rsidRPr="008F3ED8" w:rsidRDefault="00D875F4" w:rsidP="00D875F4">
      <w:pPr>
        <w:pStyle w:val="BodyText1"/>
        <w:rPr>
          <w:highlight w:val="magenta"/>
        </w:rPr>
      </w:pPr>
      <w:r w:rsidRPr="008F3ED8">
        <w:rPr>
          <w:highlight w:val="magenta"/>
        </w:rPr>
        <w:t xml:space="preserve">Når </w:t>
      </w:r>
      <w:r w:rsidR="004926A3" w:rsidRPr="008F3ED8">
        <w:rPr>
          <w:highlight w:val="magenta"/>
        </w:rPr>
        <w:t>kommunen afviser anmeldelsen</w:t>
      </w:r>
      <w:r w:rsidRPr="008F3ED8">
        <w:rPr>
          <w:highlight w:val="magenta"/>
        </w:rPr>
        <w:t xml:space="preserve"> sendes der følgende </w:t>
      </w:r>
    </w:p>
    <w:p w:rsidR="00D875F4" w:rsidRPr="008F3ED8" w:rsidRDefault="00ED73DE" w:rsidP="00D875F4">
      <w:pPr>
        <w:pStyle w:val="BodyText1"/>
        <w:rPr>
          <w:highlight w:val="magenta"/>
        </w:rPr>
      </w:pPr>
      <w:r w:rsidRPr="008F3ED8">
        <w:rPr>
          <w:b/>
          <w:highlight w:val="magenta"/>
        </w:rPr>
        <w:t>A</w:t>
      </w:r>
      <w:r w:rsidR="00D875F4" w:rsidRPr="008F3ED8">
        <w:rPr>
          <w:b/>
          <w:highlight w:val="magenta"/>
        </w:rPr>
        <w:t>nmodninger:</w:t>
      </w:r>
      <w:r w:rsidR="004926A3" w:rsidRPr="008F3ED8">
        <w:rPr>
          <w:b/>
          <w:highlight w:val="magenta"/>
        </w:rPr>
        <w:br/>
      </w:r>
      <w:r w:rsidR="00D875F4" w:rsidRPr="008F3ED8">
        <w:rPr>
          <w:highlight w:val="magenta"/>
        </w:rPr>
        <w:t>Ingen.</w:t>
      </w:r>
    </w:p>
    <w:p w:rsidR="00D875F4" w:rsidRPr="008F3ED8" w:rsidRDefault="00ED73DE" w:rsidP="00D875F4">
      <w:pPr>
        <w:pStyle w:val="BodyText1"/>
        <w:rPr>
          <w:b/>
          <w:highlight w:val="magenta"/>
        </w:rPr>
      </w:pPr>
      <w:r w:rsidRPr="008F3ED8">
        <w:rPr>
          <w:b/>
          <w:highlight w:val="magenta"/>
        </w:rPr>
        <w:t>U</w:t>
      </w:r>
      <w:r w:rsidR="00D875F4" w:rsidRPr="008F3ED8">
        <w:rPr>
          <w:b/>
          <w:highlight w:val="magenta"/>
        </w:rPr>
        <w:t>nderretninger:</w:t>
      </w:r>
    </w:p>
    <w:p w:rsidR="00917A77" w:rsidRPr="008F3ED8" w:rsidRDefault="00917A77" w:rsidP="00917A77">
      <w:pPr>
        <w:pStyle w:val="BodyText1"/>
        <w:numPr>
          <w:ilvl w:val="0"/>
          <w:numId w:val="18"/>
        </w:numPr>
        <w:rPr>
          <w:highlight w:val="magenta"/>
        </w:rPr>
      </w:pPr>
      <w:proofErr w:type="spellStart"/>
      <w:r w:rsidRPr="008F3ED8">
        <w:rPr>
          <w:highlight w:val="magenta"/>
        </w:rPr>
        <w:t>TilAnmelderKommuneAfviserAnmeldelsen</w:t>
      </w:r>
      <w:proofErr w:type="spellEnd"/>
      <w:r w:rsidR="00ED73DE" w:rsidRPr="008F3ED8">
        <w:rPr>
          <w:highlight w:val="magenta"/>
        </w:rPr>
        <w:br/>
      </w:r>
      <w:r w:rsidRPr="008F3ED8">
        <w:rPr>
          <w:highlight w:val="magenta"/>
        </w:rPr>
        <w:t>Sendes til Anmelder, Betaler</w:t>
      </w:r>
      <w:r w:rsidR="00A93D34" w:rsidRPr="008F3ED8">
        <w:rPr>
          <w:highlight w:val="magenta"/>
        </w:rPr>
        <w:t>*</w:t>
      </w:r>
      <w:r w:rsidR="00A93D34" w:rsidRPr="008F3ED8">
        <w:rPr>
          <w:highlight w:val="magenta"/>
          <w:vertAlign w:val="superscript"/>
        </w:rPr>
        <w:t>1</w:t>
      </w:r>
      <w:r w:rsidRPr="008F3ED8">
        <w:rPr>
          <w:highlight w:val="magenta"/>
        </w:rPr>
        <w:t xml:space="preserve">, </w:t>
      </w:r>
      <w:r w:rsidR="00B70B20" w:rsidRPr="008F3ED8">
        <w:rPr>
          <w:highlight w:val="magenta"/>
        </w:rPr>
        <w:t>Interessenter</w:t>
      </w:r>
    </w:p>
    <w:p w:rsidR="00A93D34" w:rsidRPr="008F3ED8" w:rsidRDefault="00A93D34" w:rsidP="00A93D34">
      <w:pPr>
        <w:pStyle w:val="BodyText1"/>
        <w:ind w:left="720"/>
        <w:rPr>
          <w:highlight w:val="magenta"/>
        </w:rPr>
      </w:pPr>
      <w:r w:rsidRPr="008F3ED8">
        <w:rPr>
          <w:highlight w:val="magenta"/>
        </w:rPr>
        <w:t>*</w:t>
      </w:r>
      <w:r w:rsidRPr="008F3ED8">
        <w:rPr>
          <w:highlight w:val="magenta"/>
          <w:vertAlign w:val="superscript"/>
        </w:rPr>
        <w:t xml:space="preserve">1 </w:t>
      </w:r>
      <w:r w:rsidRPr="008F3ED8">
        <w:rPr>
          <w:highlight w:val="magenta"/>
        </w:rPr>
        <w:t xml:space="preserve">Hvis </w:t>
      </w:r>
      <w:proofErr w:type="spellStart"/>
      <w:r w:rsidRPr="008F3ED8">
        <w:rPr>
          <w:highlight w:val="magenta"/>
        </w:rPr>
        <w:t>tilvalgt</w:t>
      </w:r>
      <w:proofErr w:type="spellEnd"/>
      <w:r w:rsidRPr="008F3ED8">
        <w:rPr>
          <w:highlight w:val="magenta"/>
        </w:rPr>
        <w:t xml:space="preserve"> på brugerens</w:t>
      </w:r>
      <w:r w:rsidRPr="008F3ED8">
        <w:rPr>
          <w:highlight w:val="magenta"/>
          <w:vertAlign w:val="superscript"/>
        </w:rPr>
        <w:t xml:space="preserve"> </w:t>
      </w:r>
      <w:r w:rsidRPr="008F3ED8">
        <w:rPr>
          <w:highlight w:val="magenta"/>
        </w:rPr>
        <w:t>profil</w:t>
      </w:r>
    </w:p>
    <w:p w:rsidR="00B40866" w:rsidRPr="008F3ED8" w:rsidRDefault="00B40866" w:rsidP="00B40866">
      <w:pPr>
        <w:pStyle w:val="BodyText1"/>
        <w:ind w:left="720"/>
        <w:rPr>
          <w:highlight w:val="magenta"/>
        </w:rPr>
      </w:pPr>
      <w:r w:rsidRPr="008F3ED8">
        <w:rPr>
          <w:highlight w:val="magenta"/>
        </w:rPr>
        <w:t xml:space="preserve">Indholdet (opbygningen) af e-mailen, der sendes, kan ses </w:t>
      </w:r>
      <w:hyperlink w:anchor="_TilAnmelderKommuneAfviserAnmeldelse" w:history="1">
        <w:r w:rsidRPr="008F3ED8">
          <w:rPr>
            <w:rStyle w:val="Hyperlink"/>
            <w:highlight w:val="magenta"/>
          </w:rPr>
          <w:t>her</w:t>
        </w:r>
      </w:hyperlink>
      <w:r w:rsidRPr="008F3ED8">
        <w:rPr>
          <w:highlight w:val="magenta"/>
        </w:rPr>
        <w:t>.</w:t>
      </w:r>
    </w:p>
    <w:p w:rsidR="001663E2" w:rsidRPr="008F3ED8" w:rsidRDefault="001663E2" w:rsidP="001663E2">
      <w:pPr>
        <w:pStyle w:val="Heading3"/>
        <w:rPr>
          <w:highlight w:val="magenta"/>
        </w:rPr>
      </w:pPr>
      <w:bookmarkStart w:id="67" w:name="_Case_5:_Jordmodtager"/>
      <w:bookmarkStart w:id="68" w:name="_Toc459379121"/>
      <w:bookmarkEnd w:id="67"/>
      <w:r w:rsidRPr="008F3ED8">
        <w:rPr>
          <w:highlight w:val="magenta"/>
        </w:rPr>
        <w:t>Case 5: Jordmodtager afviser anmeldelsen</w:t>
      </w:r>
      <w:bookmarkEnd w:id="68"/>
    </w:p>
    <w:p w:rsidR="009D2DDD" w:rsidRPr="008F3ED8" w:rsidRDefault="001663E2" w:rsidP="001663E2">
      <w:pPr>
        <w:pStyle w:val="BodyText1"/>
        <w:rPr>
          <w:highlight w:val="magenta"/>
        </w:rPr>
      </w:pPr>
      <w:r w:rsidRPr="008F3ED8">
        <w:rPr>
          <w:highlight w:val="magenta"/>
        </w:rPr>
        <w:t xml:space="preserve">Når </w:t>
      </w:r>
      <w:r w:rsidR="00DC4480" w:rsidRPr="008F3ED8">
        <w:rPr>
          <w:highlight w:val="magenta"/>
        </w:rPr>
        <w:t>jordmodtager</w:t>
      </w:r>
      <w:r w:rsidRPr="008F3ED8">
        <w:rPr>
          <w:highlight w:val="magenta"/>
        </w:rPr>
        <w:t xml:space="preserve"> afviser </w:t>
      </w:r>
      <w:r w:rsidR="00DC4480" w:rsidRPr="008F3ED8">
        <w:rPr>
          <w:highlight w:val="magenta"/>
        </w:rPr>
        <w:t>jorden</w:t>
      </w:r>
      <w:r w:rsidRPr="008F3ED8">
        <w:rPr>
          <w:highlight w:val="magenta"/>
        </w:rPr>
        <w:t xml:space="preserve"> sendes der følgende </w:t>
      </w:r>
    </w:p>
    <w:p w:rsidR="001663E2" w:rsidRPr="008F3ED8" w:rsidRDefault="009D2DDD" w:rsidP="001663E2">
      <w:pPr>
        <w:pStyle w:val="BodyText1"/>
        <w:rPr>
          <w:highlight w:val="magenta"/>
        </w:rPr>
      </w:pPr>
      <w:r w:rsidRPr="008F3ED8">
        <w:rPr>
          <w:b/>
          <w:highlight w:val="magenta"/>
        </w:rPr>
        <w:t>A</w:t>
      </w:r>
      <w:r w:rsidR="001663E2" w:rsidRPr="008F3ED8">
        <w:rPr>
          <w:b/>
          <w:highlight w:val="magenta"/>
        </w:rPr>
        <w:t>nmodninger:</w:t>
      </w:r>
      <w:r w:rsidR="001663E2" w:rsidRPr="008F3ED8">
        <w:rPr>
          <w:b/>
          <w:highlight w:val="magenta"/>
        </w:rPr>
        <w:br/>
      </w:r>
      <w:r w:rsidR="001663E2" w:rsidRPr="008F3ED8">
        <w:rPr>
          <w:highlight w:val="magenta"/>
        </w:rPr>
        <w:t>Ingen.</w:t>
      </w:r>
    </w:p>
    <w:p w:rsidR="001663E2" w:rsidRPr="008F3ED8" w:rsidRDefault="009D2DDD" w:rsidP="001663E2">
      <w:pPr>
        <w:pStyle w:val="BodyText1"/>
        <w:rPr>
          <w:b/>
          <w:highlight w:val="magenta"/>
        </w:rPr>
      </w:pPr>
      <w:r w:rsidRPr="008F3ED8">
        <w:rPr>
          <w:b/>
          <w:highlight w:val="magenta"/>
        </w:rPr>
        <w:t>U</w:t>
      </w:r>
      <w:r w:rsidR="001663E2" w:rsidRPr="008F3ED8">
        <w:rPr>
          <w:b/>
          <w:highlight w:val="magenta"/>
        </w:rPr>
        <w:t>nderretninger:</w:t>
      </w:r>
    </w:p>
    <w:p w:rsidR="001663E2" w:rsidRPr="008F3ED8" w:rsidRDefault="001663E2" w:rsidP="001663E2">
      <w:pPr>
        <w:pStyle w:val="BodyText1"/>
        <w:numPr>
          <w:ilvl w:val="0"/>
          <w:numId w:val="28"/>
        </w:numPr>
        <w:rPr>
          <w:highlight w:val="magenta"/>
        </w:rPr>
      </w:pPr>
      <w:proofErr w:type="spellStart"/>
      <w:r w:rsidRPr="008F3ED8">
        <w:rPr>
          <w:highlight w:val="magenta"/>
        </w:rPr>
        <w:t>TilAnmelderJordmodtagerAfviserAnmeldelsen</w:t>
      </w:r>
      <w:proofErr w:type="spellEnd"/>
      <w:r w:rsidR="007928A3" w:rsidRPr="008F3ED8">
        <w:rPr>
          <w:highlight w:val="magenta"/>
        </w:rPr>
        <w:br/>
      </w:r>
      <w:r w:rsidRPr="008F3ED8">
        <w:rPr>
          <w:highlight w:val="magenta"/>
        </w:rPr>
        <w:t>Sendes til</w:t>
      </w:r>
      <w:r w:rsidR="009D2DDD" w:rsidRPr="008F3ED8">
        <w:rPr>
          <w:highlight w:val="magenta"/>
        </w:rPr>
        <w:t>:</w:t>
      </w:r>
      <w:r w:rsidR="00ED73DE" w:rsidRPr="008F3ED8">
        <w:rPr>
          <w:highlight w:val="magenta"/>
        </w:rPr>
        <w:t xml:space="preserve"> Anmelder, Betaler</w:t>
      </w:r>
    </w:p>
    <w:p w:rsidR="00B40866" w:rsidRPr="008F3ED8" w:rsidRDefault="00B40866" w:rsidP="00B40866">
      <w:pPr>
        <w:pStyle w:val="BodyText1"/>
        <w:ind w:left="720"/>
        <w:rPr>
          <w:highlight w:val="magenta"/>
        </w:rPr>
      </w:pPr>
      <w:r w:rsidRPr="008F3ED8">
        <w:rPr>
          <w:highlight w:val="magenta"/>
        </w:rPr>
        <w:t xml:space="preserve">Indholdet (opbygningen) af e-mailen, der sendes, kan ses </w:t>
      </w:r>
      <w:hyperlink w:anchor="_TilAnmelderJordmodtagerAfviserAnmel" w:history="1">
        <w:r w:rsidRPr="008F3ED8">
          <w:rPr>
            <w:rStyle w:val="Hyperlink"/>
            <w:highlight w:val="magenta"/>
          </w:rPr>
          <w:t>her</w:t>
        </w:r>
      </w:hyperlink>
      <w:r w:rsidRPr="008F3ED8">
        <w:rPr>
          <w:highlight w:val="magenta"/>
        </w:rPr>
        <w:t>.</w:t>
      </w:r>
    </w:p>
    <w:p w:rsidR="00B40866" w:rsidRPr="008F3ED8" w:rsidRDefault="00B40866" w:rsidP="00B40866">
      <w:pPr>
        <w:pStyle w:val="BodyText1"/>
        <w:ind w:left="360"/>
        <w:rPr>
          <w:highlight w:val="magenta"/>
        </w:rPr>
      </w:pPr>
    </w:p>
    <w:p w:rsidR="001663E2" w:rsidRPr="008F3ED8" w:rsidRDefault="001663E2" w:rsidP="001663E2">
      <w:pPr>
        <w:pStyle w:val="Heading3"/>
        <w:rPr>
          <w:highlight w:val="magenta"/>
        </w:rPr>
      </w:pPr>
      <w:bookmarkStart w:id="69" w:name="_Case_6:_Til"/>
      <w:bookmarkStart w:id="70" w:name="_Toc459379122"/>
      <w:bookmarkEnd w:id="69"/>
      <w:r w:rsidRPr="008F3ED8">
        <w:rPr>
          <w:highlight w:val="magenta"/>
        </w:rPr>
        <w:t>Case 6: Til interessenter fra sagsbehandler</w:t>
      </w:r>
      <w:bookmarkEnd w:id="70"/>
    </w:p>
    <w:p w:rsidR="009D2DDD" w:rsidRPr="008F3ED8" w:rsidRDefault="001663E2" w:rsidP="001663E2">
      <w:pPr>
        <w:pStyle w:val="BodyText1"/>
        <w:rPr>
          <w:highlight w:val="magenta"/>
        </w:rPr>
      </w:pPr>
      <w:r w:rsidRPr="008F3ED8">
        <w:rPr>
          <w:highlight w:val="magenta"/>
        </w:rPr>
        <w:t>Når kommunens sagsbehandler sender besked med ”Opret besked” under ”H</w:t>
      </w:r>
      <w:r w:rsidRPr="008F3ED8">
        <w:rPr>
          <w:highlight w:val="magenta"/>
        </w:rPr>
        <w:t>i</w:t>
      </w:r>
      <w:r w:rsidRPr="008F3ED8">
        <w:rPr>
          <w:highlight w:val="magenta"/>
        </w:rPr>
        <w:t xml:space="preserve">storik og kommunikation” sendes følgende </w:t>
      </w:r>
    </w:p>
    <w:p w:rsidR="001663E2" w:rsidRPr="008F3ED8" w:rsidRDefault="009D2DDD" w:rsidP="001663E2">
      <w:pPr>
        <w:pStyle w:val="BodyText1"/>
        <w:rPr>
          <w:b/>
          <w:highlight w:val="magenta"/>
        </w:rPr>
      </w:pPr>
      <w:r w:rsidRPr="008F3ED8">
        <w:rPr>
          <w:b/>
          <w:highlight w:val="magenta"/>
        </w:rPr>
        <w:t>A</w:t>
      </w:r>
      <w:r w:rsidR="001663E2" w:rsidRPr="008F3ED8">
        <w:rPr>
          <w:b/>
          <w:highlight w:val="magenta"/>
        </w:rPr>
        <w:t>nmodninger:</w:t>
      </w:r>
    </w:p>
    <w:p w:rsidR="001663E2" w:rsidRPr="008F3ED8" w:rsidRDefault="001663E2" w:rsidP="00317F34">
      <w:pPr>
        <w:pStyle w:val="BodyText1"/>
        <w:numPr>
          <w:ilvl w:val="0"/>
          <w:numId w:val="20"/>
        </w:numPr>
        <w:rPr>
          <w:highlight w:val="magenta"/>
        </w:rPr>
      </w:pPr>
      <w:proofErr w:type="spellStart"/>
      <w:r w:rsidRPr="008F3ED8">
        <w:rPr>
          <w:highlight w:val="magenta"/>
        </w:rPr>
        <w:t>TilInteressenterFraSagsbehandler</w:t>
      </w:r>
      <w:proofErr w:type="spellEnd"/>
    </w:p>
    <w:p w:rsidR="001663E2" w:rsidRPr="008F3ED8" w:rsidRDefault="009D2DDD" w:rsidP="001663E2">
      <w:pPr>
        <w:pStyle w:val="BodyText1"/>
        <w:ind w:left="720"/>
        <w:rPr>
          <w:highlight w:val="magenta"/>
        </w:rPr>
      </w:pPr>
      <w:r w:rsidRPr="008F3ED8">
        <w:rPr>
          <w:highlight w:val="magenta"/>
        </w:rPr>
        <w:lastRenderedPageBreak/>
        <w:t xml:space="preserve">Sendes til: </w:t>
      </w:r>
      <w:r w:rsidR="001663E2" w:rsidRPr="008F3ED8">
        <w:rPr>
          <w:highlight w:val="magenta"/>
        </w:rPr>
        <w:t>Besked</w:t>
      </w:r>
      <w:r w:rsidR="007442BE" w:rsidRPr="008F3ED8">
        <w:rPr>
          <w:highlight w:val="magenta"/>
        </w:rPr>
        <w:t>en</w:t>
      </w:r>
      <w:r w:rsidR="001663E2" w:rsidRPr="008F3ED8">
        <w:rPr>
          <w:highlight w:val="magenta"/>
        </w:rPr>
        <w:t xml:space="preserve"> som sagsbehandler</w:t>
      </w:r>
      <w:r w:rsidR="00D14EBD" w:rsidRPr="008F3ED8">
        <w:rPr>
          <w:highlight w:val="magenta"/>
        </w:rPr>
        <w:t>en</w:t>
      </w:r>
      <w:r w:rsidR="001663E2" w:rsidRPr="008F3ED8">
        <w:rPr>
          <w:highlight w:val="magenta"/>
        </w:rPr>
        <w:t xml:space="preserve"> har skrevet sendes til de brugere (roller), som </w:t>
      </w:r>
      <w:r w:rsidR="00D14EBD" w:rsidRPr="008F3ED8">
        <w:rPr>
          <w:highlight w:val="magenta"/>
        </w:rPr>
        <w:t>sagsbehandleren har</w:t>
      </w:r>
      <w:r w:rsidR="001663E2" w:rsidRPr="008F3ED8">
        <w:rPr>
          <w:highlight w:val="magenta"/>
        </w:rPr>
        <w:t xml:space="preserve"> sat flueben ved. Der kan sendes til </w:t>
      </w:r>
      <w:r w:rsidR="00D14EBD" w:rsidRPr="008F3ED8">
        <w:rPr>
          <w:highlight w:val="magenta"/>
        </w:rPr>
        <w:t>Anmelder, Transportør, Betaler, Interessenter og Sagsb</w:t>
      </w:r>
      <w:r w:rsidR="00D14EBD" w:rsidRPr="008F3ED8">
        <w:rPr>
          <w:highlight w:val="magenta"/>
        </w:rPr>
        <w:t>e</w:t>
      </w:r>
      <w:r w:rsidR="00D14EBD" w:rsidRPr="008F3ED8">
        <w:rPr>
          <w:highlight w:val="magenta"/>
        </w:rPr>
        <w:t>handler.</w:t>
      </w:r>
    </w:p>
    <w:p w:rsidR="00B40866" w:rsidRPr="008F3ED8" w:rsidRDefault="00B40866" w:rsidP="00B40866">
      <w:pPr>
        <w:pStyle w:val="BodyText1"/>
        <w:ind w:left="720"/>
        <w:rPr>
          <w:highlight w:val="magenta"/>
        </w:rPr>
      </w:pPr>
      <w:r w:rsidRPr="008F3ED8">
        <w:rPr>
          <w:highlight w:val="magenta"/>
        </w:rPr>
        <w:t xml:space="preserve">Indholdet (opbygningen) af e-mailen, der sendes, kan ses </w:t>
      </w:r>
      <w:hyperlink w:anchor="_TilInteressenterFraSagsbehandler" w:history="1">
        <w:r w:rsidRPr="008F3ED8">
          <w:rPr>
            <w:rStyle w:val="Hyperlink"/>
            <w:highlight w:val="magenta"/>
          </w:rPr>
          <w:t>her</w:t>
        </w:r>
      </w:hyperlink>
      <w:r w:rsidRPr="008F3ED8">
        <w:rPr>
          <w:highlight w:val="magenta"/>
        </w:rPr>
        <w:t>.</w:t>
      </w:r>
    </w:p>
    <w:p w:rsidR="00B40866" w:rsidRPr="008F3ED8" w:rsidRDefault="00B40866" w:rsidP="001663E2">
      <w:pPr>
        <w:pStyle w:val="BodyText1"/>
        <w:ind w:left="720"/>
        <w:rPr>
          <w:highlight w:val="magenta"/>
        </w:rPr>
      </w:pPr>
    </w:p>
    <w:p w:rsidR="001663E2" w:rsidRPr="008F3ED8" w:rsidRDefault="009D2DDD" w:rsidP="001663E2">
      <w:pPr>
        <w:pStyle w:val="BodyText1"/>
        <w:rPr>
          <w:highlight w:val="magenta"/>
        </w:rPr>
      </w:pPr>
      <w:r w:rsidRPr="008F3ED8">
        <w:rPr>
          <w:b/>
          <w:highlight w:val="magenta"/>
        </w:rPr>
        <w:t>U</w:t>
      </w:r>
      <w:r w:rsidR="001663E2" w:rsidRPr="008F3ED8">
        <w:rPr>
          <w:b/>
          <w:highlight w:val="magenta"/>
        </w:rPr>
        <w:t>nderretninger:</w:t>
      </w:r>
      <w:r w:rsidR="001663E2" w:rsidRPr="008F3ED8">
        <w:rPr>
          <w:highlight w:val="magenta"/>
        </w:rPr>
        <w:br/>
        <w:t>Ingen</w:t>
      </w:r>
      <w:r w:rsidR="00D14EBD" w:rsidRPr="008F3ED8">
        <w:rPr>
          <w:highlight w:val="magenta"/>
        </w:rPr>
        <w:t>.</w:t>
      </w:r>
    </w:p>
    <w:p w:rsidR="00B70B20" w:rsidRPr="008F3ED8" w:rsidRDefault="00B70B20" w:rsidP="00B70B20">
      <w:pPr>
        <w:pStyle w:val="Heading3"/>
        <w:rPr>
          <w:highlight w:val="magenta"/>
        </w:rPr>
      </w:pPr>
      <w:bookmarkStart w:id="71" w:name="_Case_7:_Bogholder"/>
      <w:bookmarkStart w:id="72" w:name="_Toc459379123"/>
      <w:bookmarkEnd w:id="71"/>
      <w:r w:rsidRPr="008F3ED8">
        <w:rPr>
          <w:highlight w:val="magenta"/>
        </w:rPr>
        <w:t>Case 7: Bogholder afviser betaler</w:t>
      </w:r>
      <w:bookmarkEnd w:id="72"/>
    </w:p>
    <w:p w:rsidR="009D2DDD" w:rsidRPr="008F3ED8" w:rsidRDefault="00206AE9" w:rsidP="00B70B20">
      <w:pPr>
        <w:pStyle w:val="BodyText1"/>
        <w:rPr>
          <w:highlight w:val="magenta"/>
        </w:rPr>
      </w:pPr>
      <w:r w:rsidRPr="008F3ED8">
        <w:rPr>
          <w:highlight w:val="magenta"/>
        </w:rPr>
        <w:t xml:space="preserve">Når jordmodtagerens bogholder afviser en betaler </w:t>
      </w:r>
      <w:r w:rsidR="00B70B20" w:rsidRPr="008F3ED8">
        <w:rPr>
          <w:highlight w:val="magenta"/>
        </w:rPr>
        <w:t xml:space="preserve">sendes følgende </w:t>
      </w:r>
    </w:p>
    <w:p w:rsidR="00B70B20" w:rsidRPr="008F3ED8" w:rsidRDefault="009D2DDD" w:rsidP="00B70B20">
      <w:pPr>
        <w:pStyle w:val="BodyText1"/>
        <w:rPr>
          <w:b/>
          <w:highlight w:val="magenta"/>
        </w:rPr>
      </w:pPr>
      <w:r w:rsidRPr="008F3ED8">
        <w:rPr>
          <w:b/>
          <w:highlight w:val="magenta"/>
        </w:rPr>
        <w:t>A</w:t>
      </w:r>
      <w:r w:rsidR="00B70B20" w:rsidRPr="008F3ED8">
        <w:rPr>
          <w:b/>
          <w:highlight w:val="magenta"/>
        </w:rPr>
        <w:t>nmodninger:</w:t>
      </w:r>
    </w:p>
    <w:p w:rsidR="00B70B20" w:rsidRPr="008F3ED8" w:rsidRDefault="00B70B20" w:rsidP="00B70B20">
      <w:pPr>
        <w:pStyle w:val="BodyText1"/>
        <w:numPr>
          <w:ilvl w:val="0"/>
          <w:numId w:val="21"/>
        </w:numPr>
        <w:rPr>
          <w:highlight w:val="magenta"/>
        </w:rPr>
      </w:pPr>
      <w:proofErr w:type="spellStart"/>
      <w:r w:rsidRPr="008F3ED8">
        <w:rPr>
          <w:highlight w:val="magenta"/>
        </w:rPr>
        <w:t>BeskedVedrBetalerAfvistAfBogholder</w:t>
      </w:r>
      <w:proofErr w:type="spellEnd"/>
      <w:r w:rsidR="009D2DDD" w:rsidRPr="008F3ED8">
        <w:rPr>
          <w:highlight w:val="magenta"/>
        </w:rPr>
        <w:br/>
      </w:r>
      <w:r w:rsidRPr="008F3ED8">
        <w:rPr>
          <w:highlight w:val="magenta"/>
        </w:rPr>
        <w:t>Sendes til</w:t>
      </w:r>
      <w:r w:rsidR="009D2DDD" w:rsidRPr="008F3ED8">
        <w:rPr>
          <w:highlight w:val="magenta"/>
        </w:rPr>
        <w:t>:</w:t>
      </w:r>
      <w:r w:rsidRPr="008F3ED8">
        <w:rPr>
          <w:highlight w:val="magenta"/>
        </w:rPr>
        <w:t xml:space="preserve"> Anmelder, Transportør og Betaler.</w:t>
      </w:r>
    </w:p>
    <w:p w:rsidR="00EA1E24" w:rsidRPr="008F3ED8" w:rsidRDefault="00EA1E24" w:rsidP="00EA1E24">
      <w:pPr>
        <w:pStyle w:val="BodyText1"/>
        <w:ind w:left="720"/>
        <w:rPr>
          <w:highlight w:val="magenta"/>
        </w:rPr>
      </w:pPr>
      <w:r w:rsidRPr="008F3ED8">
        <w:rPr>
          <w:highlight w:val="magenta"/>
        </w:rPr>
        <w:t xml:space="preserve">Indholdet (opbygningen) af e-mailen, der sendes, kan ses </w:t>
      </w:r>
      <w:hyperlink w:anchor="_BeskedVedrBetalerAfvistAfBogholder" w:history="1">
        <w:r w:rsidRPr="008F3ED8">
          <w:rPr>
            <w:rStyle w:val="Hyperlink"/>
            <w:highlight w:val="magenta"/>
          </w:rPr>
          <w:t>her</w:t>
        </w:r>
      </w:hyperlink>
      <w:r w:rsidRPr="008F3ED8">
        <w:rPr>
          <w:highlight w:val="magenta"/>
        </w:rPr>
        <w:t>.</w:t>
      </w:r>
    </w:p>
    <w:p w:rsidR="00EA1E24" w:rsidRPr="008F3ED8" w:rsidRDefault="00EA1E24" w:rsidP="00EA1E24">
      <w:pPr>
        <w:pStyle w:val="BodyText1"/>
        <w:ind w:left="720"/>
        <w:rPr>
          <w:highlight w:val="magenta"/>
        </w:rPr>
      </w:pPr>
    </w:p>
    <w:p w:rsidR="00B70B20" w:rsidRPr="008F3ED8" w:rsidRDefault="009D2DDD" w:rsidP="00B70B20">
      <w:pPr>
        <w:pStyle w:val="BodyText1"/>
        <w:rPr>
          <w:highlight w:val="magenta"/>
        </w:rPr>
      </w:pPr>
      <w:r w:rsidRPr="008F3ED8">
        <w:rPr>
          <w:b/>
          <w:highlight w:val="magenta"/>
        </w:rPr>
        <w:t>U</w:t>
      </w:r>
      <w:r w:rsidR="00B70B20" w:rsidRPr="008F3ED8">
        <w:rPr>
          <w:b/>
          <w:highlight w:val="magenta"/>
        </w:rPr>
        <w:t>nderretninger:</w:t>
      </w:r>
      <w:r w:rsidR="00B70B20" w:rsidRPr="008F3ED8">
        <w:rPr>
          <w:b/>
          <w:highlight w:val="magenta"/>
        </w:rPr>
        <w:br/>
      </w:r>
      <w:r w:rsidR="00B70B20" w:rsidRPr="008F3ED8">
        <w:rPr>
          <w:highlight w:val="magenta"/>
        </w:rPr>
        <w:t>Ingen.</w:t>
      </w:r>
    </w:p>
    <w:p w:rsidR="006D03AC" w:rsidRPr="008F3ED8" w:rsidRDefault="006D03AC" w:rsidP="006D03AC">
      <w:pPr>
        <w:pStyle w:val="Heading3"/>
        <w:rPr>
          <w:i w:val="0"/>
          <w:highlight w:val="magenta"/>
        </w:rPr>
      </w:pPr>
      <w:bookmarkStart w:id="73" w:name="_Case_8:"/>
      <w:bookmarkStart w:id="74" w:name="_Toc459379124"/>
      <w:bookmarkEnd w:id="73"/>
      <w:r w:rsidRPr="008F3ED8">
        <w:rPr>
          <w:i w:val="0"/>
          <w:highlight w:val="magenta"/>
        </w:rPr>
        <w:t xml:space="preserve">Case 8: </w:t>
      </w:r>
      <w:r w:rsidR="00973BDE" w:rsidRPr="008F3ED8">
        <w:rPr>
          <w:i w:val="0"/>
          <w:highlight w:val="magenta"/>
        </w:rPr>
        <w:t>Jordlæs oprettes</w:t>
      </w:r>
      <w:bookmarkEnd w:id="74"/>
    </w:p>
    <w:p w:rsidR="00250FC4" w:rsidRPr="008F3ED8" w:rsidRDefault="00E27CED" w:rsidP="00206AE9">
      <w:pPr>
        <w:pStyle w:val="BodyText1"/>
        <w:rPr>
          <w:highlight w:val="magenta"/>
        </w:rPr>
      </w:pPr>
      <w:r w:rsidRPr="008F3ED8">
        <w:rPr>
          <w:highlight w:val="magenta"/>
        </w:rPr>
        <w:t>Når jordlæs oprettes enten via webservice el. applikation og den samlede jor</w:t>
      </w:r>
      <w:r w:rsidRPr="008F3ED8">
        <w:rPr>
          <w:highlight w:val="magenta"/>
        </w:rPr>
        <w:t>d</w:t>
      </w:r>
      <w:r w:rsidRPr="008F3ED8">
        <w:rPr>
          <w:highlight w:val="magenta"/>
        </w:rPr>
        <w:t>mængde på anmeldelse overskrider 75 % af jorden angivet på anmeldelsen eller den personlige alarmværdien (% kørt jord), som er sat på brugerens profil, se</w:t>
      </w:r>
      <w:r w:rsidRPr="008F3ED8">
        <w:rPr>
          <w:highlight w:val="magenta"/>
        </w:rPr>
        <w:t>n</w:t>
      </w:r>
      <w:r w:rsidRPr="008F3ED8">
        <w:rPr>
          <w:highlight w:val="magenta"/>
        </w:rPr>
        <w:t xml:space="preserve">des følgende </w:t>
      </w:r>
    </w:p>
    <w:p w:rsidR="00206AE9" w:rsidRPr="008F3ED8" w:rsidRDefault="00250FC4" w:rsidP="00206AE9">
      <w:pPr>
        <w:pStyle w:val="BodyText1"/>
        <w:rPr>
          <w:highlight w:val="magenta"/>
        </w:rPr>
      </w:pPr>
      <w:r w:rsidRPr="008F3ED8">
        <w:rPr>
          <w:b/>
          <w:highlight w:val="magenta"/>
        </w:rPr>
        <w:t>A</w:t>
      </w:r>
      <w:r w:rsidR="00E27CED" w:rsidRPr="008F3ED8">
        <w:rPr>
          <w:b/>
          <w:highlight w:val="magenta"/>
        </w:rPr>
        <w:t>nmodninger</w:t>
      </w:r>
      <w:r w:rsidR="00E27CED" w:rsidRPr="008F3ED8">
        <w:rPr>
          <w:highlight w:val="magenta"/>
        </w:rPr>
        <w:t>:</w:t>
      </w:r>
      <w:r w:rsidR="00206AE9" w:rsidRPr="008F3ED8">
        <w:rPr>
          <w:highlight w:val="magenta"/>
        </w:rPr>
        <w:br/>
        <w:t>Ingen</w:t>
      </w:r>
    </w:p>
    <w:p w:rsidR="00206AE9" w:rsidRPr="008F3ED8" w:rsidRDefault="00250FC4" w:rsidP="00440A87">
      <w:pPr>
        <w:pStyle w:val="BodyText1"/>
        <w:rPr>
          <w:highlight w:val="magenta"/>
        </w:rPr>
      </w:pPr>
      <w:r w:rsidRPr="008F3ED8">
        <w:rPr>
          <w:b/>
          <w:highlight w:val="magenta"/>
        </w:rPr>
        <w:t>U</w:t>
      </w:r>
      <w:r w:rsidR="00E27CED" w:rsidRPr="008F3ED8">
        <w:rPr>
          <w:b/>
          <w:highlight w:val="magenta"/>
        </w:rPr>
        <w:t>nderretninger</w:t>
      </w:r>
      <w:r w:rsidR="00E27CED" w:rsidRPr="008F3ED8">
        <w:rPr>
          <w:highlight w:val="magenta"/>
        </w:rPr>
        <w:t>:</w:t>
      </w:r>
    </w:p>
    <w:p w:rsidR="00C85D62" w:rsidRPr="008F3ED8" w:rsidRDefault="00AA187A" w:rsidP="00250FC4">
      <w:pPr>
        <w:pStyle w:val="BodyText1"/>
        <w:numPr>
          <w:ilvl w:val="0"/>
          <w:numId w:val="24"/>
        </w:numPr>
        <w:rPr>
          <w:highlight w:val="magenta"/>
        </w:rPr>
      </w:pPr>
      <w:r w:rsidRPr="008F3ED8">
        <w:rPr>
          <w:highlight w:val="magenta"/>
        </w:rPr>
        <w:t>Opgørelse over mængden af modtaget jord (</w:t>
      </w:r>
      <w:proofErr w:type="spellStart"/>
      <w:r w:rsidRPr="008F3ED8">
        <w:rPr>
          <w:highlight w:val="magenta"/>
        </w:rPr>
        <w:t>AlarmKoertJord</w:t>
      </w:r>
      <w:proofErr w:type="spellEnd"/>
      <w:r w:rsidRPr="008F3ED8">
        <w:rPr>
          <w:highlight w:val="magenta"/>
        </w:rPr>
        <w:t>)</w:t>
      </w:r>
      <w:r w:rsidR="00250FC4" w:rsidRPr="008F3ED8">
        <w:rPr>
          <w:b/>
          <w:highlight w:val="magenta"/>
        </w:rPr>
        <w:br/>
      </w:r>
      <w:r w:rsidR="00D15E9B" w:rsidRPr="008F3ED8">
        <w:rPr>
          <w:highlight w:val="magenta"/>
        </w:rPr>
        <w:t>Sendes til: Anmelder</w:t>
      </w:r>
      <w:r w:rsidR="007871C9" w:rsidRPr="008F3ED8">
        <w:rPr>
          <w:highlight w:val="magenta"/>
        </w:rPr>
        <w:t xml:space="preserve">. Sendes også </w:t>
      </w:r>
      <w:r w:rsidR="008A6520" w:rsidRPr="008F3ED8">
        <w:rPr>
          <w:highlight w:val="magenta"/>
        </w:rPr>
        <w:t xml:space="preserve">til </w:t>
      </w:r>
      <w:r w:rsidR="007871C9" w:rsidRPr="008F3ED8">
        <w:rPr>
          <w:highlight w:val="magenta"/>
        </w:rPr>
        <w:t xml:space="preserve">betaler og transportør hvis de har </w:t>
      </w:r>
      <w:proofErr w:type="spellStart"/>
      <w:r w:rsidR="007871C9" w:rsidRPr="008F3ED8">
        <w:rPr>
          <w:highlight w:val="magenta"/>
        </w:rPr>
        <w:t>tilvalgt</w:t>
      </w:r>
      <w:proofErr w:type="spellEnd"/>
      <w:r w:rsidR="007871C9" w:rsidRPr="008F3ED8">
        <w:rPr>
          <w:highlight w:val="magenta"/>
        </w:rPr>
        <w:t xml:space="preserve"> dette på deres profil.</w:t>
      </w:r>
    </w:p>
    <w:p w:rsidR="00EA1E24" w:rsidRPr="008F3ED8" w:rsidRDefault="00EA1E24" w:rsidP="00EA1E24">
      <w:pPr>
        <w:pStyle w:val="BodyText1"/>
        <w:ind w:left="720"/>
        <w:rPr>
          <w:highlight w:val="magenta"/>
        </w:rPr>
      </w:pPr>
      <w:r w:rsidRPr="008F3ED8">
        <w:rPr>
          <w:highlight w:val="magenta"/>
        </w:rPr>
        <w:t xml:space="preserve">Indholdet (opbygningen) af e-mailen, der sendes, kan ses </w:t>
      </w:r>
      <w:hyperlink w:anchor="_Opgørelse_over_mængde" w:history="1">
        <w:r w:rsidRPr="008F3ED8">
          <w:rPr>
            <w:rStyle w:val="Hyperlink"/>
            <w:highlight w:val="magenta"/>
          </w:rPr>
          <w:t>her</w:t>
        </w:r>
      </w:hyperlink>
      <w:r w:rsidRPr="008F3ED8">
        <w:rPr>
          <w:highlight w:val="magenta"/>
        </w:rPr>
        <w:t>.</w:t>
      </w:r>
    </w:p>
    <w:p w:rsidR="00EA1E24" w:rsidRPr="008F3ED8" w:rsidRDefault="00EA1E24" w:rsidP="00EA1E24">
      <w:pPr>
        <w:pStyle w:val="BodyText1"/>
        <w:ind w:left="720"/>
        <w:rPr>
          <w:highlight w:val="magenta"/>
        </w:rPr>
      </w:pPr>
    </w:p>
    <w:p w:rsidR="00C85D62" w:rsidRPr="008F3ED8" w:rsidRDefault="00C85D62" w:rsidP="00440A87">
      <w:pPr>
        <w:pStyle w:val="BodyText1"/>
        <w:rPr>
          <w:highlight w:val="magenta"/>
        </w:rPr>
      </w:pPr>
    </w:p>
    <w:p w:rsidR="00250FC4" w:rsidRPr="008F3ED8" w:rsidRDefault="00C85D62" w:rsidP="00250FC4">
      <w:pPr>
        <w:pStyle w:val="BodyText1"/>
        <w:rPr>
          <w:highlight w:val="magenta"/>
        </w:rPr>
      </w:pPr>
      <w:r w:rsidRPr="008F3ED8">
        <w:rPr>
          <w:highlight w:val="magenta"/>
        </w:rPr>
        <w:t xml:space="preserve">Når jordlæs oprettes enten via webservice el. applikation </w:t>
      </w:r>
      <w:r w:rsidR="00912E8E" w:rsidRPr="008F3ED8">
        <w:rPr>
          <w:highlight w:val="magenta"/>
        </w:rPr>
        <w:t xml:space="preserve">og hvor jordlæsset udtages til stikprøve og antallet af fyldte stikprøvebåse når </w:t>
      </w:r>
      <w:r w:rsidR="005B0BAB" w:rsidRPr="008F3ED8">
        <w:rPr>
          <w:highlight w:val="magenta"/>
        </w:rPr>
        <w:t xml:space="preserve">et vist antal (DB </w:t>
      </w:r>
      <w:proofErr w:type="spellStart"/>
      <w:r w:rsidR="005B0BAB" w:rsidRPr="008F3ED8">
        <w:rPr>
          <w:highlight w:val="magenta"/>
        </w:rPr>
        <w:t>ko</w:t>
      </w:r>
      <w:r w:rsidR="005B0BAB" w:rsidRPr="008F3ED8">
        <w:rPr>
          <w:highlight w:val="magenta"/>
        </w:rPr>
        <w:t>n</w:t>
      </w:r>
      <w:r w:rsidR="005B0BAB" w:rsidRPr="008F3ED8">
        <w:rPr>
          <w:highlight w:val="magenta"/>
        </w:rPr>
        <w:t>figurerbart</w:t>
      </w:r>
      <w:proofErr w:type="spellEnd"/>
      <w:r w:rsidR="005B0BAB" w:rsidRPr="008F3ED8">
        <w:rPr>
          <w:highlight w:val="magenta"/>
        </w:rPr>
        <w:t xml:space="preserve">) </w:t>
      </w:r>
      <w:r w:rsidR="00912E8E" w:rsidRPr="008F3ED8">
        <w:rPr>
          <w:highlight w:val="magenta"/>
        </w:rPr>
        <w:t xml:space="preserve">sendes følgende </w:t>
      </w:r>
    </w:p>
    <w:p w:rsidR="00250FC4" w:rsidRPr="008F3ED8" w:rsidRDefault="00250FC4" w:rsidP="00250FC4">
      <w:pPr>
        <w:pStyle w:val="BodyText1"/>
        <w:rPr>
          <w:highlight w:val="magenta"/>
        </w:rPr>
      </w:pPr>
      <w:r w:rsidRPr="008F3ED8">
        <w:rPr>
          <w:b/>
          <w:highlight w:val="magenta"/>
        </w:rPr>
        <w:t>A</w:t>
      </w:r>
      <w:r w:rsidR="00DB56B3" w:rsidRPr="008F3ED8">
        <w:rPr>
          <w:b/>
          <w:highlight w:val="magenta"/>
        </w:rPr>
        <w:t>nmodninger</w:t>
      </w:r>
      <w:r w:rsidR="00C85D62" w:rsidRPr="008F3ED8">
        <w:rPr>
          <w:highlight w:val="magenta"/>
        </w:rPr>
        <w:t>:</w:t>
      </w:r>
    </w:p>
    <w:p w:rsidR="00EA1E24" w:rsidRPr="008F3ED8" w:rsidRDefault="00DB56B3" w:rsidP="00250FC4">
      <w:pPr>
        <w:pStyle w:val="BodyText1"/>
        <w:numPr>
          <w:ilvl w:val="0"/>
          <w:numId w:val="26"/>
        </w:numPr>
        <w:rPr>
          <w:highlight w:val="magenta"/>
        </w:rPr>
      </w:pPr>
      <w:proofErr w:type="spellStart"/>
      <w:r w:rsidRPr="008F3ED8">
        <w:rPr>
          <w:highlight w:val="magenta"/>
        </w:rPr>
        <w:t>TilProevetagerTidTilJordproever</w:t>
      </w:r>
      <w:proofErr w:type="spellEnd"/>
      <w:r w:rsidRPr="008F3ED8">
        <w:rPr>
          <w:highlight w:val="magenta"/>
        </w:rPr>
        <w:t xml:space="preserve"> (</w:t>
      </w:r>
      <w:proofErr w:type="spellStart"/>
      <w:r w:rsidRPr="008F3ED8">
        <w:rPr>
          <w:highlight w:val="magenta"/>
        </w:rPr>
        <w:t>TilProevetagerTidTilJordproever</w:t>
      </w:r>
      <w:proofErr w:type="spellEnd"/>
      <w:r w:rsidRPr="008F3ED8">
        <w:rPr>
          <w:highlight w:val="magenta"/>
        </w:rPr>
        <w:t>)</w:t>
      </w:r>
      <w:r w:rsidR="00250FC4" w:rsidRPr="008F3ED8">
        <w:rPr>
          <w:b/>
          <w:highlight w:val="magenta"/>
        </w:rPr>
        <w:br/>
      </w:r>
      <w:r w:rsidRPr="008F3ED8">
        <w:rPr>
          <w:highlight w:val="magenta"/>
        </w:rPr>
        <w:t xml:space="preserve">Sendes til: </w:t>
      </w:r>
      <w:r w:rsidR="00250FC4" w:rsidRPr="008F3ED8">
        <w:rPr>
          <w:highlight w:val="magenta"/>
        </w:rPr>
        <w:t>Alle personer med rollen Prøvetager og Pladsmand knyttet til Jordmodtageren.</w:t>
      </w:r>
    </w:p>
    <w:p w:rsidR="00250FC4" w:rsidRPr="008F3ED8" w:rsidRDefault="00EA1E24" w:rsidP="00EA1E24">
      <w:pPr>
        <w:pStyle w:val="BodyText1"/>
        <w:ind w:left="720"/>
        <w:rPr>
          <w:highlight w:val="magenta"/>
        </w:rPr>
      </w:pPr>
      <w:r w:rsidRPr="008F3ED8">
        <w:rPr>
          <w:highlight w:val="magenta"/>
        </w:rPr>
        <w:t xml:space="preserve">Indholdet (opbygningen) af e-mailen, der sendes, kan ses </w:t>
      </w:r>
      <w:hyperlink w:anchor="_TilProeveTagerTidTilJordproever" w:history="1">
        <w:r w:rsidRPr="008F3ED8">
          <w:rPr>
            <w:rStyle w:val="Hyperlink"/>
            <w:highlight w:val="magenta"/>
          </w:rPr>
          <w:t>her</w:t>
        </w:r>
      </w:hyperlink>
      <w:r w:rsidRPr="008F3ED8">
        <w:rPr>
          <w:highlight w:val="magenta"/>
        </w:rPr>
        <w:t>.</w:t>
      </w:r>
    </w:p>
    <w:p w:rsidR="00C85D62" w:rsidRPr="008F3ED8" w:rsidRDefault="00250FC4" w:rsidP="00C85D62">
      <w:pPr>
        <w:pStyle w:val="BodyText1"/>
        <w:rPr>
          <w:highlight w:val="magenta"/>
        </w:rPr>
      </w:pPr>
      <w:r w:rsidRPr="008F3ED8">
        <w:rPr>
          <w:b/>
          <w:highlight w:val="magenta"/>
        </w:rPr>
        <w:t>U</w:t>
      </w:r>
      <w:r w:rsidR="00C85D62" w:rsidRPr="008F3ED8">
        <w:rPr>
          <w:b/>
          <w:highlight w:val="magenta"/>
        </w:rPr>
        <w:t>nderretninger</w:t>
      </w:r>
      <w:r w:rsidR="00C85D62" w:rsidRPr="008F3ED8">
        <w:rPr>
          <w:highlight w:val="magenta"/>
        </w:rPr>
        <w:t>:</w:t>
      </w:r>
      <w:r w:rsidR="00DB56B3" w:rsidRPr="008F3ED8">
        <w:rPr>
          <w:highlight w:val="magenta"/>
        </w:rPr>
        <w:br/>
        <w:t>Ingen</w:t>
      </w:r>
    </w:p>
    <w:p w:rsidR="0054386A" w:rsidRPr="008F3ED8" w:rsidRDefault="0054386A" w:rsidP="0054386A">
      <w:pPr>
        <w:pStyle w:val="Heading3"/>
        <w:rPr>
          <w:i w:val="0"/>
          <w:highlight w:val="magenta"/>
        </w:rPr>
      </w:pPr>
      <w:bookmarkStart w:id="75" w:name="_Case_9:_Oprettelse"/>
      <w:bookmarkStart w:id="76" w:name="_Toc459379125"/>
      <w:bookmarkEnd w:id="75"/>
      <w:r w:rsidRPr="008F3ED8">
        <w:rPr>
          <w:i w:val="0"/>
          <w:highlight w:val="magenta"/>
        </w:rPr>
        <w:t>Case 9:</w:t>
      </w:r>
      <w:r w:rsidRPr="008F3ED8">
        <w:rPr>
          <w:highlight w:val="magenta"/>
        </w:rPr>
        <w:t xml:space="preserve"> </w:t>
      </w:r>
      <w:r w:rsidRPr="008F3ED8">
        <w:rPr>
          <w:i w:val="0"/>
          <w:highlight w:val="magenta"/>
        </w:rPr>
        <w:t>Oprettelse af betaler ved opret anmeldelse</w:t>
      </w:r>
      <w:bookmarkEnd w:id="76"/>
    </w:p>
    <w:p w:rsidR="00250FC4" w:rsidRPr="008F3ED8" w:rsidRDefault="0054386A" w:rsidP="00AA187A">
      <w:pPr>
        <w:pStyle w:val="BodyText1"/>
        <w:rPr>
          <w:highlight w:val="magenta"/>
        </w:rPr>
      </w:pPr>
      <w:r w:rsidRPr="008F3ED8">
        <w:rPr>
          <w:highlight w:val="magenta"/>
        </w:rPr>
        <w:t>Når</w:t>
      </w:r>
      <w:r w:rsidR="00A85BA3" w:rsidRPr="008F3ED8">
        <w:rPr>
          <w:highlight w:val="magenta"/>
        </w:rPr>
        <w:t xml:space="preserve"> anmelder opretter en betaler</w:t>
      </w:r>
      <w:r w:rsidRPr="008F3ED8">
        <w:rPr>
          <w:highlight w:val="magenta"/>
        </w:rPr>
        <w:t xml:space="preserve"> i forbindelse med oprette</w:t>
      </w:r>
      <w:r w:rsidR="00A85BA3" w:rsidRPr="008F3ED8">
        <w:rPr>
          <w:highlight w:val="magenta"/>
        </w:rPr>
        <w:t>lse</w:t>
      </w:r>
      <w:r w:rsidRPr="008F3ED8">
        <w:rPr>
          <w:highlight w:val="magenta"/>
        </w:rPr>
        <w:t>s af en anmeldelse</w:t>
      </w:r>
      <w:r w:rsidR="00AA187A" w:rsidRPr="008F3ED8">
        <w:rPr>
          <w:highlight w:val="magenta"/>
        </w:rPr>
        <w:t>, sendes</w:t>
      </w:r>
      <w:r w:rsidR="00A85BA3" w:rsidRPr="008F3ED8">
        <w:rPr>
          <w:highlight w:val="magenta"/>
        </w:rPr>
        <w:t xml:space="preserve"> </w:t>
      </w:r>
      <w:r w:rsidR="00AA187A" w:rsidRPr="008F3ED8">
        <w:rPr>
          <w:highlight w:val="magenta"/>
        </w:rPr>
        <w:t xml:space="preserve">følgende </w:t>
      </w:r>
    </w:p>
    <w:p w:rsidR="00C926CE" w:rsidRPr="008F3ED8" w:rsidRDefault="00250FC4" w:rsidP="00AA187A">
      <w:pPr>
        <w:pStyle w:val="BodyText1"/>
        <w:rPr>
          <w:b/>
          <w:highlight w:val="magenta"/>
        </w:rPr>
      </w:pPr>
      <w:r w:rsidRPr="008F3ED8">
        <w:rPr>
          <w:b/>
          <w:highlight w:val="magenta"/>
        </w:rPr>
        <w:t>A</w:t>
      </w:r>
      <w:r w:rsidR="00AA187A" w:rsidRPr="008F3ED8">
        <w:rPr>
          <w:b/>
          <w:highlight w:val="magenta"/>
        </w:rPr>
        <w:t>nmodninger:</w:t>
      </w:r>
    </w:p>
    <w:p w:rsidR="00AA187A" w:rsidRPr="008F3ED8" w:rsidRDefault="00C926CE" w:rsidP="00C926CE">
      <w:pPr>
        <w:pStyle w:val="BodyText1"/>
        <w:numPr>
          <w:ilvl w:val="0"/>
          <w:numId w:val="23"/>
        </w:numPr>
        <w:rPr>
          <w:highlight w:val="magenta"/>
        </w:rPr>
      </w:pPr>
      <w:proofErr w:type="spellStart"/>
      <w:r w:rsidRPr="008F3ED8">
        <w:rPr>
          <w:highlight w:val="magenta"/>
        </w:rPr>
        <w:t>TilNyBruger</w:t>
      </w:r>
      <w:proofErr w:type="spellEnd"/>
      <w:r w:rsidRPr="008F3ED8">
        <w:rPr>
          <w:highlight w:val="magenta"/>
        </w:rPr>
        <w:t xml:space="preserve"> (</w:t>
      </w:r>
      <w:proofErr w:type="spellStart"/>
      <w:r w:rsidRPr="008F3ED8">
        <w:rPr>
          <w:highlight w:val="magenta"/>
        </w:rPr>
        <w:t>TilNyBruger</w:t>
      </w:r>
      <w:proofErr w:type="spellEnd"/>
      <w:r w:rsidRPr="008F3ED8">
        <w:rPr>
          <w:highlight w:val="magenta"/>
        </w:rPr>
        <w:t>)</w:t>
      </w:r>
      <w:r w:rsidR="001A2BBB" w:rsidRPr="008F3ED8">
        <w:rPr>
          <w:highlight w:val="magenta"/>
        </w:rPr>
        <w:br/>
        <w:t xml:space="preserve">Sendes til: </w:t>
      </w:r>
      <w:r w:rsidR="009D2DDD" w:rsidRPr="008F3ED8">
        <w:rPr>
          <w:highlight w:val="magenta"/>
        </w:rPr>
        <w:t>Betaleren der oprettes</w:t>
      </w:r>
      <w:r w:rsidR="001A2BBB" w:rsidRPr="008F3ED8">
        <w:rPr>
          <w:highlight w:val="magenta"/>
        </w:rPr>
        <w:t>.</w:t>
      </w:r>
    </w:p>
    <w:p w:rsidR="00EA1E24" w:rsidRPr="008F3ED8" w:rsidRDefault="00EA1E24" w:rsidP="00EA1E24">
      <w:pPr>
        <w:pStyle w:val="BodyText1"/>
        <w:ind w:left="720"/>
        <w:rPr>
          <w:highlight w:val="magenta"/>
        </w:rPr>
      </w:pPr>
      <w:r w:rsidRPr="008F3ED8">
        <w:rPr>
          <w:highlight w:val="magenta"/>
        </w:rPr>
        <w:t xml:space="preserve">Indholdet (opbygningen) af e-mailen, der sendes, kan ses </w:t>
      </w:r>
      <w:hyperlink w:anchor="_TilNyBruger" w:history="1">
        <w:r w:rsidRPr="008F3ED8">
          <w:rPr>
            <w:rStyle w:val="Hyperlink"/>
            <w:highlight w:val="magenta"/>
          </w:rPr>
          <w:t>her</w:t>
        </w:r>
      </w:hyperlink>
      <w:r w:rsidRPr="008F3ED8">
        <w:rPr>
          <w:highlight w:val="magenta"/>
        </w:rPr>
        <w:t>.</w:t>
      </w:r>
    </w:p>
    <w:p w:rsidR="00AA187A" w:rsidRPr="008F3ED8" w:rsidRDefault="00C926CE" w:rsidP="00AA187A">
      <w:pPr>
        <w:pStyle w:val="BodyText1"/>
        <w:rPr>
          <w:highlight w:val="magenta"/>
        </w:rPr>
      </w:pPr>
      <w:r w:rsidRPr="008F3ED8">
        <w:rPr>
          <w:highlight w:val="magenta"/>
        </w:rPr>
        <w:br/>
      </w:r>
      <w:r w:rsidR="00250FC4" w:rsidRPr="008F3ED8">
        <w:rPr>
          <w:b/>
          <w:highlight w:val="magenta"/>
        </w:rPr>
        <w:t>U</w:t>
      </w:r>
      <w:r w:rsidR="00AA187A" w:rsidRPr="008F3ED8">
        <w:rPr>
          <w:b/>
          <w:highlight w:val="magenta"/>
        </w:rPr>
        <w:t>nderretninger:</w:t>
      </w:r>
      <w:r w:rsidRPr="008F3ED8">
        <w:rPr>
          <w:highlight w:val="magenta"/>
        </w:rPr>
        <w:br/>
        <w:t>Ingen</w:t>
      </w:r>
    </w:p>
    <w:p w:rsidR="00AA187A" w:rsidRPr="008F3ED8" w:rsidRDefault="00AA187A" w:rsidP="00AA187A">
      <w:pPr>
        <w:pStyle w:val="BodyText1"/>
        <w:rPr>
          <w:highlight w:val="magenta"/>
        </w:rPr>
      </w:pPr>
    </w:p>
    <w:p w:rsidR="006D03AC" w:rsidRPr="008F3ED8" w:rsidRDefault="002531AF" w:rsidP="002531AF">
      <w:pPr>
        <w:pStyle w:val="Heading3"/>
        <w:rPr>
          <w:highlight w:val="magenta"/>
        </w:rPr>
      </w:pPr>
      <w:bookmarkStart w:id="77" w:name="_Case_10:_Tildelingen"/>
      <w:bookmarkStart w:id="78" w:name="_Toc459379126"/>
      <w:bookmarkEnd w:id="77"/>
      <w:r w:rsidRPr="008F3ED8">
        <w:rPr>
          <w:i w:val="0"/>
          <w:highlight w:val="magenta"/>
        </w:rPr>
        <w:t>Case 10:</w:t>
      </w:r>
      <w:r w:rsidRPr="008F3ED8">
        <w:rPr>
          <w:highlight w:val="magenta"/>
        </w:rPr>
        <w:t xml:space="preserve"> </w:t>
      </w:r>
      <w:r w:rsidRPr="008F3ED8">
        <w:rPr>
          <w:i w:val="0"/>
          <w:highlight w:val="magenta"/>
        </w:rPr>
        <w:t>Til</w:t>
      </w:r>
      <w:r w:rsidR="00CB5F00" w:rsidRPr="008F3ED8">
        <w:rPr>
          <w:i w:val="0"/>
          <w:highlight w:val="magenta"/>
        </w:rPr>
        <w:t>delingen af stikprøve til</w:t>
      </w:r>
      <w:r w:rsidRPr="008F3ED8">
        <w:rPr>
          <w:i w:val="0"/>
          <w:highlight w:val="magenta"/>
        </w:rPr>
        <w:t xml:space="preserve"> laboratorium</w:t>
      </w:r>
      <w:bookmarkEnd w:id="78"/>
    </w:p>
    <w:p w:rsidR="00250FC4" w:rsidRPr="008F3ED8" w:rsidRDefault="00570292" w:rsidP="00570292">
      <w:pPr>
        <w:pStyle w:val="BodyText1"/>
        <w:rPr>
          <w:highlight w:val="magenta"/>
        </w:rPr>
      </w:pPr>
      <w:r w:rsidRPr="008F3ED8">
        <w:rPr>
          <w:highlight w:val="magenta"/>
        </w:rPr>
        <w:t xml:space="preserve">Når miljømedarbejderen eller prøvetageren på stikprøvesiden tildeler stikprøven til laboratorium eller når miljømedarbejder tildeler analyse til laboratorium sendes følgende </w:t>
      </w:r>
    </w:p>
    <w:p w:rsidR="00250FC4" w:rsidRPr="008F3ED8" w:rsidRDefault="00250FC4" w:rsidP="00570292">
      <w:pPr>
        <w:pStyle w:val="BodyText1"/>
        <w:rPr>
          <w:b/>
          <w:highlight w:val="magenta"/>
        </w:rPr>
      </w:pPr>
      <w:r w:rsidRPr="008F3ED8">
        <w:rPr>
          <w:b/>
          <w:highlight w:val="magenta"/>
        </w:rPr>
        <w:t>A</w:t>
      </w:r>
      <w:r w:rsidR="005E00CF" w:rsidRPr="008F3ED8">
        <w:rPr>
          <w:b/>
          <w:highlight w:val="magenta"/>
        </w:rPr>
        <w:t>nmodning</w:t>
      </w:r>
      <w:r w:rsidR="00376A86" w:rsidRPr="008F3ED8">
        <w:rPr>
          <w:b/>
          <w:highlight w:val="magenta"/>
        </w:rPr>
        <w:t>er</w:t>
      </w:r>
      <w:r w:rsidR="00CB5F00" w:rsidRPr="008F3ED8">
        <w:rPr>
          <w:b/>
          <w:highlight w:val="magenta"/>
        </w:rPr>
        <w:t xml:space="preserve">: </w:t>
      </w:r>
    </w:p>
    <w:p w:rsidR="008A299E" w:rsidRPr="008F3ED8" w:rsidRDefault="00CB5F00" w:rsidP="00250FC4">
      <w:pPr>
        <w:pStyle w:val="BodyText1"/>
        <w:numPr>
          <w:ilvl w:val="0"/>
          <w:numId w:val="27"/>
        </w:numPr>
        <w:rPr>
          <w:highlight w:val="magenta"/>
        </w:rPr>
      </w:pPr>
      <w:proofErr w:type="spellStart"/>
      <w:r w:rsidRPr="008F3ED8">
        <w:rPr>
          <w:highlight w:val="magenta"/>
        </w:rPr>
        <w:lastRenderedPageBreak/>
        <w:t>TilLabProeveSkalAnalyses</w:t>
      </w:r>
      <w:proofErr w:type="spellEnd"/>
      <w:r w:rsidR="00250FC4" w:rsidRPr="008F3ED8">
        <w:rPr>
          <w:highlight w:val="magenta"/>
        </w:rPr>
        <w:br/>
      </w:r>
      <w:r w:rsidR="008A299E" w:rsidRPr="008F3ED8">
        <w:rPr>
          <w:highlight w:val="magenta"/>
        </w:rPr>
        <w:t xml:space="preserve">Sendes til: </w:t>
      </w:r>
      <w:r w:rsidR="009D2DDD" w:rsidRPr="008F3ED8">
        <w:rPr>
          <w:highlight w:val="magenta"/>
        </w:rPr>
        <w:t>Alle personer med rollen Laboratorium knyttet til Jordmodt</w:t>
      </w:r>
      <w:r w:rsidR="009D2DDD" w:rsidRPr="008F3ED8">
        <w:rPr>
          <w:highlight w:val="magenta"/>
        </w:rPr>
        <w:t>a</w:t>
      </w:r>
      <w:r w:rsidR="009D2DDD" w:rsidRPr="008F3ED8">
        <w:rPr>
          <w:highlight w:val="magenta"/>
        </w:rPr>
        <w:t>geren.</w:t>
      </w:r>
    </w:p>
    <w:p w:rsidR="008A169E" w:rsidRPr="008F3ED8" w:rsidRDefault="008A169E" w:rsidP="008A169E">
      <w:pPr>
        <w:pStyle w:val="BodyText1"/>
        <w:ind w:left="720"/>
        <w:rPr>
          <w:highlight w:val="magenta"/>
        </w:rPr>
      </w:pPr>
      <w:r w:rsidRPr="008F3ED8">
        <w:rPr>
          <w:highlight w:val="magenta"/>
        </w:rPr>
        <w:t xml:space="preserve">Indholdet (opbygningen) af e-mailen, der sendes, kan ses </w:t>
      </w:r>
      <w:hyperlink w:anchor="_TilLabProeveSkalAnalyses" w:history="1">
        <w:r w:rsidRPr="008F3ED8">
          <w:rPr>
            <w:rStyle w:val="Hyperlink"/>
            <w:highlight w:val="magenta"/>
          </w:rPr>
          <w:t>her</w:t>
        </w:r>
      </w:hyperlink>
      <w:r w:rsidRPr="008F3ED8">
        <w:rPr>
          <w:highlight w:val="magenta"/>
        </w:rPr>
        <w:t>.</w:t>
      </w:r>
    </w:p>
    <w:p w:rsidR="008A169E" w:rsidRPr="008F3ED8" w:rsidRDefault="008A169E" w:rsidP="008A169E">
      <w:pPr>
        <w:pStyle w:val="BodyText1"/>
        <w:ind w:left="720"/>
        <w:rPr>
          <w:highlight w:val="magenta"/>
        </w:rPr>
      </w:pPr>
    </w:p>
    <w:p w:rsidR="00250FC4" w:rsidRPr="008F3ED8" w:rsidRDefault="00250FC4" w:rsidP="00250FC4">
      <w:pPr>
        <w:pStyle w:val="BodyText1"/>
        <w:rPr>
          <w:highlight w:val="magenta"/>
        </w:rPr>
      </w:pPr>
      <w:r w:rsidRPr="008F3ED8">
        <w:rPr>
          <w:b/>
          <w:highlight w:val="magenta"/>
        </w:rPr>
        <w:t>Underretninger:</w:t>
      </w:r>
      <w:r w:rsidRPr="008F3ED8">
        <w:rPr>
          <w:highlight w:val="magenta"/>
        </w:rPr>
        <w:br/>
        <w:t>Ingen</w:t>
      </w:r>
    </w:p>
    <w:p w:rsidR="00CB5F00" w:rsidRPr="008F3ED8" w:rsidRDefault="00CB5F00" w:rsidP="00CB5F00">
      <w:pPr>
        <w:pStyle w:val="Heading3"/>
        <w:rPr>
          <w:i w:val="0"/>
          <w:highlight w:val="magenta"/>
        </w:rPr>
      </w:pPr>
      <w:bookmarkStart w:id="79" w:name="_Case_11:"/>
      <w:bookmarkStart w:id="80" w:name="_Case_11:_Opret"/>
      <w:bookmarkStart w:id="81" w:name="_Toc459379127"/>
      <w:bookmarkEnd w:id="79"/>
      <w:bookmarkEnd w:id="80"/>
      <w:r w:rsidRPr="008F3ED8">
        <w:rPr>
          <w:i w:val="0"/>
          <w:highlight w:val="magenta"/>
        </w:rPr>
        <w:t>Case 11:</w:t>
      </w:r>
      <w:r w:rsidR="000B0A61" w:rsidRPr="008F3ED8">
        <w:rPr>
          <w:i w:val="0"/>
          <w:highlight w:val="magenta"/>
        </w:rPr>
        <w:t xml:space="preserve"> </w:t>
      </w:r>
      <w:r w:rsidR="00DE7A57" w:rsidRPr="008F3ED8">
        <w:rPr>
          <w:i w:val="0"/>
          <w:highlight w:val="magenta"/>
        </w:rPr>
        <w:t>Anmeldelse sendes til rådgiver</w:t>
      </w:r>
      <w:bookmarkEnd w:id="81"/>
    </w:p>
    <w:p w:rsidR="00CB5F00" w:rsidRPr="008F3ED8" w:rsidRDefault="00DE7A57" w:rsidP="002531AF">
      <w:pPr>
        <w:pStyle w:val="BodyText1"/>
        <w:rPr>
          <w:highlight w:val="magenta"/>
        </w:rPr>
      </w:pPr>
      <w:r w:rsidRPr="008F3ED8">
        <w:rPr>
          <w:highlight w:val="magenta"/>
        </w:rPr>
        <w:t>Når anmeldelse sendes til rådgiver sendes følgende</w:t>
      </w:r>
    </w:p>
    <w:p w:rsidR="00DE7A57" w:rsidRPr="008F3ED8" w:rsidRDefault="00DE7A57" w:rsidP="002531AF">
      <w:pPr>
        <w:pStyle w:val="BodyText1"/>
        <w:rPr>
          <w:b/>
          <w:highlight w:val="magenta"/>
        </w:rPr>
      </w:pPr>
      <w:r w:rsidRPr="008F3ED8">
        <w:rPr>
          <w:b/>
          <w:highlight w:val="magenta"/>
        </w:rPr>
        <w:t>Anmodning</w:t>
      </w:r>
      <w:r w:rsidR="00376A86" w:rsidRPr="008F3ED8">
        <w:rPr>
          <w:b/>
          <w:highlight w:val="magenta"/>
        </w:rPr>
        <w:t>er</w:t>
      </w:r>
      <w:r w:rsidRPr="008F3ED8">
        <w:rPr>
          <w:b/>
          <w:highlight w:val="magenta"/>
        </w:rPr>
        <w:t>:</w:t>
      </w:r>
    </w:p>
    <w:p w:rsidR="00DE7A57" w:rsidRPr="008F3ED8" w:rsidRDefault="00DE7A57" w:rsidP="00DE7A57">
      <w:pPr>
        <w:pStyle w:val="BodyText1"/>
        <w:numPr>
          <w:ilvl w:val="0"/>
          <w:numId w:val="29"/>
        </w:numPr>
        <w:rPr>
          <w:highlight w:val="magenta"/>
        </w:rPr>
      </w:pPr>
      <w:proofErr w:type="spellStart"/>
      <w:r w:rsidRPr="008F3ED8">
        <w:rPr>
          <w:highlight w:val="magenta"/>
        </w:rPr>
        <w:t>TilRaadgiver</w:t>
      </w:r>
      <w:proofErr w:type="spellEnd"/>
      <w:r w:rsidRPr="008F3ED8">
        <w:rPr>
          <w:highlight w:val="magenta"/>
        </w:rPr>
        <w:br/>
        <w:t>Sendes til: Rådgiveren som er blevet angivet.</w:t>
      </w:r>
    </w:p>
    <w:p w:rsidR="008A169E" w:rsidRPr="008F3ED8" w:rsidRDefault="008A169E" w:rsidP="008A169E">
      <w:pPr>
        <w:pStyle w:val="BodyText1"/>
        <w:ind w:left="720"/>
        <w:rPr>
          <w:highlight w:val="magenta"/>
        </w:rPr>
      </w:pPr>
      <w:r w:rsidRPr="008F3ED8">
        <w:rPr>
          <w:highlight w:val="magenta"/>
        </w:rPr>
        <w:t xml:space="preserve">Indholdet (opbygningen) af e-mailen, der sendes, kan ses </w:t>
      </w:r>
      <w:hyperlink w:anchor="_TilRaadgiver" w:history="1">
        <w:r w:rsidRPr="008F3ED8">
          <w:rPr>
            <w:rStyle w:val="Hyperlink"/>
            <w:highlight w:val="magenta"/>
          </w:rPr>
          <w:t>her</w:t>
        </w:r>
      </w:hyperlink>
      <w:r w:rsidRPr="008F3ED8">
        <w:rPr>
          <w:highlight w:val="magenta"/>
        </w:rPr>
        <w:t>.</w:t>
      </w:r>
    </w:p>
    <w:p w:rsidR="00DE7A57" w:rsidRPr="008F3ED8" w:rsidRDefault="00DE7A57" w:rsidP="002531AF">
      <w:pPr>
        <w:pStyle w:val="BodyText1"/>
        <w:rPr>
          <w:highlight w:val="magenta"/>
        </w:rPr>
      </w:pPr>
      <w:r w:rsidRPr="008F3ED8">
        <w:rPr>
          <w:b/>
          <w:highlight w:val="magenta"/>
        </w:rPr>
        <w:t>Underretning</w:t>
      </w:r>
      <w:r w:rsidR="00376A86" w:rsidRPr="008F3ED8">
        <w:rPr>
          <w:b/>
          <w:highlight w:val="magenta"/>
        </w:rPr>
        <w:t>er</w:t>
      </w:r>
      <w:r w:rsidRPr="008F3ED8">
        <w:rPr>
          <w:b/>
          <w:highlight w:val="magenta"/>
        </w:rPr>
        <w:t>:</w:t>
      </w:r>
      <w:r w:rsidRPr="008F3ED8">
        <w:rPr>
          <w:highlight w:val="magenta"/>
        </w:rPr>
        <w:br/>
        <w:t>Ingen</w:t>
      </w:r>
    </w:p>
    <w:p w:rsidR="00376A86" w:rsidRPr="008F3ED8" w:rsidRDefault="00376A86" w:rsidP="00376A86">
      <w:pPr>
        <w:pStyle w:val="Heading3"/>
        <w:rPr>
          <w:i w:val="0"/>
          <w:highlight w:val="magenta"/>
        </w:rPr>
      </w:pPr>
      <w:bookmarkStart w:id="82" w:name="_Case_12:_Anmeldelsen"/>
      <w:bookmarkStart w:id="83" w:name="_Toc459379128"/>
      <w:bookmarkEnd w:id="82"/>
      <w:r w:rsidRPr="008F3ED8">
        <w:rPr>
          <w:i w:val="0"/>
          <w:highlight w:val="magenta"/>
        </w:rPr>
        <w:t>Case 12: Anmeldelsen afsluttes</w:t>
      </w:r>
      <w:bookmarkEnd w:id="83"/>
      <w:r w:rsidRPr="008F3ED8">
        <w:rPr>
          <w:i w:val="0"/>
          <w:highlight w:val="magenta"/>
        </w:rPr>
        <w:t xml:space="preserve"> </w:t>
      </w:r>
    </w:p>
    <w:p w:rsidR="00376A86" w:rsidRPr="008F3ED8" w:rsidRDefault="00376A86" w:rsidP="00376A86">
      <w:pPr>
        <w:pStyle w:val="BodyText1"/>
        <w:rPr>
          <w:highlight w:val="magenta"/>
        </w:rPr>
      </w:pPr>
      <w:r w:rsidRPr="008F3ED8">
        <w:rPr>
          <w:highlight w:val="magenta"/>
        </w:rPr>
        <w:t>Når anmeldelsen afsluttes sendes følgende</w:t>
      </w:r>
    </w:p>
    <w:p w:rsidR="00376A86" w:rsidRPr="008F3ED8" w:rsidRDefault="00376A86" w:rsidP="00412955">
      <w:pPr>
        <w:pStyle w:val="BodyText1"/>
        <w:rPr>
          <w:highlight w:val="magenta"/>
        </w:rPr>
      </w:pPr>
      <w:r w:rsidRPr="008F3ED8">
        <w:rPr>
          <w:b/>
          <w:highlight w:val="magenta"/>
        </w:rPr>
        <w:t>Anmodninger:</w:t>
      </w:r>
      <w:r w:rsidR="00412955" w:rsidRPr="008F3ED8">
        <w:rPr>
          <w:b/>
          <w:highlight w:val="magenta"/>
        </w:rPr>
        <w:br/>
      </w:r>
      <w:r w:rsidR="00412955" w:rsidRPr="008F3ED8">
        <w:rPr>
          <w:highlight w:val="magenta"/>
        </w:rPr>
        <w:t>Ingen</w:t>
      </w:r>
      <w:r w:rsidRPr="008F3ED8">
        <w:rPr>
          <w:highlight w:val="magenta"/>
        </w:rPr>
        <w:t xml:space="preserve"> </w:t>
      </w:r>
    </w:p>
    <w:p w:rsidR="00412955" w:rsidRPr="008F3ED8" w:rsidRDefault="00376A86" w:rsidP="00412955">
      <w:pPr>
        <w:pStyle w:val="BodyText1"/>
        <w:rPr>
          <w:b/>
          <w:highlight w:val="magenta"/>
        </w:rPr>
      </w:pPr>
      <w:r w:rsidRPr="008F3ED8">
        <w:rPr>
          <w:b/>
          <w:highlight w:val="magenta"/>
        </w:rPr>
        <w:t>Underretninger:</w:t>
      </w:r>
    </w:p>
    <w:p w:rsidR="00376A86" w:rsidRPr="008F3ED8" w:rsidRDefault="00412955" w:rsidP="00412955">
      <w:pPr>
        <w:pStyle w:val="BodyText1"/>
        <w:numPr>
          <w:ilvl w:val="0"/>
          <w:numId w:val="31"/>
        </w:numPr>
        <w:rPr>
          <w:highlight w:val="magenta"/>
        </w:rPr>
      </w:pPr>
      <w:proofErr w:type="spellStart"/>
      <w:r w:rsidRPr="008F3ED8">
        <w:rPr>
          <w:highlight w:val="magenta"/>
        </w:rPr>
        <w:t>AfslutAnmeldelse</w:t>
      </w:r>
      <w:proofErr w:type="spellEnd"/>
      <w:r w:rsidRPr="008F3ED8">
        <w:rPr>
          <w:highlight w:val="magenta"/>
        </w:rPr>
        <w:br/>
        <w:t>Sendes til:</w:t>
      </w:r>
      <w:r w:rsidR="00E20D43" w:rsidRPr="008F3ED8">
        <w:rPr>
          <w:highlight w:val="magenta"/>
        </w:rPr>
        <w:t xml:space="preserve"> Anmelder, Betaler, Transportør og Interessenter</w:t>
      </w:r>
    </w:p>
    <w:p w:rsidR="008A169E" w:rsidRPr="008F3ED8" w:rsidRDefault="008A169E" w:rsidP="008A169E">
      <w:pPr>
        <w:pStyle w:val="BodyText1"/>
        <w:ind w:left="720"/>
        <w:rPr>
          <w:highlight w:val="magenta"/>
        </w:rPr>
      </w:pPr>
      <w:r w:rsidRPr="008F3ED8">
        <w:rPr>
          <w:highlight w:val="magenta"/>
        </w:rPr>
        <w:t xml:space="preserve">Indholdet (opbygningen) af e-mailen, der sendes, kan ses </w:t>
      </w:r>
      <w:hyperlink w:anchor="_Afslut_anmeldelse" w:history="1">
        <w:r w:rsidRPr="008F3ED8">
          <w:rPr>
            <w:rStyle w:val="Hyperlink"/>
            <w:highlight w:val="magenta"/>
          </w:rPr>
          <w:t>her</w:t>
        </w:r>
      </w:hyperlink>
      <w:r w:rsidRPr="008F3ED8">
        <w:rPr>
          <w:highlight w:val="magenta"/>
        </w:rPr>
        <w:t>.</w:t>
      </w:r>
    </w:p>
    <w:p w:rsidR="0056798C" w:rsidRPr="008F3ED8" w:rsidRDefault="0056798C" w:rsidP="0056798C">
      <w:pPr>
        <w:pStyle w:val="BodyText1"/>
        <w:rPr>
          <w:highlight w:val="magenta"/>
        </w:rPr>
      </w:pPr>
    </w:p>
    <w:p w:rsidR="0056798C" w:rsidRPr="008F3ED8" w:rsidRDefault="00381D6F" w:rsidP="0056798C">
      <w:pPr>
        <w:pStyle w:val="Heading3"/>
        <w:rPr>
          <w:i w:val="0"/>
          <w:highlight w:val="magenta"/>
        </w:rPr>
      </w:pPr>
      <w:bookmarkStart w:id="84" w:name="_Case_13:_En"/>
      <w:bookmarkStart w:id="85" w:name="_Toc459379129"/>
      <w:bookmarkEnd w:id="84"/>
      <w:r w:rsidRPr="008F3ED8">
        <w:rPr>
          <w:i w:val="0"/>
          <w:highlight w:val="magenta"/>
        </w:rPr>
        <w:t>Case 13: En revision af en</w:t>
      </w:r>
      <w:r>
        <w:rPr>
          <w:i w:val="0"/>
          <w:highlight w:val="magenta"/>
        </w:rPr>
        <w:t xml:space="preserve"> anmeldelse</w:t>
      </w:r>
      <w:r w:rsidRPr="008F3ED8">
        <w:rPr>
          <w:i w:val="0"/>
          <w:highlight w:val="magenta"/>
        </w:rPr>
        <w:t xml:space="preserve"> bliver aktiv</w:t>
      </w:r>
      <w:bookmarkEnd w:id="85"/>
      <w:r w:rsidRPr="008F3ED8">
        <w:rPr>
          <w:i w:val="0"/>
          <w:highlight w:val="magenta"/>
        </w:rPr>
        <w:t xml:space="preserve"> </w:t>
      </w:r>
    </w:p>
    <w:p w:rsidR="004D09CA" w:rsidRPr="008F3ED8" w:rsidRDefault="0056798C" w:rsidP="0056798C">
      <w:pPr>
        <w:pStyle w:val="BodyText1"/>
        <w:rPr>
          <w:highlight w:val="magenta"/>
        </w:rPr>
      </w:pPr>
      <w:r w:rsidRPr="008F3ED8">
        <w:rPr>
          <w:highlight w:val="magenta"/>
        </w:rPr>
        <w:t xml:space="preserve">Når en revision af </w:t>
      </w:r>
      <w:r w:rsidR="004D09CA" w:rsidRPr="008F3ED8">
        <w:rPr>
          <w:highlight w:val="magenta"/>
        </w:rPr>
        <w:t xml:space="preserve">en </w:t>
      </w:r>
      <w:r w:rsidRPr="008F3ED8">
        <w:rPr>
          <w:highlight w:val="magenta"/>
        </w:rPr>
        <w:t>anmeldelse bliver aktiv</w:t>
      </w:r>
      <w:r w:rsidR="004D09CA" w:rsidRPr="008F3ED8">
        <w:rPr>
          <w:highlight w:val="magenta"/>
        </w:rPr>
        <w:t xml:space="preserve">, hvilket vil sige når </w:t>
      </w:r>
    </w:p>
    <w:p w:rsidR="004D09CA" w:rsidRPr="008F3ED8" w:rsidRDefault="004D09CA" w:rsidP="004D09CA">
      <w:pPr>
        <w:pStyle w:val="BodyText1"/>
        <w:numPr>
          <w:ilvl w:val="0"/>
          <w:numId w:val="13"/>
        </w:numPr>
        <w:rPr>
          <w:highlight w:val="magenta"/>
        </w:rPr>
      </w:pPr>
      <w:r w:rsidRPr="008F3ED8">
        <w:rPr>
          <w:highlight w:val="magenta"/>
        </w:rPr>
        <w:t xml:space="preserve">Betaler har accepteret betalingen, </w:t>
      </w:r>
    </w:p>
    <w:p w:rsidR="004D09CA" w:rsidRPr="008F3ED8" w:rsidRDefault="004D09CA" w:rsidP="004D09CA">
      <w:pPr>
        <w:pStyle w:val="BodyText1"/>
        <w:numPr>
          <w:ilvl w:val="0"/>
          <w:numId w:val="13"/>
        </w:numPr>
        <w:rPr>
          <w:highlight w:val="magenta"/>
        </w:rPr>
      </w:pPr>
      <w:r w:rsidRPr="008F3ED8">
        <w:rPr>
          <w:highlight w:val="magenta"/>
        </w:rPr>
        <w:lastRenderedPageBreak/>
        <w:t xml:space="preserve">Jordmodtager har accepteret anmeldelsen, </w:t>
      </w:r>
    </w:p>
    <w:p w:rsidR="004D09CA" w:rsidRPr="008F3ED8" w:rsidRDefault="004D09CA" w:rsidP="0056798C">
      <w:pPr>
        <w:pStyle w:val="BodyText1"/>
        <w:numPr>
          <w:ilvl w:val="0"/>
          <w:numId w:val="13"/>
        </w:numPr>
        <w:rPr>
          <w:highlight w:val="magenta"/>
        </w:rPr>
      </w:pPr>
      <w:r w:rsidRPr="008F3ED8">
        <w:rPr>
          <w:highlight w:val="magenta"/>
        </w:rPr>
        <w:t>Kommunen har accepteret anmeldelsen</w:t>
      </w:r>
    </w:p>
    <w:p w:rsidR="0056798C" w:rsidRPr="008F3ED8" w:rsidRDefault="0056798C" w:rsidP="0056798C">
      <w:pPr>
        <w:pStyle w:val="BodyText1"/>
        <w:rPr>
          <w:highlight w:val="magenta"/>
        </w:rPr>
      </w:pPr>
      <w:r w:rsidRPr="008F3ED8">
        <w:rPr>
          <w:highlight w:val="magenta"/>
        </w:rPr>
        <w:t xml:space="preserve"> sendes følgende</w:t>
      </w:r>
    </w:p>
    <w:p w:rsidR="0056798C" w:rsidRPr="008F3ED8" w:rsidRDefault="0056798C" w:rsidP="0056798C">
      <w:pPr>
        <w:pStyle w:val="BodyText1"/>
        <w:rPr>
          <w:highlight w:val="magenta"/>
        </w:rPr>
      </w:pPr>
      <w:r w:rsidRPr="008F3ED8">
        <w:rPr>
          <w:b/>
          <w:highlight w:val="magenta"/>
        </w:rPr>
        <w:t>Anmodninger:</w:t>
      </w:r>
      <w:r w:rsidRPr="008F3ED8">
        <w:rPr>
          <w:b/>
          <w:highlight w:val="magenta"/>
        </w:rPr>
        <w:br/>
      </w:r>
      <w:r w:rsidRPr="008F3ED8">
        <w:rPr>
          <w:highlight w:val="magenta"/>
        </w:rPr>
        <w:t xml:space="preserve">Ingen </w:t>
      </w:r>
    </w:p>
    <w:p w:rsidR="0056798C" w:rsidRPr="008F3ED8" w:rsidRDefault="0056798C" w:rsidP="0056798C">
      <w:pPr>
        <w:pStyle w:val="BodyText1"/>
        <w:rPr>
          <w:b/>
          <w:highlight w:val="magenta"/>
        </w:rPr>
      </w:pPr>
      <w:r w:rsidRPr="008F3ED8">
        <w:rPr>
          <w:b/>
          <w:highlight w:val="magenta"/>
        </w:rPr>
        <w:t>Underretninger:</w:t>
      </w:r>
    </w:p>
    <w:p w:rsidR="00376A86" w:rsidRPr="008F3ED8" w:rsidRDefault="0056798C" w:rsidP="0056798C">
      <w:pPr>
        <w:pStyle w:val="BodyText1"/>
        <w:numPr>
          <w:ilvl w:val="0"/>
          <w:numId w:val="32"/>
        </w:numPr>
        <w:rPr>
          <w:highlight w:val="magenta"/>
        </w:rPr>
      </w:pPr>
      <w:proofErr w:type="spellStart"/>
      <w:r w:rsidRPr="008F3ED8">
        <w:rPr>
          <w:highlight w:val="magenta"/>
        </w:rPr>
        <w:t>AktivRevideretAnmeldelse</w:t>
      </w:r>
      <w:proofErr w:type="spellEnd"/>
      <w:r w:rsidRPr="008F3ED8">
        <w:rPr>
          <w:highlight w:val="magenta"/>
        </w:rPr>
        <w:br/>
        <w:t>Sendes til: Anmelder, Betaler, Transportør og Interessenter</w:t>
      </w:r>
      <w:r w:rsidR="00C967D3" w:rsidRPr="008F3ED8">
        <w:rPr>
          <w:highlight w:val="magenta"/>
        </w:rPr>
        <w:br/>
        <w:t xml:space="preserve">Indholdet (opbygningen) af e-mailen, der sendes, kan ses </w:t>
      </w:r>
      <w:hyperlink w:anchor="_AktivRevideretAnmeldelse" w:history="1">
        <w:r w:rsidR="00C967D3" w:rsidRPr="008F3ED8">
          <w:rPr>
            <w:rStyle w:val="Hyperlink"/>
            <w:highlight w:val="magenta"/>
          </w:rPr>
          <w:t>her</w:t>
        </w:r>
      </w:hyperlink>
      <w:r w:rsidR="00C967D3" w:rsidRPr="008F3ED8">
        <w:rPr>
          <w:highlight w:val="magenta"/>
        </w:rPr>
        <w:t>.</w:t>
      </w:r>
    </w:p>
    <w:p w:rsidR="0056798C" w:rsidRPr="008F3ED8" w:rsidRDefault="0056798C" w:rsidP="0056798C">
      <w:pPr>
        <w:pStyle w:val="BodyText1"/>
        <w:rPr>
          <w:highlight w:val="magenta"/>
        </w:rPr>
      </w:pPr>
    </w:p>
    <w:p w:rsidR="0056798C" w:rsidRPr="008F3ED8" w:rsidRDefault="0056798C" w:rsidP="0056798C">
      <w:pPr>
        <w:pStyle w:val="Heading3"/>
        <w:rPr>
          <w:i w:val="0"/>
          <w:highlight w:val="magenta"/>
        </w:rPr>
      </w:pPr>
      <w:bookmarkStart w:id="86" w:name="_Case_14:_Analyseresultatet"/>
      <w:bookmarkStart w:id="87" w:name="_Toc459379130"/>
      <w:bookmarkEnd w:id="86"/>
      <w:r w:rsidRPr="008F3ED8">
        <w:rPr>
          <w:i w:val="0"/>
          <w:highlight w:val="magenta"/>
        </w:rPr>
        <w:t xml:space="preserve">Case 14: </w:t>
      </w:r>
      <w:r w:rsidR="0086202D" w:rsidRPr="008F3ED8">
        <w:rPr>
          <w:i w:val="0"/>
          <w:highlight w:val="magenta"/>
        </w:rPr>
        <w:t>Analyseresultatet er vurderet af miljømedarbejderen</w:t>
      </w:r>
      <w:bookmarkEnd w:id="87"/>
    </w:p>
    <w:p w:rsidR="0056798C" w:rsidRPr="008F3ED8" w:rsidRDefault="0056798C" w:rsidP="0086202D">
      <w:pPr>
        <w:pStyle w:val="BodyText1"/>
        <w:rPr>
          <w:highlight w:val="magenta"/>
        </w:rPr>
      </w:pPr>
      <w:r w:rsidRPr="008F3ED8">
        <w:rPr>
          <w:highlight w:val="magenta"/>
        </w:rPr>
        <w:t xml:space="preserve">Når </w:t>
      </w:r>
      <w:r w:rsidR="0086202D" w:rsidRPr="008F3ED8">
        <w:rPr>
          <w:highlight w:val="magenta"/>
        </w:rPr>
        <w:t>stikprøven sættes til godkendt eller afvist på stikprøvesiden af miljømeda</w:t>
      </w:r>
      <w:r w:rsidR="0086202D" w:rsidRPr="008F3ED8">
        <w:rPr>
          <w:highlight w:val="magenta"/>
        </w:rPr>
        <w:t>r</w:t>
      </w:r>
      <w:r w:rsidR="0086202D" w:rsidRPr="008F3ED8">
        <w:rPr>
          <w:highlight w:val="magenta"/>
        </w:rPr>
        <w:t>bejderen skal Pladsmanden og Transportøren have besked om jorden kan mo</w:t>
      </w:r>
      <w:r w:rsidR="0086202D" w:rsidRPr="008F3ED8">
        <w:rPr>
          <w:highlight w:val="magenta"/>
        </w:rPr>
        <w:t>d</w:t>
      </w:r>
      <w:r w:rsidR="0086202D" w:rsidRPr="008F3ED8">
        <w:rPr>
          <w:highlight w:val="magenta"/>
        </w:rPr>
        <w:t>tages og båsen må tømmes eller at jorden er afvist og transportøren skal komme og hente jorden.</w:t>
      </w:r>
      <w:r w:rsidR="00C11754" w:rsidRPr="008F3ED8">
        <w:rPr>
          <w:highlight w:val="magenta"/>
        </w:rPr>
        <w:t xml:space="preserve"> </w:t>
      </w:r>
      <w:r w:rsidR="0086202D" w:rsidRPr="008F3ED8">
        <w:rPr>
          <w:highlight w:val="magenta"/>
        </w:rPr>
        <w:t>I disse situationer sendes følgende</w:t>
      </w:r>
    </w:p>
    <w:p w:rsidR="0056798C" w:rsidRPr="008F3ED8" w:rsidRDefault="0056798C" w:rsidP="0056798C">
      <w:pPr>
        <w:pStyle w:val="BodyText1"/>
        <w:rPr>
          <w:b/>
          <w:highlight w:val="magenta"/>
        </w:rPr>
      </w:pPr>
      <w:r w:rsidRPr="008F3ED8">
        <w:rPr>
          <w:b/>
          <w:highlight w:val="magenta"/>
        </w:rPr>
        <w:t>Underretninger:</w:t>
      </w:r>
    </w:p>
    <w:p w:rsidR="002531AF" w:rsidRPr="008F3ED8" w:rsidRDefault="000E140E" w:rsidP="00C11754">
      <w:pPr>
        <w:pStyle w:val="BodyText1"/>
        <w:numPr>
          <w:ilvl w:val="0"/>
          <w:numId w:val="33"/>
        </w:numPr>
        <w:rPr>
          <w:highlight w:val="magenta"/>
        </w:rPr>
      </w:pPr>
      <w:proofErr w:type="spellStart"/>
      <w:r w:rsidRPr="008F3ED8">
        <w:rPr>
          <w:szCs w:val="16"/>
          <w:highlight w:val="magenta"/>
        </w:rPr>
        <w:t>TilPladsmandNytOmStikproeve</w:t>
      </w:r>
      <w:proofErr w:type="spellEnd"/>
      <w:r w:rsidR="0056798C" w:rsidRPr="008F3ED8">
        <w:rPr>
          <w:highlight w:val="magenta"/>
        </w:rPr>
        <w:br/>
        <w:t xml:space="preserve">Sendes til: </w:t>
      </w:r>
      <w:r w:rsidR="00C11754" w:rsidRPr="008F3ED8">
        <w:rPr>
          <w:highlight w:val="magenta"/>
        </w:rPr>
        <w:t>Alle personer med rollen Pladsmand knyttet til Jordmodtag</w:t>
      </w:r>
      <w:r w:rsidR="00C11754" w:rsidRPr="008F3ED8">
        <w:rPr>
          <w:highlight w:val="magenta"/>
        </w:rPr>
        <w:t>e</w:t>
      </w:r>
      <w:r w:rsidR="00C11754" w:rsidRPr="008F3ED8">
        <w:rPr>
          <w:highlight w:val="magenta"/>
        </w:rPr>
        <w:t>ren. Hvis stikprøven afvises sendes også til anmelder.</w:t>
      </w:r>
      <w:r w:rsidR="00C11754" w:rsidRPr="008F3ED8">
        <w:rPr>
          <w:highlight w:val="magenta"/>
        </w:rPr>
        <w:br/>
        <w:t xml:space="preserve">Indholdet (opbygningen) af e-mailen, der sendes, kan ses </w:t>
      </w:r>
      <w:hyperlink w:anchor="_TilPladsmandNytOmStikproeve" w:history="1">
        <w:r w:rsidR="00C11754" w:rsidRPr="008F3ED8">
          <w:rPr>
            <w:rStyle w:val="Hyperlink"/>
            <w:highlight w:val="magenta"/>
          </w:rPr>
          <w:t>her</w:t>
        </w:r>
      </w:hyperlink>
      <w:r w:rsidR="00C11754" w:rsidRPr="008F3ED8">
        <w:rPr>
          <w:highlight w:val="magenta"/>
        </w:rPr>
        <w:t>.</w:t>
      </w:r>
    </w:p>
    <w:p w:rsidR="0086202D" w:rsidRPr="008F3ED8" w:rsidRDefault="0086202D" w:rsidP="0086202D">
      <w:pPr>
        <w:pStyle w:val="BodyText1"/>
        <w:rPr>
          <w:highlight w:val="magenta"/>
        </w:rPr>
      </w:pPr>
      <w:r w:rsidRPr="008F3ED8">
        <w:rPr>
          <w:b/>
          <w:highlight w:val="magenta"/>
        </w:rPr>
        <w:t>Anmodninger:</w:t>
      </w:r>
      <w:r w:rsidRPr="008F3ED8">
        <w:rPr>
          <w:b/>
          <w:highlight w:val="magenta"/>
        </w:rPr>
        <w:br/>
      </w:r>
      <w:r w:rsidRPr="008F3ED8">
        <w:rPr>
          <w:highlight w:val="magenta"/>
        </w:rPr>
        <w:t xml:space="preserve">Ingen </w:t>
      </w:r>
    </w:p>
    <w:p w:rsidR="007F7DA4" w:rsidRPr="008F3ED8" w:rsidRDefault="007F7DA4" w:rsidP="007F7DA4">
      <w:pPr>
        <w:pStyle w:val="Heading3"/>
        <w:rPr>
          <w:i w:val="0"/>
          <w:highlight w:val="magenta"/>
        </w:rPr>
      </w:pPr>
      <w:bookmarkStart w:id="88" w:name="_Toc459379131"/>
      <w:r w:rsidRPr="008F3ED8">
        <w:rPr>
          <w:i w:val="0"/>
          <w:highlight w:val="magenta"/>
        </w:rPr>
        <w:t xml:space="preserve">Case 15: </w:t>
      </w:r>
      <w:r w:rsidR="00893D35" w:rsidRPr="008F3ED8">
        <w:rPr>
          <w:i w:val="0"/>
          <w:highlight w:val="magenta"/>
        </w:rPr>
        <w:t>Bogholder godkender eller afviser betaler</w:t>
      </w:r>
      <w:bookmarkEnd w:id="88"/>
    </w:p>
    <w:p w:rsidR="007F7DA4" w:rsidRPr="008F3ED8" w:rsidRDefault="007F7DA4" w:rsidP="007F7DA4">
      <w:pPr>
        <w:pStyle w:val="BodyText1"/>
        <w:rPr>
          <w:highlight w:val="magenta"/>
        </w:rPr>
      </w:pPr>
      <w:r w:rsidRPr="008F3ED8">
        <w:rPr>
          <w:highlight w:val="magenta"/>
        </w:rPr>
        <w:t>Når bogholderen angiver eller ændrer status (godkendt/afvist) på betaleren se</w:t>
      </w:r>
      <w:r w:rsidRPr="008F3ED8">
        <w:rPr>
          <w:highlight w:val="magenta"/>
        </w:rPr>
        <w:t>n</w:t>
      </w:r>
      <w:r w:rsidRPr="008F3ED8">
        <w:rPr>
          <w:highlight w:val="magenta"/>
        </w:rPr>
        <w:t>des følgende</w:t>
      </w:r>
    </w:p>
    <w:p w:rsidR="007F7DA4" w:rsidRPr="008F3ED8" w:rsidRDefault="007F7DA4" w:rsidP="007F7DA4">
      <w:pPr>
        <w:pStyle w:val="BodyText1"/>
        <w:rPr>
          <w:b/>
          <w:highlight w:val="magenta"/>
        </w:rPr>
      </w:pPr>
      <w:r w:rsidRPr="008F3ED8">
        <w:rPr>
          <w:b/>
          <w:highlight w:val="magenta"/>
        </w:rPr>
        <w:t>Underretninger:</w:t>
      </w:r>
    </w:p>
    <w:p w:rsidR="007F7DA4" w:rsidRPr="008F3ED8" w:rsidRDefault="007F7DA4" w:rsidP="007F7DA4">
      <w:pPr>
        <w:pStyle w:val="BodyText1"/>
        <w:numPr>
          <w:ilvl w:val="0"/>
          <w:numId w:val="34"/>
        </w:numPr>
        <w:rPr>
          <w:highlight w:val="magenta"/>
        </w:rPr>
      </w:pPr>
      <w:proofErr w:type="spellStart"/>
      <w:r w:rsidRPr="008F3ED8">
        <w:rPr>
          <w:szCs w:val="16"/>
          <w:highlight w:val="magenta"/>
        </w:rPr>
        <w:t>TilBetalerNytFraBogholder</w:t>
      </w:r>
      <w:proofErr w:type="spellEnd"/>
      <w:r w:rsidRPr="008F3ED8">
        <w:rPr>
          <w:highlight w:val="magenta"/>
        </w:rPr>
        <w:br/>
        <w:t>Sendes til: Betaler.</w:t>
      </w:r>
      <w:r w:rsidRPr="008F3ED8">
        <w:rPr>
          <w:highlight w:val="magenta"/>
        </w:rPr>
        <w:br/>
        <w:t xml:space="preserve">Indholdet (opbygningen) af e-mailen, der sendes, kan ses </w:t>
      </w:r>
      <w:hyperlink w:anchor="_TilPladsmandNytOmStikproeve" w:history="1">
        <w:r w:rsidRPr="008F3ED8">
          <w:rPr>
            <w:rStyle w:val="Hyperlink"/>
            <w:highlight w:val="magenta"/>
          </w:rPr>
          <w:t>her</w:t>
        </w:r>
      </w:hyperlink>
      <w:r w:rsidRPr="008F3ED8">
        <w:rPr>
          <w:highlight w:val="magenta"/>
        </w:rPr>
        <w:t>.</w:t>
      </w:r>
    </w:p>
    <w:p w:rsidR="007F7DA4" w:rsidRPr="008F3ED8" w:rsidRDefault="007F7DA4" w:rsidP="007F7DA4">
      <w:pPr>
        <w:pStyle w:val="BodyText1"/>
        <w:rPr>
          <w:highlight w:val="magenta"/>
        </w:rPr>
      </w:pPr>
      <w:r w:rsidRPr="008F3ED8">
        <w:rPr>
          <w:b/>
          <w:highlight w:val="magenta"/>
        </w:rPr>
        <w:lastRenderedPageBreak/>
        <w:t>Anmodninger:</w:t>
      </w:r>
      <w:r w:rsidRPr="008F3ED8">
        <w:rPr>
          <w:b/>
          <w:highlight w:val="magenta"/>
        </w:rPr>
        <w:br/>
      </w:r>
      <w:r w:rsidRPr="008F3ED8">
        <w:rPr>
          <w:highlight w:val="magenta"/>
        </w:rPr>
        <w:t xml:space="preserve">Ingen </w:t>
      </w:r>
    </w:p>
    <w:p w:rsidR="006D03AC" w:rsidRPr="008F3ED8" w:rsidRDefault="006D03AC" w:rsidP="00440A87">
      <w:pPr>
        <w:pStyle w:val="BodyText1"/>
        <w:rPr>
          <w:highlight w:val="magenta"/>
        </w:rPr>
      </w:pPr>
    </w:p>
    <w:p w:rsidR="00C10C6B" w:rsidRPr="008F3ED8" w:rsidRDefault="00C10C6B" w:rsidP="00C10C6B">
      <w:pPr>
        <w:pStyle w:val="Heading2"/>
        <w:rPr>
          <w:highlight w:val="magenta"/>
        </w:rPr>
      </w:pPr>
      <w:bookmarkStart w:id="89" w:name="_Toc459379132"/>
      <w:r w:rsidRPr="008F3ED8">
        <w:rPr>
          <w:highlight w:val="magenta"/>
        </w:rPr>
        <w:t>Skanderborg specialtilretninger</w:t>
      </w:r>
      <w:bookmarkEnd w:id="89"/>
    </w:p>
    <w:p w:rsidR="00C10C6B" w:rsidRPr="008F3ED8" w:rsidRDefault="00C10C6B" w:rsidP="00C10C6B">
      <w:pPr>
        <w:pStyle w:val="Heading3"/>
        <w:rPr>
          <w:highlight w:val="magenta"/>
        </w:rPr>
      </w:pPr>
      <w:bookmarkStart w:id="90" w:name="_Toc459379133"/>
      <w:r w:rsidRPr="008F3ED8">
        <w:rPr>
          <w:highlight w:val="magenta"/>
        </w:rPr>
        <w:t>Case 1: Anmeldelse indsendes</w:t>
      </w:r>
      <w:bookmarkEnd w:id="90"/>
    </w:p>
    <w:p w:rsidR="00C10C6B" w:rsidRPr="008F3ED8" w:rsidRDefault="00C10C6B" w:rsidP="00C10C6B">
      <w:pPr>
        <w:pStyle w:val="BodyText1"/>
        <w:rPr>
          <w:highlight w:val="magenta"/>
        </w:rPr>
      </w:pPr>
      <w:r w:rsidRPr="008F3ED8">
        <w:rPr>
          <w:highlight w:val="magenta"/>
        </w:rPr>
        <w:t>Når anmeldelsen bliver aktiv sendes der følgende underretninger:</w:t>
      </w:r>
    </w:p>
    <w:p w:rsidR="00C10C6B" w:rsidRPr="008F3ED8" w:rsidRDefault="004926A3" w:rsidP="00317F34">
      <w:pPr>
        <w:pStyle w:val="BodyText1"/>
        <w:numPr>
          <w:ilvl w:val="0"/>
          <w:numId w:val="19"/>
        </w:numPr>
        <w:rPr>
          <w:b/>
          <w:highlight w:val="magenta"/>
        </w:rPr>
      </w:pPr>
      <w:proofErr w:type="spellStart"/>
      <w:r w:rsidRPr="008F3ED8">
        <w:rPr>
          <w:b/>
          <w:highlight w:val="magenta"/>
        </w:rPr>
        <w:t>SendTilSagbehandlerVedIndsendAnmeldelse</w:t>
      </w:r>
      <w:proofErr w:type="spellEnd"/>
      <w:r w:rsidRPr="008F3ED8">
        <w:rPr>
          <w:highlight w:val="magenta"/>
          <w:vertAlign w:val="superscript"/>
        </w:rPr>
        <w:t>*1</w:t>
      </w:r>
    </w:p>
    <w:p w:rsidR="004926A3" w:rsidRPr="008F3ED8" w:rsidRDefault="004926A3" w:rsidP="004926A3">
      <w:pPr>
        <w:pStyle w:val="BodyText1"/>
        <w:ind w:left="720"/>
        <w:rPr>
          <w:highlight w:val="magenta"/>
        </w:rPr>
      </w:pPr>
      <w:r w:rsidRPr="008F3ED8">
        <w:rPr>
          <w:highlight w:val="magenta"/>
        </w:rPr>
        <w:t>Sendes til alle Flytjord.dk brugere i kommunen.</w:t>
      </w:r>
    </w:p>
    <w:p w:rsidR="004926A3" w:rsidRPr="008F3ED8" w:rsidRDefault="004926A3" w:rsidP="004926A3">
      <w:pPr>
        <w:pStyle w:val="BodyText1"/>
        <w:ind w:left="720"/>
        <w:rPr>
          <w:highlight w:val="magenta"/>
        </w:rPr>
      </w:pPr>
      <w:r w:rsidRPr="008F3ED8">
        <w:rPr>
          <w:highlight w:val="magenta"/>
          <w:vertAlign w:val="superscript"/>
        </w:rPr>
        <w:t>1*</w:t>
      </w:r>
      <w:r w:rsidRPr="008F3ED8">
        <w:rPr>
          <w:highlight w:val="magenta"/>
        </w:rPr>
        <w:t xml:space="preserve"> Ordlyden i mailen afspejler om anmeldelsen er autogodkendt eller i</w:t>
      </w:r>
      <w:r w:rsidRPr="008F3ED8">
        <w:rPr>
          <w:highlight w:val="magenta"/>
        </w:rPr>
        <w:t>k</w:t>
      </w:r>
      <w:r w:rsidRPr="008F3ED8">
        <w:rPr>
          <w:highlight w:val="magenta"/>
        </w:rPr>
        <w:t>ke.</w:t>
      </w:r>
    </w:p>
    <w:p w:rsidR="00C10C6B" w:rsidRPr="008F3ED8" w:rsidRDefault="00C10C6B" w:rsidP="00440A87">
      <w:pPr>
        <w:pStyle w:val="BodyText1"/>
        <w:rPr>
          <w:highlight w:val="magenta"/>
        </w:rPr>
      </w:pPr>
    </w:p>
    <w:p w:rsidR="008136B6" w:rsidRPr="008F3ED8" w:rsidRDefault="00EF418F" w:rsidP="008136B6">
      <w:pPr>
        <w:pStyle w:val="Heading2"/>
        <w:rPr>
          <w:highlight w:val="magenta"/>
        </w:rPr>
      </w:pPr>
      <w:bookmarkStart w:id="91" w:name="_Toc416700828"/>
      <w:bookmarkStart w:id="92" w:name="_Toc459379134"/>
      <w:r w:rsidRPr="008F3ED8">
        <w:rPr>
          <w:highlight w:val="magenta"/>
        </w:rPr>
        <w:t>Listeo</w:t>
      </w:r>
      <w:r w:rsidR="008136B6" w:rsidRPr="008F3ED8">
        <w:rPr>
          <w:highlight w:val="magenta"/>
        </w:rPr>
        <w:t>versigt over adviser</w:t>
      </w:r>
      <w:bookmarkEnd w:id="91"/>
      <w:bookmarkEnd w:id="92"/>
    </w:p>
    <w:p w:rsidR="008136B6" w:rsidRPr="008F3ED8" w:rsidRDefault="008136B6" w:rsidP="008136B6">
      <w:pPr>
        <w:rPr>
          <w:b/>
          <w:highlight w:val="magenta"/>
        </w:rPr>
      </w:pPr>
      <w:r w:rsidRPr="008F3ED8">
        <w:rPr>
          <w:b/>
          <w:highlight w:val="magenta"/>
        </w:rPr>
        <w:t>Kommune og system</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TilAnmelderKommuneAfviserAnmeldelsen</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TilAnmelderKommuneAfviserAnmeldelsen</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TilInteressenterFraSagsbehandler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TilInteressenterFraSagsbehandler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TilNyBruger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TilNyBruger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TilBetalerAcceptereDuBetalingen</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TilBetalerAcceptereDuBetalingen</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TilRaadgiver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TilRaadgiver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AktivAnmeldelse</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AktiveretAnmeldelse</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AktivRevideretAnmeldelse</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AktiveretRevideretAnmeldelse</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AfslutAnmeldelse</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AfslutAnmeldelse</w:t>
      </w:r>
      <w:proofErr w:type="spellEnd"/>
      <w:r w:rsidRPr="008F3ED8">
        <w:rPr>
          <w:rFonts w:ascii="Consolas" w:hAnsi="Consolas" w:cs="Consolas"/>
          <w:sz w:val="16"/>
          <w:szCs w:val="16"/>
          <w:highlight w:val="magenta"/>
        </w:rPr>
        <w:t>)</w:t>
      </w:r>
    </w:p>
    <w:p w:rsidR="00220723" w:rsidRPr="008F3ED8" w:rsidRDefault="00220723"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KommuneGodkenderAnmeldelsen</w:t>
      </w:r>
      <w:proofErr w:type="spellEnd"/>
      <w:r w:rsidRPr="008F3ED8">
        <w:rPr>
          <w:sz w:val="16"/>
          <w:szCs w:val="16"/>
          <w:highlight w:val="magenta"/>
        </w:rPr>
        <w:t xml:space="preserve"> (</w:t>
      </w:r>
      <w:proofErr w:type="spellStart"/>
      <w:r w:rsidRPr="008F3ED8">
        <w:rPr>
          <w:sz w:val="16"/>
          <w:szCs w:val="16"/>
          <w:highlight w:val="magenta"/>
        </w:rPr>
        <w:t>KommuneGodkenderAnmeldelsen</w:t>
      </w:r>
      <w:proofErr w:type="spellEnd"/>
      <w:r w:rsidRPr="008F3ED8">
        <w:rPr>
          <w:sz w:val="16"/>
          <w:szCs w:val="16"/>
          <w:highlight w:val="magenta"/>
        </w:rPr>
        <w:t>)</w:t>
      </w:r>
    </w:p>
    <w:p w:rsidR="008136B6" w:rsidRPr="008F3ED8" w:rsidRDefault="008136B6" w:rsidP="008136B6">
      <w:pPr>
        <w:rPr>
          <w:highlight w:val="magenta"/>
        </w:rPr>
      </w:pPr>
    </w:p>
    <w:p w:rsidR="008136B6" w:rsidRPr="008F3ED8" w:rsidRDefault="008136B6" w:rsidP="008136B6">
      <w:pPr>
        <w:rPr>
          <w:b/>
          <w:highlight w:val="magenta"/>
        </w:rPr>
      </w:pPr>
      <w:r w:rsidRPr="008F3ED8">
        <w:rPr>
          <w:b/>
          <w:highlight w:val="magenta"/>
        </w:rPr>
        <w:t>Jordmodtager</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TilAnmelderJordmodtagerAfviserAnmeldelsen</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TilAnmelderJordmodtagerAfviserAnme</w:t>
      </w:r>
      <w:r w:rsidRPr="008F3ED8">
        <w:rPr>
          <w:rFonts w:ascii="Consolas" w:hAnsi="Consolas" w:cs="Consolas"/>
          <w:sz w:val="16"/>
          <w:szCs w:val="16"/>
          <w:highlight w:val="magenta"/>
        </w:rPr>
        <w:t>l</w:t>
      </w:r>
      <w:r w:rsidRPr="008F3ED8">
        <w:rPr>
          <w:rFonts w:ascii="Consolas" w:hAnsi="Consolas" w:cs="Consolas"/>
          <w:sz w:val="16"/>
          <w:szCs w:val="16"/>
          <w:highlight w:val="magenta"/>
        </w:rPr>
        <w:t>delsen</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TilProeveTagerTidTilJordproever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TilProeveTagerTidTilJordproever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TilLabProeveSkalAnalyses</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TilLabProeveSkalAnalyses</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TilMiljoemedarbejderLabErFaerdigMedAnalyse</w:t>
      </w:r>
      <w:proofErr w:type="spellEnd"/>
      <w:r w:rsidR="00A8298B" w:rsidRPr="008F3ED8">
        <w:rPr>
          <w:sz w:val="16"/>
          <w:szCs w:val="16"/>
          <w:highlight w:val="magenta"/>
        </w:rPr>
        <w:t xml:space="preserve"> </w:t>
      </w:r>
      <w:r w:rsidR="00A8298B" w:rsidRPr="008F3ED8">
        <w:rPr>
          <w:rFonts w:ascii="Consolas" w:hAnsi="Consolas" w:cs="Consolas"/>
          <w:sz w:val="16"/>
          <w:szCs w:val="16"/>
          <w:highlight w:val="magenta"/>
        </w:rPr>
        <w:t>(</w:t>
      </w:r>
      <w:proofErr w:type="spellStart"/>
      <w:r w:rsidR="00A8298B" w:rsidRPr="008F3ED8">
        <w:rPr>
          <w:rFonts w:ascii="Consolas" w:hAnsi="Consolas" w:cs="Consolas"/>
          <w:sz w:val="16"/>
          <w:szCs w:val="16"/>
          <w:highlight w:val="magenta"/>
        </w:rPr>
        <w:t>TilMiljoemedarbejderVedrStikproeve</w:t>
      </w:r>
      <w:proofErr w:type="spellEnd"/>
      <w:r w:rsidR="00A8298B" w:rsidRPr="008F3ED8">
        <w:rPr>
          <w:rFonts w:ascii="Consolas" w:hAnsi="Consolas" w:cs="Consolas"/>
          <w:sz w:val="16"/>
          <w:szCs w:val="16"/>
          <w:highlight w:val="magenta"/>
        </w:rPr>
        <w:t>)</w:t>
      </w:r>
      <w:r w:rsidR="00313F12" w:rsidRPr="008F3ED8">
        <w:rPr>
          <w:rFonts w:ascii="Consolas" w:hAnsi="Consolas" w:cs="Consolas"/>
          <w:sz w:val="16"/>
          <w:szCs w:val="16"/>
          <w:highlight w:val="magenta"/>
        </w:rPr>
        <w:t xml:space="preserve"> (UDGÅET)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TilPladsmandNytOmStikproeve</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TilPladsmandNytOmStikproeve</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TilBetalerNytFraBogholder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TilBetalerNytFraBogholder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BeskedVedrBetalerAfvistAfBogholder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BeskedVedrBetalerAfvistAfBogholder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r w:rsidRPr="008F3ED8">
        <w:rPr>
          <w:sz w:val="16"/>
          <w:szCs w:val="16"/>
          <w:highlight w:val="magenta"/>
        </w:rPr>
        <w:t>Opgørelse over mængde modtaget jord</w:t>
      </w:r>
      <w:r w:rsidR="00A8298B" w:rsidRPr="008F3ED8">
        <w:rPr>
          <w:sz w:val="16"/>
          <w:szCs w:val="16"/>
          <w:highlight w:val="magenta"/>
        </w:rPr>
        <w:t xml:space="preserve"> </w:t>
      </w:r>
      <w:r w:rsidR="00A8298B" w:rsidRPr="008F3ED8">
        <w:rPr>
          <w:rFonts w:ascii="Consolas" w:hAnsi="Consolas" w:cs="Consolas"/>
          <w:sz w:val="16"/>
          <w:szCs w:val="16"/>
          <w:highlight w:val="magenta"/>
        </w:rPr>
        <w:t>(</w:t>
      </w:r>
      <w:proofErr w:type="spellStart"/>
      <w:r w:rsidR="00A8298B" w:rsidRPr="008F3ED8">
        <w:rPr>
          <w:rFonts w:ascii="Consolas" w:hAnsi="Consolas" w:cs="Consolas"/>
          <w:sz w:val="16"/>
          <w:szCs w:val="16"/>
          <w:highlight w:val="magenta"/>
        </w:rPr>
        <w:t>AlarmKoertJord</w:t>
      </w:r>
      <w:proofErr w:type="spellEnd"/>
      <w:r w:rsidR="00A8298B" w:rsidRPr="008F3ED8">
        <w:rPr>
          <w:rFonts w:ascii="Consolas" w:hAnsi="Consolas" w:cs="Consolas"/>
          <w:sz w:val="16"/>
          <w:szCs w:val="16"/>
          <w:highlight w:val="magenta"/>
        </w:rPr>
        <w:t>)</w:t>
      </w:r>
      <w:r w:rsidR="00A8298B" w:rsidRPr="008F3ED8">
        <w:rPr>
          <w:sz w:val="16"/>
          <w:szCs w:val="16"/>
          <w:highlight w:val="magenta"/>
        </w:rPr>
        <w:t xml:space="preserve"> </w:t>
      </w:r>
    </w:p>
    <w:p w:rsidR="008136B6" w:rsidRPr="008F3ED8" w:rsidRDefault="008136B6" w:rsidP="008136B6">
      <w:pPr>
        <w:ind w:left="720"/>
        <w:rPr>
          <w:rFonts w:ascii="Consolas" w:hAnsi="Consolas" w:cs="Consolas"/>
          <w:color w:val="000000"/>
          <w:sz w:val="16"/>
          <w:szCs w:val="16"/>
          <w:highlight w:val="magenta"/>
        </w:rPr>
      </w:pPr>
    </w:p>
    <w:p w:rsidR="00B536A0" w:rsidRPr="008F3ED8" w:rsidRDefault="00B536A0" w:rsidP="00B536A0">
      <w:pPr>
        <w:rPr>
          <w:rFonts w:ascii="Consolas" w:hAnsi="Consolas" w:cs="Consolas"/>
          <w:color w:val="000000"/>
          <w:sz w:val="16"/>
          <w:szCs w:val="16"/>
          <w:highlight w:val="magenta"/>
        </w:rPr>
      </w:pPr>
    </w:p>
    <w:p w:rsidR="00B536A0" w:rsidRPr="008F3ED8" w:rsidRDefault="00B536A0" w:rsidP="00313F12">
      <w:pPr>
        <w:pStyle w:val="BodyText1"/>
        <w:rPr>
          <w:highlight w:val="magenta"/>
        </w:rPr>
      </w:pPr>
      <w:r w:rsidRPr="008F3ED8">
        <w:rPr>
          <w:highlight w:val="magenta"/>
        </w:rPr>
        <w:t>Navnet</w:t>
      </w:r>
      <w:r w:rsidR="00554E35">
        <w:rPr>
          <w:highlight w:val="magenta"/>
        </w:rPr>
        <w:t>,</w:t>
      </w:r>
      <w:r w:rsidRPr="008F3ED8">
        <w:rPr>
          <w:highlight w:val="magenta"/>
        </w:rPr>
        <w:t xml:space="preserve"> der står i parentes</w:t>
      </w:r>
      <w:r w:rsidR="00554E35">
        <w:rPr>
          <w:highlight w:val="magenta"/>
        </w:rPr>
        <w:t>,</w:t>
      </w:r>
      <w:r w:rsidRPr="008F3ED8">
        <w:rPr>
          <w:highlight w:val="magenta"/>
        </w:rPr>
        <w:t xml:space="preserve"> er en teknisk oplysning. Det er navnet</w:t>
      </w:r>
      <w:r w:rsidR="00DE379E" w:rsidRPr="008F3ED8">
        <w:rPr>
          <w:highlight w:val="magenta"/>
        </w:rPr>
        <w:t>, der</w:t>
      </w:r>
      <w:r w:rsidRPr="008F3ED8">
        <w:rPr>
          <w:highlight w:val="magenta"/>
        </w:rPr>
        <w:t xml:space="preserve"> anvendes i programkoden.</w:t>
      </w:r>
    </w:p>
    <w:p w:rsidR="00313F12" w:rsidRPr="008F3ED8" w:rsidRDefault="00313F12" w:rsidP="00313F12">
      <w:pPr>
        <w:pStyle w:val="BodyText1"/>
        <w:rPr>
          <w:highlight w:val="magenta"/>
        </w:rPr>
      </w:pPr>
      <w:r w:rsidRPr="008F3ED8">
        <w:rPr>
          <w:highlight w:val="magenta"/>
        </w:rPr>
        <w:lastRenderedPageBreak/>
        <w:t xml:space="preserve">Advis i punkt 4 i listen er i v.1.1 blevet fjernet. I programkoden er den kun </w:t>
      </w:r>
      <w:proofErr w:type="spellStart"/>
      <w:r w:rsidRPr="008F3ED8">
        <w:rPr>
          <w:highlight w:val="magenta"/>
        </w:rPr>
        <w:t>u</w:t>
      </w:r>
      <w:r w:rsidRPr="008F3ED8">
        <w:rPr>
          <w:highlight w:val="magenta"/>
        </w:rPr>
        <w:t>d</w:t>
      </w:r>
      <w:r w:rsidRPr="008F3ED8">
        <w:rPr>
          <w:highlight w:val="magenta"/>
        </w:rPr>
        <w:t>kommenteret</w:t>
      </w:r>
      <w:proofErr w:type="spellEnd"/>
      <w:r w:rsidRPr="008F3ED8">
        <w:rPr>
          <w:highlight w:val="magenta"/>
        </w:rPr>
        <w:t>, så den nemt kan tages ind igen, såfremt dette ønskes.</w:t>
      </w:r>
    </w:p>
    <w:p w:rsidR="008136B6" w:rsidRPr="008F3ED8" w:rsidRDefault="008136B6" w:rsidP="007D6463">
      <w:pPr>
        <w:rPr>
          <w:rFonts w:ascii="Consolas" w:hAnsi="Consolas" w:cs="Consolas"/>
          <w:color w:val="000000"/>
          <w:sz w:val="16"/>
          <w:szCs w:val="16"/>
          <w:highlight w:val="magenta"/>
        </w:rPr>
      </w:pPr>
    </w:p>
    <w:p w:rsidR="007D6463" w:rsidRPr="008F3ED8" w:rsidRDefault="007D6463" w:rsidP="007D6463">
      <w:pPr>
        <w:pStyle w:val="Heading2"/>
        <w:rPr>
          <w:highlight w:val="magenta"/>
        </w:rPr>
      </w:pPr>
      <w:bookmarkStart w:id="93" w:name="_Toc459379135"/>
      <w:r w:rsidRPr="008F3ED8">
        <w:rPr>
          <w:highlight w:val="magenta"/>
        </w:rPr>
        <w:t xml:space="preserve">Opbygning af (indhold i) </w:t>
      </w:r>
      <w:r w:rsidR="00381D6F" w:rsidRPr="008F3ED8">
        <w:rPr>
          <w:highlight w:val="magenta"/>
        </w:rPr>
        <w:t>adviser</w:t>
      </w:r>
      <w:r w:rsidRPr="008F3ED8">
        <w:rPr>
          <w:highlight w:val="magenta"/>
        </w:rPr>
        <w:t xml:space="preserve"> kommune og system</w:t>
      </w:r>
      <w:bookmarkEnd w:id="93"/>
    </w:p>
    <w:p w:rsidR="007D6463" w:rsidRPr="008F3ED8" w:rsidRDefault="007D6463" w:rsidP="007D6463">
      <w:pPr>
        <w:rPr>
          <w:rFonts w:ascii="Consolas" w:hAnsi="Consolas" w:cs="Consolas"/>
          <w:color w:val="000000"/>
          <w:sz w:val="16"/>
          <w:szCs w:val="16"/>
          <w:highlight w:val="magenta"/>
        </w:rPr>
      </w:pPr>
    </w:p>
    <w:p w:rsidR="007D6463" w:rsidRPr="008F3ED8" w:rsidRDefault="007D6463" w:rsidP="007D6463">
      <w:pPr>
        <w:rPr>
          <w:rFonts w:ascii="Consolas" w:hAnsi="Consolas" w:cs="Consolas"/>
          <w:color w:val="000000"/>
          <w:sz w:val="16"/>
          <w:szCs w:val="16"/>
          <w:highlight w:val="magenta"/>
        </w:rPr>
      </w:pPr>
    </w:p>
    <w:p w:rsidR="008136B6" w:rsidRPr="008F3ED8" w:rsidRDefault="008136B6" w:rsidP="007D6463">
      <w:pPr>
        <w:pStyle w:val="Heading3"/>
        <w:rPr>
          <w:highlight w:val="magenta"/>
        </w:rPr>
      </w:pPr>
      <w:bookmarkStart w:id="94" w:name="_Toc459379136"/>
      <w:r w:rsidRPr="008F3ED8">
        <w:rPr>
          <w:highlight w:val="magenta"/>
        </w:rPr>
        <w:t>Advis (</w:t>
      </w:r>
      <w:r w:rsidR="00AB0634" w:rsidRPr="008F3ED8">
        <w:rPr>
          <w:highlight w:val="magenta"/>
        </w:rPr>
        <w:t>e-mail</w:t>
      </w:r>
      <w:r w:rsidRPr="008F3ED8">
        <w:rPr>
          <w:highlight w:val="magenta"/>
        </w:rPr>
        <w:t>) skabelon</w:t>
      </w:r>
      <w:bookmarkEnd w:id="94"/>
    </w:p>
    <w:p w:rsidR="008136B6" w:rsidRPr="008F3ED8" w:rsidRDefault="008136B6" w:rsidP="008136B6">
      <w:pPr>
        <w:pStyle w:val="BodyText1"/>
        <w:rPr>
          <w:sz w:val="18"/>
          <w:szCs w:val="18"/>
          <w:highlight w:val="magenta"/>
        </w:rPr>
      </w:pPr>
      <w:r w:rsidRPr="008F3ED8">
        <w:rPr>
          <w:noProof/>
          <w:highlight w:val="magenta"/>
          <w:lang w:eastAsia="da-DK"/>
        </w:rPr>
        <w:drawing>
          <wp:inline distT="0" distB="0" distL="0" distR="0" wp14:anchorId="1E7565F1" wp14:editId="18D48720">
            <wp:extent cx="4554220" cy="3616960"/>
            <wp:effectExtent l="0" t="0" r="0" b="0"/>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554220" cy="3616960"/>
                    </a:xfrm>
                    <a:prstGeom prst="rect">
                      <a:avLst/>
                    </a:prstGeom>
                    <a:noFill/>
                  </pic:spPr>
                </pic:pic>
              </a:graphicData>
            </a:graphic>
          </wp:inline>
        </w:drawing>
      </w:r>
    </w:p>
    <w:p w:rsidR="008136B6" w:rsidRPr="008F3ED8" w:rsidRDefault="008136B6" w:rsidP="008136B6">
      <w:pPr>
        <w:pStyle w:val="BodyText1"/>
        <w:rPr>
          <w:highlight w:val="magenta"/>
        </w:rPr>
      </w:pPr>
      <w:r w:rsidRPr="008F3ED8">
        <w:rPr>
          <w:highlight w:val="magenta"/>
        </w:rPr>
        <w:t>Skabelonen består af statisk tekst og tekst pakket ind i $ tegn, som bliver ersta</w:t>
      </w:r>
      <w:r w:rsidRPr="008F3ED8">
        <w:rPr>
          <w:highlight w:val="magenta"/>
        </w:rPr>
        <w:t>t</w:t>
      </w:r>
      <w:r w:rsidRPr="008F3ED8">
        <w:rPr>
          <w:highlight w:val="magenta"/>
        </w:rPr>
        <w:t>tet af værdier fra databasen.</w:t>
      </w:r>
    </w:p>
    <w:p w:rsidR="008136B6" w:rsidRPr="008F3ED8" w:rsidRDefault="008136B6" w:rsidP="007D6463">
      <w:pPr>
        <w:pStyle w:val="Heading2"/>
        <w:numPr>
          <w:ilvl w:val="0"/>
          <w:numId w:val="0"/>
        </w:numPr>
        <w:rPr>
          <w:highlight w:val="magenta"/>
        </w:rPr>
      </w:pPr>
    </w:p>
    <w:p w:rsidR="008136B6" w:rsidRPr="008F3ED8" w:rsidRDefault="008136B6" w:rsidP="008136B6">
      <w:pPr>
        <w:pStyle w:val="Heading3"/>
        <w:rPr>
          <w:highlight w:val="magenta"/>
        </w:rPr>
      </w:pPr>
      <w:bookmarkStart w:id="95" w:name="_TilAnmelderKommuneAfviserAnmeldelse"/>
      <w:bookmarkStart w:id="96" w:name="_Toc416700832"/>
      <w:bookmarkStart w:id="97" w:name="_Toc459379137"/>
      <w:bookmarkEnd w:id="95"/>
      <w:proofErr w:type="spellStart"/>
      <w:r w:rsidRPr="008F3ED8">
        <w:rPr>
          <w:highlight w:val="magenta"/>
        </w:rPr>
        <w:t>TilAnmelderKommuneAfviserAnmeldelsen</w:t>
      </w:r>
      <w:bookmarkEnd w:id="96"/>
      <w:bookmarkEnd w:id="97"/>
      <w:proofErr w:type="spellEnd"/>
    </w:p>
    <w:p w:rsidR="008136B6" w:rsidRPr="008F3ED8" w:rsidRDefault="008136B6" w:rsidP="00B07373">
      <w:pPr>
        <w:pStyle w:val="Heading4"/>
        <w:numPr>
          <w:ilvl w:val="0"/>
          <w:numId w:val="0"/>
        </w:numPr>
        <w:rPr>
          <w:highlight w:val="magenta"/>
        </w:rPr>
      </w:pPr>
      <w:r w:rsidRPr="008F3ED8">
        <w:rPr>
          <w:highlight w:val="magenta"/>
        </w:rPr>
        <w:t xml:space="preserve">    </w:t>
      </w:r>
    </w:p>
    <w:p w:rsidR="008136B6" w:rsidRPr="008F3ED8" w:rsidRDefault="008136B6" w:rsidP="008136B6">
      <w:pPr>
        <w:pStyle w:val="BodyText1"/>
        <w:rPr>
          <w:highlight w:val="magenta"/>
        </w:rPr>
      </w:pPr>
      <w:r w:rsidRPr="008F3ED8">
        <w:rPr>
          <w:highlight w:val="magenta"/>
        </w:rPr>
        <w:t>Til $Navn$ $Efternavn$</w:t>
      </w:r>
    </w:p>
    <w:p w:rsidR="008136B6" w:rsidRPr="008F3ED8" w:rsidRDefault="008136B6" w:rsidP="008136B6">
      <w:pPr>
        <w:pStyle w:val="BodyText1"/>
        <w:rPr>
          <w:highlight w:val="magenta"/>
        </w:rPr>
      </w:pPr>
      <w:bookmarkStart w:id="98" w:name="OLE_LINK7"/>
      <w:bookmarkStart w:id="99" w:name="OLE_LINK8"/>
      <w:r w:rsidRPr="008F3ED8">
        <w:rPr>
          <w:highlight w:val="magenta"/>
        </w:rPr>
        <w:t>Vedr.: §</w:t>
      </w:r>
      <w:proofErr w:type="spellStart"/>
      <w:r w:rsidRPr="008F3ED8">
        <w:rPr>
          <w:highlight w:val="magenta"/>
        </w:rPr>
        <w:t>OprindelsesstedAdresse</w:t>
      </w:r>
      <w:proofErr w:type="spellEnd"/>
      <w:r w:rsidRPr="008F3ED8">
        <w:rPr>
          <w:highlight w:val="magenta"/>
        </w:rPr>
        <w:t>§</w:t>
      </w:r>
    </w:p>
    <w:bookmarkEnd w:id="98"/>
    <w:bookmarkEnd w:id="99"/>
    <w:p w:rsidR="008136B6" w:rsidRPr="008F3ED8" w:rsidRDefault="008136B6" w:rsidP="008136B6">
      <w:pPr>
        <w:pStyle w:val="BodyText1"/>
        <w:rPr>
          <w:highlight w:val="magenta"/>
        </w:rPr>
      </w:pPr>
      <w:r w:rsidRPr="008F3ED8">
        <w:rPr>
          <w:highlight w:val="magenta"/>
        </w:rPr>
        <w:t>Anmeldelsen kan ikke godkendes af kommunen.</w:t>
      </w:r>
    </w:p>
    <w:p w:rsidR="008136B6" w:rsidRPr="008F3ED8" w:rsidRDefault="008136B6" w:rsidP="008136B6">
      <w:pPr>
        <w:pStyle w:val="BodyText1"/>
        <w:rPr>
          <w:highlight w:val="magenta"/>
        </w:rPr>
      </w:pPr>
      <w:r w:rsidRPr="008F3ED8">
        <w:rPr>
          <w:highlight w:val="magenta"/>
        </w:rPr>
        <w:lastRenderedPageBreak/>
        <w:t>Årsag: $</w:t>
      </w:r>
      <w:proofErr w:type="spellStart"/>
      <w:r w:rsidRPr="008F3ED8">
        <w:rPr>
          <w:highlight w:val="magenta"/>
        </w:rPr>
        <w:t>Aarsag</w:t>
      </w:r>
      <w:proofErr w:type="spellEnd"/>
      <w:r w:rsidRPr="008F3ED8">
        <w:rPr>
          <w:highlight w:val="magenta"/>
        </w:rPr>
        <w:t>$</w:t>
      </w:r>
    </w:p>
    <w:p w:rsidR="008136B6" w:rsidRPr="008F3ED8" w:rsidRDefault="008136B6" w:rsidP="008136B6">
      <w:pPr>
        <w:pStyle w:val="BodyText1"/>
        <w:rPr>
          <w:highlight w:val="magenta"/>
        </w:rPr>
      </w:pPr>
    </w:p>
    <w:p w:rsidR="008136B6" w:rsidRPr="008F3ED8" w:rsidRDefault="008136B6" w:rsidP="008136B6">
      <w:pPr>
        <w:pStyle w:val="Heading3"/>
        <w:rPr>
          <w:highlight w:val="magenta"/>
        </w:rPr>
      </w:pPr>
      <w:bookmarkStart w:id="100" w:name="_TilInteressenterFraSagsbehandler"/>
      <w:bookmarkStart w:id="101" w:name="_Toc416700836"/>
      <w:bookmarkStart w:id="102" w:name="_Toc459379138"/>
      <w:bookmarkEnd w:id="100"/>
      <w:proofErr w:type="spellStart"/>
      <w:r w:rsidRPr="008F3ED8">
        <w:rPr>
          <w:highlight w:val="magenta"/>
        </w:rPr>
        <w:t>TilInteressenterFraSagsbehandler</w:t>
      </w:r>
      <w:bookmarkEnd w:id="101"/>
      <w:bookmarkEnd w:id="102"/>
      <w:proofErr w:type="spellEnd"/>
    </w:p>
    <w:p w:rsidR="008136B6" w:rsidRPr="008F3ED8" w:rsidRDefault="008136B6" w:rsidP="00A93D34">
      <w:pPr>
        <w:pStyle w:val="Heading4"/>
        <w:numPr>
          <w:ilvl w:val="0"/>
          <w:numId w:val="0"/>
        </w:numPr>
        <w:rPr>
          <w:highlight w:val="magenta"/>
        </w:rPr>
      </w:pPr>
    </w:p>
    <w:p w:rsidR="008136B6" w:rsidRPr="008F3ED8" w:rsidRDefault="008136B6" w:rsidP="008136B6">
      <w:pPr>
        <w:rPr>
          <w:highlight w:val="magenta"/>
        </w:rPr>
      </w:pPr>
      <w:r w:rsidRPr="008F3ED8">
        <w:rPr>
          <w:highlight w:val="magenta"/>
        </w:rPr>
        <w:t>$besked$</w:t>
      </w:r>
    </w:p>
    <w:p w:rsidR="008136B6" w:rsidRPr="008F3ED8" w:rsidRDefault="008136B6" w:rsidP="008136B6">
      <w:pPr>
        <w:rPr>
          <w:highlight w:val="magenta"/>
        </w:rPr>
      </w:pPr>
      <w:r w:rsidRPr="008F3ED8">
        <w:rPr>
          <w:highlight w:val="magenta"/>
        </w:rPr>
        <w:t>Afsender: $afsender$</w:t>
      </w:r>
    </w:p>
    <w:p w:rsidR="00A93D34" w:rsidRPr="008F3ED8" w:rsidRDefault="00A93D34" w:rsidP="008136B6">
      <w:pPr>
        <w:rPr>
          <w:highlight w:val="magenta"/>
        </w:rPr>
      </w:pPr>
      <w:r w:rsidRPr="008F3ED8">
        <w:rPr>
          <w:highlight w:val="magenta"/>
        </w:rPr>
        <w:br/>
      </w:r>
    </w:p>
    <w:p w:rsidR="008136B6" w:rsidRPr="008F3ED8" w:rsidRDefault="008136B6" w:rsidP="008136B6">
      <w:pPr>
        <w:pStyle w:val="Heading3"/>
        <w:rPr>
          <w:highlight w:val="magenta"/>
        </w:rPr>
      </w:pPr>
      <w:bookmarkStart w:id="103" w:name="_TilNyBruger"/>
      <w:bookmarkStart w:id="104" w:name="_Toc416700840"/>
      <w:bookmarkStart w:id="105" w:name="_Toc459379139"/>
      <w:bookmarkEnd w:id="103"/>
      <w:proofErr w:type="spellStart"/>
      <w:r w:rsidRPr="008F3ED8">
        <w:rPr>
          <w:highlight w:val="magenta"/>
        </w:rPr>
        <w:t>TilNyBruger</w:t>
      </w:r>
      <w:bookmarkEnd w:id="104"/>
      <w:bookmarkEnd w:id="105"/>
      <w:proofErr w:type="spellEnd"/>
    </w:p>
    <w:p w:rsidR="008136B6" w:rsidRPr="008F3ED8" w:rsidRDefault="008136B6" w:rsidP="007D6463">
      <w:pPr>
        <w:pStyle w:val="Heading4"/>
        <w:numPr>
          <w:ilvl w:val="0"/>
          <w:numId w:val="0"/>
        </w:numPr>
        <w:rPr>
          <w:highlight w:val="magenta"/>
        </w:rPr>
      </w:pPr>
    </w:p>
    <w:p w:rsidR="008136B6" w:rsidRPr="008F3ED8" w:rsidRDefault="008136B6" w:rsidP="008136B6">
      <w:pPr>
        <w:rPr>
          <w:highlight w:val="magenta"/>
        </w:rPr>
      </w:pPr>
      <w:r w:rsidRPr="008F3ED8">
        <w:rPr>
          <w:highlight w:val="magenta"/>
        </w:rPr>
        <w:t>Du er blevet oprettet som bruger på FlytJord.dk. For at fuldføre oprettelsen af din bruger skal du klikke på nedenstående link eller kopier linket</w:t>
      </w:r>
    </w:p>
    <w:p w:rsidR="008136B6" w:rsidRPr="008F3ED8" w:rsidRDefault="008136B6" w:rsidP="008136B6">
      <w:pPr>
        <w:rPr>
          <w:highlight w:val="magenta"/>
        </w:rPr>
      </w:pPr>
    </w:p>
    <w:p w:rsidR="008136B6" w:rsidRPr="008F3ED8" w:rsidRDefault="008136B6" w:rsidP="008136B6">
      <w:pPr>
        <w:rPr>
          <w:highlight w:val="magenta"/>
        </w:rPr>
      </w:pPr>
      <w:r w:rsidRPr="008F3ED8">
        <w:rPr>
          <w:highlight w:val="magenta"/>
        </w:rPr>
        <w:t>Log derefter på 'FlytJord.dk' med din mailadresse som brugernavn og dette password: $</w:t>
      </w:r>
      <w:proofErr w:type="spellStart"/>
      <w:r w:rsidRPr="008F3ED8">
        <w:rPr>
          <w:highlight w:val="magenta"/>
        </w:rPr>
        <w:t>PasswordClearText</w:t>
      </w:r>
      <w:proofErr w:type="spellEnd"/>
      <w:r w:rsidRPr="008F3ED8">
        <w:rPr>
          <w:highlight w:val="magenta"/>
        </w:rPr>
        <w:t>$</w:t>
      </w:r>
    </w:p>
    <w:p w:rsidR="008136B6" w:rsidRPr="008F3ED8" w:rsidRDefault="008136B6" w:rsidP="008136B6">
      <w:pPr>
        <w:rPr>
          <w:highlight w:val="magenta"/>
        </w:rPr>
      </w:pPr>
    </w:p>
    <w:p w:rsidR="008136B6" w:rsidRPr="008F3ED8" w:rsidRDefault="00537BE2" w:rsidP="00547E9B">
      <w:pPr>
        <w:pStyle w:val="Heading3"/>
        <w:rPr>
          <w:highlight w:val="magenta"/>
        </w:rPr>
      </w:pPr>
      <w:bookmarkStart w:id="106" w:name="_Advis_TilBetalerAcceptereDuBetaling"/>
      <w:bookmarkStart w:id="107" w:name="_Toc416700844"/>
      <w:bookmarkStart w:id="108" w:name="_Toc459379140"/>
      <w:bookmarkEnd w:id="106"/>
      <w:r w:rsidRPr="008F3ED8">
        <w:rPr>
          <w:highlight w:val="magenta"/>
        </w:rPr>
        <w:t xml:space="preserve">Advis </w:t>
      </w:r>
      <w:proofErr w:type="spellStart"/>
      <w:r w:rsidR="008136B6" w:rsidRPr="008F3ED8">
        <w:rPr>
          <w:highlight w:val="magenta"/>
        </w:rPr>
        <w:t>TilBetalerAcceptereDuBetalingen</w:t>
      </w:r>
      <w:bookmarkEnd w:id="107"/>
      <w:bookmarkEnd w:id="108"/>
      <w:proofErr w:type="spellEnd"/>
    </w:p>
    <w:p w:rsidR="008136B6" w:rsidRPr="008F3ED8" w:rsidRDefault="008136B6" w:rsidP="00537BE2">
      <w:pPr>
        <w:rPr>
          <w:highlight w:val="magenta"/>
        </w:rPr>
      </w:pPr>
      <w:r w:rsidRPr="008F3ED8">
        <w:rPr>
          <w:highlight w:val="magenta"/>
        </w:rPr>
        <w:t xml:space="preserve">    </w:t>
      </w:r>
    </w:p>
    <w:p w:rsidR="008136B6" w:rsidRPr="008F3ED8" w:rsidRDefault="008136B6" w:rsidP="008136B6">
      <w:pPr>
        <w:rPr>
          <w:sz w:val="18"/>
          <w:highlight w:val="magenta"/>
        </w:rPr>
      </w:pPr>
      <w:r w:rsidRPr="008F3ED8">
        <w:rPr>
          <w:sz w:val="18"/>
          <w:highlight w:val="magenta"/>
        </w:rPr>
        <w:t>Til $navn$</w:t>
      </w:r>
    </w:p>
    <w:p w:rsidR="008136B6" w:rsidRPr="008F3ED8" w:rsidRDefault="008136B6" w:rsidP="008136B6">
      <w:pPr>
        <w:rPr>
          <w:sz w:val="18"/>
          <w:highlight w:val="magenta"/>
        </w:rPr>
      </w:pPr>
      <w:r w:rsidRPr="008F3ED8">
        <w:rPr>
          <w:sz w:val="18"/>
          <w:highlight w:val="magenta"/>
        </w:rPr>
        <w:t>$anmelder$ har oprettet en anmeldelse om jordflytning på følgende adresse: $oprinde</w:t>
      </w:r>
      <w:r w:rsidRPr="008F3ED8">
        <w:rPr>
          <w:sz w:val="18"/>
          <w:highlight w:val="magenta"/>
        </w:rPr>
        <w:t>l</w:t>
      </w:r>
      <w:r w:rsidRPr="008F3ED8">
        <w:rPr>
          <w:sz w:val="18"/>
          <w:highlight w:val="magenta"/>
        </w:rPr>
        <w:t>sesstedadresse$ og angivet dig som betaler for jordflytningen.</w:t>
      </w:r>
    </w:p>
    <w:p w:rsidR="008136B6" w:rsidRPr="008F3ED8" w:rsidRDefault="008136B6" w:rsidP="008136B6">
      <w:pPr>
        <w:rPr>
          <w:sz w:val="18"/>
          <w:highlight w:val="magenta"/>
        </w:rPr>
      </w:pPr>
    </w:p>
    <w:p w:rsidR="008136B6" w:rsidRPr="008F3ED8" w:rsidRDefault="008136B6" w:rsidP="008136B6">
      <w:pPr>
        <w:rPr>
          <w:sz w:val="18"/>
          <w:highlight w:val="magenta"/>
        </w:rPr>
      </w:pPr>
      <w:r w:rsidRPr="008F3ED8">
        <w:rPr>
          <w:sz w:val="18"/>
          <w:highlight w:val="magenta"/>
        </w:rPr>
        <w:t>Hvis du kan acceptere betalingen, skal du trykke på dette link:</w:t>
      </w:r>
    </w:p>
    <w:p w:rsidR="008136B6" w:rsidRPr="008F3ED8" w:rsidRDefault="008136B6" w:rsidP="008136B6">
      <w:pPr>
        <w:rPr>
          <w:sz w:val="18"/>
          <w:highlight w:val="magenta"/>
        </w:rPr>
      </w:pPr>
      <w:r w:rsidRPr="008F3ED8">
        <w:rPr>
          <w:sz w:val="18"/>
          <w:highlight w:val="magenta"/>
        </w:rPr>
        <w:t>$acceptlink$</w:t>
      </w:r>
    </w:p>
    <w:p w:rsidR="008136B6" w:rsidRPr="008F3ED8" w:rsidRDefault="008136B6" w:rsidP="008136B6">
      <w:pPr>
        <w:rPr>
          <w:sz w:val="18"/>
          <w:highlight w:val="magenta"/>
        </w:rPr>
      </w:pPr>
    </w:p>
    <w:p w:rsidR="008136B6" w:rsidRPr="008F3ED8" w:rsidRDefault="008136B6" w:rsidP="008136B6">
      <w:pPr>
        <w:rPr>
          <w:sz w:val="18"/>
          <w:highlight w:val="magenta"/>
        </w:rPr>
      </w:pPr>
      <w:r w:rsidRPr="008F3ED8">
        <w:rPr>
          <w:sz w:val="18"/>
          <w:highlight w:val="magenta"/>
        </w:rPr>
        <w:t>Hvis du IKKE kan acceptere betalingen, skal du trykke på dette link:</w:t>
      </w:r>
    </w:p>
    <w:p w:rsidR="008136B6" w:rsidRPr="008F3ED8" w:rsidRDefault="008136B6" w:rsidP="008136B6">
      <w:pPr>
        <w:rPr>
          <w:sz w:val="18"/>
          <w:highlight w:val="magenta"/>
        </w:rPr>
      </w:pPr>
      <w:r w:rsidRPr="008F3ED8">
        <w:rPr>
          <w:sz w:val="18"/>
          <w:highlight w:val="magenta"/>
        </w:rPr>
        <w:t>$</w:t>
      </w:r>
      <w:proofErr w:type="spellStart"/>
      <w:r w:rsidRPr="008F3ED8">
        <w:rPr>
          <w:sz w:val="18"/>
          <w:highlight w:val="magenta"/>
        </w:rPr>
        <w:t>afvislink</w:t>
      </w:r>
      <w:proofErr w:type="spellEnd"/>
      <w:r w:rsidRPr="008F3ED8">
        <w:rPr>
          <w:sz w:val="18"/>
          <w:highlight w:val="magenta"/>
        </w:rPr>
        <w:t>$</w:t>
      </w:r>
    </w:p>
    <w:p w:rsidR="008136B6" w:rsidRPr="008F3ED8" w:rsidRDefault="008136B6" w:rsidP="008136B6">
      <w:pPr>
        <w:rPr>
          <w:sz w:val="18"/>
          <w:highlight w:val="magenta"/>
        </w:rPr>
      </w:pPr>
    </w:p>
    <w:p w:rsidR="008136B6" w:rsidRPr="008F3ED8" w:rsidRDefault="008136B6" w:rsidP="008136B6">
      <w:pPr>
        <w:rPr>
          <w:sz w:val="18"/>
          <w:highlight w:val="magenta"/>
        </w:rPr>
      </w:pPr>
      <w:r w:rsidRPr="008F3ED8">
        <w:rPr>
          <w:sz w:val="18"/>
          <w:highlight w:val="magenta"/>
        </w:rPr>
        <w:t xml:space="preserve">OBS: </w:t>
      </w:r>
    </w:p>
    <w:p w:rsidR="008136B6" w:rsidRPr="008F3ED8" w:rsidRDefault="008136B6" w:rsidP="008136B6">
      <w:pPr>
        <w:rPr>
          <w:sz w:val="18"/>
          <w:highlight w:val="magenta"/>
        </w:rPr>
      </w:pPr>
      <w:r w:rsidRPr="008F3ED8">
        <w:rPr>
          <w:sz w:val="18"/>
          <w:highlight w:val="magenta"/>
        </w:rPr>
        <w:t>Anmeldelse af jordflytning vil ikke blive behandlet, før du har taget stilling til betalingen.</w:t>
      </w:r>
    </w:p>
    <w:p w:rsidR="008136B6" w:rsidRPr="008F3ED8" w:rsidRDefault="008136B6" w:rsidP="008136B6">
      <w:pPr>
        <w:rPr>
          <w:sz w:val="18"/>
          <w:highlight w:val="magenta"/>
        </w:rPr>
      </w:pPr>
    </w:p>
    <w:p w:rsidR="008136B6" w:rsidRPr="008F3ED8" w:rsidRDefault="008136B6" w:rsidP="008136B6">
      <w:pPr>
        <w:rPr>
          <w:sz w:val="18"/>
          <w:highlight w:val="magenta"/>
        </w:rPr>
      </w:pPr>
      <w:bookmarkStart w:id="109" w:name="OLE_LINK4"/>
      <w:bookmarkStart w:id="110" w:name="OLE_LINK5"/>
      <w:bookmarkStart w:id="111" w:name="OLE_LINK6"/>
      <w:r w:rsidRPr="008F3ED8">
        <w:rPr>
          <w:sz w:val="18"/>
          <w:highlight w:val="magenta"/>
        </w:rPr>
        <w:t>Logger du ind på FlytJord.dk, kan du i din profil angive, at en anmelder er bemyndiget til at oprette jordflytninger med dig som betaler. Herefter vil du ikke modtage denne type mails hver gang der oprettes en anmeldelse fra $anmelder$ og andre som du har bemy</w:t>
      </w:r>
      <w:r w:rsidRPr="008F3ED8">
        <w:rPr>
          <w:sz w:val="18"/>
          <w:highlight w:val="magenta"/>
        </w:rPr>
        <w:t>n</w:t>
      </w:r>
      <w:r w:rsidRPr="008F3ED8">
        <w:rPr>
          <w:sz w:val="18"/>
          <w:highlight w:val="magenta"/>
        </w:rPr>
        <w:t>diget</w:t>
      </w:r>
      <w:bookmarkEnd w:id="109"/>
      <w:bookmarkEnd w:id="110"/>
      <w:r w:rsidRPr="008F3ED8">
        <w:rPr>
          <w:sz w:val="18"/>
          <w:highlight w:val="magenta"/>
        </w:rPr>
        <w:t>.</w:t>
      </w:r>
    </w:p>
    <w:bookmarkEnd w:id="111"/>
    <w:p w:rsidR="008136B6" w:rsidRPr="008F3ED8" w:rsidRDefault="008136B6" w:rsidP="008136B6">
      <w:pPr>
        <w:pStyle w:val="BodyText1"/>
        <w:rPr>
          <w:highlight w:val="magenta"/>
        </w:rPr>
      </w:pPr>
    </w:p>
    <w:p w:rsidR="008136B6" w:rsidRPr="008F3ED8" w:rsidRDefault="008136B6" w:rsidP="00547E9B">
      <w:pPr>
        <w:pStyle w:val="Heading3"/>
        <w:rPr>
          <w:highlight w:val="magenta"/>
        </w:rPr>
      </w:pPr>
      <w:bookmarkStart w:id="112" w:name="_TilRaadgiver"/>
      <w:bookmarkStart w:id="113" w:name="_Toc416700848"/>
      <w:bookmarkStart w:id="114" w:name="_Toc459379141"/>
      <w:bookmarkEnd w:id="112"/>
      <w:proofErr w:type="spellStart"/>
      <w:r w:rsidRPr="008F3ED8">
        <w:rPr>
          <w:highlight w:val="magenta"/>
        </w:rPr>
        <w:lastRenderedPageBreak/>
        <w:t>TilRaadgiver</w:t>
      </w:r>
      <w:bookmarkEnd w:id="113"/>
      <w:bookmarkEnd w:id="114"/>
      <w:proofErr w:type="spellEnd"/>
    </w:p>
    <w:p w:rsidR="008136B6" w:rsidRPr="008F3ED8" w:rsidRDefault="008136B6" w:rsidP="008136B6">
      <w:pPr>
        <w:rPr>
          <w:highlight w:val="magenta"/>
        </w:rPr>
      </w:pPr>
      <w:r w:rsidRPr="008F3ED8">
        <w:rPr>
          <w:highlight w:val="magenta"/>
        </w:rPr>
        <w:t xml:space="preserve">$afsender$ ønsker, at du ser på denne anmeldelse: &lt;a </w:t>
      </w:r>
      <w:proofErr w:type="spellStart"/>
      <w:r w:rsidRPr="008F3ED8">
        <w:rPr>
          <w:highlight w:val="magenta"/>
        </w:rPr>
        <w:t>href</w:t>
      </w:r>
      <w:proofErr w:type="spellEnd"/>
      <w:r w:rsidRPr="008F3ED8">
        <w:rPr>
          <w:highlight w:val="magenta"/>
        </w:rPr>
        <w:t xml:space="preserve">="$linkanmeldelse$"&gt;$linkanmeldelse$&lt;/a&gt; </w:t>
      </w:r>
    </w:p>
    <w:p w:rsidR="008136B6" w:rsidRPr="008F3ED8" w:rsidRDefault="008136B6" w:rsidP="008136B6">
      <w:pPr>
        <w:rPr>
          <w:highlight w:val="magenta"/>
        </w:rPr>
      </w:pPr>
    </w:p>
    <w:p w:rsidR="008136B6" w:rsidRPr="008F3ED8" w:rsidRDefault="008136B6" w:rsidP="008136B6">
      <w:pPr>
        <w:rPr>
          <w:highlight w:val="magenta"/>
        </w:rPr>
      </w:pPr>
      <w:r w:rsidRPr="008F3ED8">
        <w:rPr>
          <w:highlight w:val="magenta"/>
        </w:rPr>
        <w:t>Besked fra afsender:&lt;br&gt;$besked$</w:t>
      </w:r>
    </w:p>
    <w:p w:rsidR="008136B6" w:rsidRPr="008F3ED8" w:rsidRDefault="008136B6" w:rsidP="008136B6">
      <w:pPr>
        <w:rPr>
          <w:highlight w:val="magenta"/>
        </w:rPr>
      </w:pPr>
    </w:p>
    <w:p w:rsidR="008136B6" w:rsidRPr="008F3ED8" w:rsidRDefault="008136B6" w:rsidP="00BA3CE4">
      <w:pPr>
        <w:rPr>
          <w:highlight w:val="magenta"/>
        </w:rPr>
      </w:pPr>
      <w:r w:rsidRPr="008F3ED8">
        <w:rPr>
          <w:highlight w:val="magenta"/>
        </w:rPr>
        <w:t>OBS: Denne mail er genereret af FlytJord.dk og bliver ikke læst eller besvaret.</w:t>
      </w:r>
    </w:p>
    <w:p w:rsidR="008136B6" w:rsidRPr="008F3ED8" w:rsidRDefault="008136B6" w:rsidP="008136B6">
      <w:pPr>
        <w:pStyle w:val="BodyText1"/>
        <w:rPr>
          <w:highlight w:val="magenta"/>
        </w:rPr>
      </w:pPr>
    </w:p>
    <w:p w:rsidR="008136B6" w:rsidRPr="008F3ED8" w:rsidRDefault="008136B6" w:rsidP="00547E9B">
      <w:pPr>
        <w:pStyle w:val="Heading3"/>
        <w:rPr>
          <w:highlight w:val="magenta"/>
        </w:rPr>
      </w:pPr>
      <w:bookmarkStart w:id="115" w:name="_AktivAnmeldelse"/>
      <w:bookmarkStart w:id="116" w:name="_Toc416700852"/>
      <w:bookmarkStart w:id="117" w:name="_Toc459379142"/>
      <w:bookmarkEnd w:id="115"/>
      <w:proofErr w:type="spellStart"/>
      <w:r w:rsidRPr="008F3ED8">
        <w:rPr>
          <w:highlight w:val="magenta"/>
        </w:rPr>
        <w:t>AktivAnmeldelse</w:t>
      </w:r>
      <w:bookmarkEnd w:id="116"/>
      <w:bookmarkEnd w:id="117"/>
      <w:proofErr w:type="spellEnd"/>
      <w:r w:rsidRPr="008F3ED8">
        <w:rPr>
          <w:highlight w:val="magenta"/>
        </w:rPr>
        <w:t xml:space="preserve"> </w:t>
      </w:r>
    </w:p>
    <w:p w:rsidR="008136B6" w:rsidRPr="008F3ED8" w:rsidRDefault="00B07373" w:rsidP="008136B6">
      <w:pPr>
        <w:pStyle w:val="BodyText1"/>
        <w:rPr>
          <w:highlight w:val="magenta"/>
        </w:rPr>
      </w:pPr>
      <w:bookmarkStart w:id="118" w:name="OLE_LINK3"/>
      <w:r w:rsidRPr="008F3ED8">
        <w:rPr>
          <w:highlight w:val="magenta"/>
        </w:rPr>
        <w:br/>
      </w:r>
      <w:r w:rsidR="008136B6" w:rsidRPr="008F3ED8">
        <w:rPr>
          <w:highlight w:val="magenta"/>
        </w:rPr>
        <w:t>Anmeldelsen er godkendt.</w:t>
      </w:r>
    </w:p>
    <w:p w:rsidR="008136B6" w:rsidRPr="008F3ED8" w:rsidRDefault="008136B6" w:rsidP="008136B6">
      <w:pPr>
        <w:pStyle w:val="BodyText1"/>
        <w:rPr>
          <w:highlight w:val="magenta"/>
        </w:rPr>
      </w:pPr>
      <w:r w:rsidRPr="008F3ED8">
        <w:rPr>
          <w:highlight w:val="magenta"/>
        </w:rPr>
        <w:t>I kan påbegynde jordflytningen indenfor den angivne kørselsperiode.</w:t>
      </w:r>
    </w:p>
    <w:p w:rsidR="008136B6" w:rsidRPr="008F3ED8" w:rsidRDefault="008136B6" w:rsidP="008136B6">
      <w:pPr>
        <w:pStyle w:val="BodyText1"/>
        <w:rPr>
          <w:highlight w:val="magenta"/>
        </w:rPr>
      </w:pPr>
      <w:r w:rsidRPr="008F3ED8">
        <w:rPr>
          <w:highlight w:val="magenta"/>
        </w:rPr>
        <w:t>Den godkendte anmeldelse skal følge jorden.</w:t>
      </w:r>
    </w:p>
    <w:p w:rsidR="008136B6" w:rsidRPr="008F3ED8" w:rsidRDefault="008136B6" w:rsidP="008136B6">
      <w:pPr>
        <w:pStyle w:val="BodyText1"/>
        <w:rPr>
          <w:highlight w:val="magenta"/>
        </w:rPr>
      </w:pPr>
      <w:r w:rsidRPr="008F3ED8">
        <w:rPr>
          <w:highlight w:val="magenta"/>
        </w:rPr>
        <w:t>Anvender modtageren det digitale bomsystem fra FlytJord.dk, skal anmeldelsen skannes for at få adgang til modtageranlægget.</w:t>
      </w:r>
    </w:p>
    <w:p w:rsidR="008136B6" w:rsidRPr="008F3ED8" w:rsidRDefault="008136B6" w:rsidP="008136B6">
      <w:pPr>
        <w:pStyle w:val="BodyText1"/>
        <w:rPr>
          <w:highlight w:val="magenta"/>
        </w:rPr>
      </w:pPr>
      <w:r w:rsidRPr="008F3ED8">
        <w:rPr>
          <w:highlight w:val="magenta"/>
        </w:rPr>
        <w:t>Er der behov for at foretage ændringer i anmeldelsen, skal anmeldelsen behan</w:t>
      </w:r>
      <w:r w:rsidRPr="008F3ED8">
        <w:rPr>
          <w:highlight w:val="magenta"/>
        </w:rPr>
        <w:t>d</w:t>
      </w:r>
      <w:r w:rsidRPr="008F3ED8">
        <w:rPr>
          <w:highlight w:val="magenta"/>
        </w:rPr>
        <w:t>les på ny. Den gamle anmeldelse kan anvendes indtil den nye anmeldelse go</w:t>
      </w:r>
      <w:r w:rsidRPr="008F3ED8">
        <w:rPr>
          <w:highlight w:val="magenta"/>
        </w:rPr>
        <w:t>d</w:t>
      </w:r>
      <w:r w:rsidRPr="008F3ED8">
        <w:rPr>
          <w:highlight w:val="magenta"/>
        </w:rPr>
        <w:t>kendes.</w:t>
      </w:r>
    </w:p>
    <w:p w:rsidR="008136B6" w:rsidRPr="008F3ED8" w:rsidRDefault="008136B6" w:rsidP="008136B6">
      <w:pPr>
        <w:pStyle w:val="BodyText1"/>
        <w:rPr>
          <w:highlight w:val="magenta"/>
        </w:rPr>
      </w:pPr>
      <w:r w:rsidRPr="008F3ED8">
        <w:rPr>
          <w:highlight w:val="magenta"/>
        </w:rPr>
        <w:t>OBS: Denne mail er fremsendt af FlytJord og kan ikke besvares.</w:t>
      </w:r>
    </w:p>
    <w:bookmarkEnd w:id="118"/>
    <w:p w:rsidR="008136B6" w:rsidRPr="008F3ED8" w:rsidRDefault="008136B6" w:rsidP="008136B6">
      <w:pPr>
        <w:pStyle w:val="BodyText1"/>
        <w:rPr>
          <w:highlight w:val="magenta"/>
        </w:rPr>
      </w:pPr>
    </w:p>
    <w:p w:rsidR="008136B6" w:rsidRPr="008F3ED8" w:rsidRDefault="00C967D3" w:rsidP="00547E9B">
      <w:pPr>
        <w:pStyle w:val="Heading3"/>
        <w:rPr>
          <w:highlight w:val="magenta"/>
        </w:rPr>
      </w:pPr>
      <w:bookmarkStart w:id="119" w:name="_AktivRevideretAnmeldelse"/>
      <w:bookmarkStart w:id="120" w:name="_Toc416700856"/>
      <w:bookmarkStart w:id="121" w:name="_Toc459379143"/>
      <w:bookmarkEnd w:id="119"/>
      <w:r w:rsidRPr="008F3ED8">
        <w:rPr>
          <w:highlight w:val="magenta"/>
        </w:rPr>
        <w:t xml:space="preserve">E-mail indhold for </w:t>
      </w:r>
      <w:proofErr w:type="spellStart"/>
      <w:r w:rsidR="008136B6" w:rsidRPr="008F3ED8">
        <w:rPr>
          <w:highlight w:val="magenta"/>
        </w:rPr>
        <w:t>AktivRevideretAnmeldelse</w:t>
      </w:r>
      <w:bookmarkEnd w:id="120"/>
      <w:bookmarkEnd w:id="121"/>
      <w:proofErr w:type="spellEnd"/>
      <w:r w:rsidR="008136B6" w:rsidRPr="008F3ED8">
        <w:rPr>
          <w:highlight w:val="magenta"/>
        </w:rPr>
        <w:t xml:space="preserve"> </w:t>
      </w:r>
    </w:p>
    <w:p w:rsidR="008136B6" w:rsidRPr="008F3ED8" w:rsidRDefault="00C967D3" w:rsidP="008136B6">
      <w:pPr>
        <w:pStyle w:val="BodyText1"/>
        <w:rPr>
          <w:highlight w:val="magenta"/>
        </w:rPr>
      </w:pPr>
      <w:r w:rsidRPr="008F3ED8">
        <w:rPr>
          <w:highlight w:val="magenta"/>
        </w:rPr>
        <w:br/>
      </w:r>
      <w:r w:rsidR="008136B6" w:rsidRPr="008F3ED8">
        <w:rPr>
          <w:highlight w:val="magenta"/>
        </w:rPr>
        <w:t xml:space="preserve">Anmeldelsen er blevet revideret og er nu godkendt. </w:t>
      </w:r>
    </w:p>
    <w:p w:rsidR="008136B6" w:rsidRPr="008F3ED8" w:rsidRDefault="008136B6" w:rsidP="008136B6">
      <w:pPr>
        <w:pStyle w:val="BodyText1"/>
        <w:rPr>
          <w:highlight w:val="magenta"/>
        </w:rPr>
      </w:pPr>
      <w:r w:rsidRPr="008F3ED8">
        <w:rPr>
          <w:highlight w:val="magenta"/>
        </w:rPr>
        <w:t>I kan påbegynde jordflytningen indenfor den angivne kørselsperiode.</w:t>
      </w:r>
    </w:p>
    <w:p w:rsidR="008136B6" w:rsidRPr="008F3ED8" w:rsidRDefault="008136B6" w:rsidP="008136B6">
      <w:pPr>
        <w:pStyle w:val="BodyText1"/>
        <w:rPr>
          <w:highlight w:val="magenta"/>
        </w:rPr>
      </w:pPr>
      <w:r w:rsidRPr="008F3ED8">
        <w:rPr>
          <w:highlight w:val="magenta"/>
        </w:rPr>
        <w:t>Den godkendte anmeldelse skal følge jorden.</w:t>
      </w:r>
    </w:p>
    <w:p w:rsidR="008136B6" w:rsidRPr="008F3ED8" w:rsidRDefault="008136B6" w:rsidP="008136B6">
      <w:pPr>
        <w:pStyle w:val="BodyText1"/>
        <w:rPr>
          <w:highlight w:val="magenta"/>
        </w:rPr>
      </w:pPr>
      <w:r w:rsidRPr="008F3ED8">
        <w:rPr>
          <w:highlight w:val="magenta"/>
        </w:rPr>
        <w:t>Anvender modtageren det digitale bomsystem fra FlytJord.dk, skal anmeldelsen skannes for at få adgang til modtageranlægget.</w:t>
      </w:r>
    </w:p>
    <w:p w:rsidR="008136B6" w:rsidRPr="008F3ED8" w:rsidRDefault="008136B6" w:rsidP="008136B6">
      <w:pPr>
        <w:pStyle w:val="BodyText1"/>
        <w:rPr>
          <w:highlight w:val="magenta"/>
        </w:rPr>
      </w:pPr>
      <w:r w:rsidRPr="008F3ED8">
        <w:rPr>
          <w:highlight w:val="magenta"/>
        </w:rPr>
        <w:t>Er der behov for at foretage ændringer i anmeldelsen, skal anmeldelsen behan</w:t>
      </w:r>
      <w:r w:rsidRPr="008F3ED8">
        <w:rPr>
          <w:highlight w:val="magenta"/>
        </w:rPr>
        <w:t>d</w:t>
      </w:r>
      <w:r w:rsidRPr="008F3ED8">
        <w:rPr>
          <w:highlight w:val="magenta"/>
        </w:rPr>
        <w:t>les på ny. Den gamle anmeldelse kan anvendes indtil den nye anmeldelse go</w:t>
      </w:r>
      <w:r w:rsidRPr="008F3ED8">
        <w:rPr>
          <w:highlight w:val="magenta"/>
        </w:rPr>
        <w:t>d</w:t>
      </w:r>
      <w:r w:rsidRPr="008F3ED8">
        <w:rPr>
          <w:highlight w:val="magenta"/>
        </w:rPr>
        <w:t>kendes.</w:t>
      </w:r>
    </w:p>
    <w:p w:rsidR="008136B6" w:rsidRPr="008F3ED8" w:rsidRDefault="008136B6" w:rsidP="008136B6">
      <w:pPr>
        <w:pStyle w:val="BodyText1"/>
        <w:rPr>
          <w:highlight w:val="magenta"/>
        </w:rPr>
      </w:pPr>
      <w:r w:rsidRPr="008F3ED8">
        <w:rPr>
          <w:highlight w:val="magenta"/>
        </w:rPr>
        <w:lastRenderedPageBreak/>
        <w:t>OBS: Denne mail er fremsendt af FlytJord og kan ikke besvares.</w:t>
      </w:r>
    </w:p>
    <w:p w:rsidR="008136B6" w:rsidRPr="008F3ED8" w:rsidRDefault="008136B6" w:rsidP="008136B6">
      <w:pPr>
        <w:pStyle w:val="BodyText1"/>
        <w:rPr>
          <w:highlight w:val="magenta"/>
        </w:rPr>
      </w:pPr>
    </w:p>
    <w:p w:rsidR="008136B6" w:rsidRPr="008F3ED8" w:rsidRDefault="008136B6" w:rsidP="00547E9B">
      <w:pPr>
        <w:pStyle w:val="Heading3"/>
        <w:rPr>
          <w:highlight w:val="magenta"/>
        </w:rPr>
      </w:pPr>
      <w:bookmarkStart w:id="122" w:name="_Afslut_anmeldelse"/>
      <w:bookmarkStart w:id="123" w:name="_Toc416700860"/>
      <w:bookmarkStart w:id="124" w:name="_Toc459379144"/>
      <w:bookmarkEnd w:id="122"/>
      <w:r w:rsidRPr="008F3ED8">
        <w:rPr>
          <w:highlight w:val="magenta"/>
        </w:rPr>
        <w:t>Afslut anmeldelse</w:t>
      </w:r>
      <w:bookmarkEnd w:id="123"/>
      <w:bookmarkEnd w:id="124"/>
    </w:p>
    <w:p w:rsidR="008136B6" w:rsidRPr="008F3ED8" w:rsidRDefault="008136B6" w:rsidP="007D6463">
      <w:pPr>
        <w:pStyle w:val="Heading4"/>
        <w:numPr>
          <w:ilvl w:val="0"/>
          <w:numId w:val="0"/>
        </w:numPr>
        <w:rPr>
          <w:highlight w:val="magenta"/>
        </w:rPr>
      </w:pPr>
    </w:p>
    <w:p w:rsidR="008136B6" w:rsidRPr="008F3ED8" w:rsidRDefault="008136B6" w:rsidP="008136B6">
      <w:pPr>
        <w:pStyle w:val="BodyText1"/>
        <w:rPr>
          <w:highlight w:val="magenta"/>
        </w:rPr>
      </w:pPr>
      <w:r w:rsidRPr="008F3ED8">
        <w:rPr>
          <w:highlight w:val="magenta"/>
        </w:rPr>
        <w:t xml:space="preserve">Anmeldelsen er afsluttet. </w:t>
      </w:r>
    </w:p>
    <w:p w:rsidR="008136B6" w:rsidRPr="008F3ED8" w:rsidRDefault="008136B6" w:rsidP="008136B6">
      <w:pPr>
        <w:pStyle w:val="BodyText1"/>
        <w:rPr>
          <w:highlight w:val="magenta"/>
        </w:rPr>
      </w:pPr>
      <w:r w:rsidRPr="008F3ED8">
        <w:rPr>
          <w:highlight w:val="magenta"/>
        </w:rPr>
        <w:t>Anmeldelsen på $Adresse$ kan ikke længere benyttes.</w:t>
      </w:r>
    </w:p>
    <w:p w:rsidR="00C03495" w:rsidRPr="008F3ED8" w:rsidRDefault="00C03495" w:rsidP="008136B6">
      <w:pPr>
        <w:pStyle w:val="BodyText1"/>
        <w:rPr>
          <w:highlight w:val="magenta"/>
        </w:rPr>
      </w:pPr>
    </w:p>
    <w:p w:rsidR="00C03495" w:rsidRPr="008F3ED8" w:rsidRDefault="00C03495" w:rsidP="00C03495">
      <w:pPr>
        <w:pStyle w:val="Heading3"/>
        <w:rPr>
          <w:highlight w:val="magenta"/>
        </w:rPr>
      </w:pPr>
      <w:bookmarkStart w:id="125" w:name="_KommuneGodkenderAnmeldelsen"/>
      <w:bookmarkStart w:id="126" w:name="_Toc459379145"/>
      <w:bookmarkEnd w:id="125"/>
      <w:proofErr w:type="spellStart"/>
      <w:r w:rsidRPr="008F3ED8">
        <w:rPr>
          <w:highlight w:val="magenta"/>
        </w:rPr>
        <w:t>KommuneGodkenderAnmeldelsen</w:t>
      </w:r>
      <w:bookmarkEnd w:id="126"/>
      <w:proofErr w:type="spellEnd"/>
    </w:p>
    <w:p w:rsidR="00B4212F" w:rsidRPr="008F3ED8" w:rsidRDefault="00B07373" w:rsidP="00B4212F">
      <w:pPr>
        <w:pStyle w:val="BodyText1"/>
        <w:rPr>
          <w:highlight w:val="magenta"/>
        </w:rPr>
      </w:pPr>
      <w:r w:rsidRPr="008F3ED8">
        <w:rPr>
          <w:highlight w:val="magenta"/>
        </w:rPr>
        <w:br/>
      </w:r>
      <w:r w:rsidR="00B4212F" w:rsidRPr="008F3ED8">
        <w:rPr>
          <w:highlight w:val="magenta"/>
        </w:rPr>
        <w:t>&lt;kommunenavn&gt;-kommune har godkendt anmeldelse af jordflytning fra &lt;adre</w:t>
      </w:r>
      <w:r w:rsidR="00B4212F" w:rsidRPr="008F3ED8">
        <w:rPr>
          <w:highlight w:val="magenta"/>
        </w:rPr>
        <w:t>s</w:t>
      </w:r>
      <w:r w:rsidR="00B4212F" w:rsidRPr="008F3ED8">
        <w:rPr>
          <w:highlight w:val="magenta"/>
        </w:rPr>
        <w:t>se&gt; til &lt;firmanavn&gt;.</w:t>
      </w:r>
    </w:p>
    <w:p w:rsidR="00B4212F" w:rsidRPr="008F3ED8" w:rsidRDefault="00B4212F" w:rsidP="00B4212F">
      <w:pPr>
        <w:pStyle w:val="BodyText1"/>
        <w:rPr>
          <w:highlight w:val="magenta"/>
        </w:rPr>
      </w:pPr>
      <w:r w:rsidRPr="008F3ED8">
        <w:rPr>
          <w:highlight w:val="magenta"/>
        </w:rPr>
        <w:t>Den angivne kørselsperiode og godkendte jordmængde fremgår af anmeldelsen.</w:t>
      </w:r>
    </w:p>
    <w:p w:rsidR="00B4212F" w:rsidRPr="008F3ED8" w:rsidRDefault="00B4212F" w:rsidP="00B4212F">
      <w:pPr>
        <w:pStyle w:val="BodyText1"/>
        <w:rPr>
          <w:highlight w:val="magenta"/>
        </w:rPr>
      </w:pPr>
      <w:r w:rsidRPr="008F3ED8">
        <w:rPr>
          <w:highlight w:val="magenta"/>
        </w:rPr>
        <w:t>Når jordflytningen er afsluttet, skal mængden af tilført jord indberettes til komm</w:t>
      </w:r>
      <w:r w:rsidRPr="008F3ED8">
        <w:rPr>
          <w:highlight w:val="magenta"/>
        </w:rPr>
        <w:t>u</w:t>
      </w:r>
      <w:r w:rsidRPr="008F3ED8">
        <w:rPr>
          <w:highlight w:val="magenta"/>
        </w:rPr>
        <w:t>nen og anmeldelsen afsluttes. Indberetning af tilført jord kan ske i FlytJord.dk, ved at åbne anmeldelsen og klikke på knappen ’Registrer tilkørt jord’.</w:t>
      </w:r>
    </w:p>
    <w:p w:rsidR="00B4212F" w:rsidRPr="008F3ED8" w:rsidRDefault="00B4212F" w:rsidP="00B4212F">
      <w:pPr>
        <w:pStyle w:val="BodyText1"/>
        <w:rPr>
          <w:highlight w:val="magenta"/>
        </w:rPr>
      </w:pPr>
      <w:r w:rsidRPr="008F3ED8">
        <w:rPr>
          <w:highlight w:val="magenta"/>
        </w:rPr>
        <w:tab/>
      </w:r>
      <w:r w:rsidRPr="008F3ED8">
        <w:rPr>
          <w:highlight w:val="magenta"/>
        </w:rPr>
        <w:tab/>
      </w:r>
      <w:r w:rsidRPr="008F3ED8">
        <w:rPr>
          <w:highlight w:val="magenta"/>
        </w:rPr>
        <w:tab/>
      </w:r>
    </w:p>
    <w:p w:rsidR="00B4212F" w:rsidRPr="008F3ED8" w:rsidRDefault="00B4212F" w:rsidP="00B4212F">
      <w:pPr>
        <w:pStyle w:val="BodyText1"/>
        <w:rPr>
          <w:highlight w:val="magenta"/>
        </w:rPr>
      </w:pPr>
      <w:r w:rsidRPr="008F3ED8">
        <w:rPr>
          <w:highlight w:val="magenta"/>
        </w:rPr>
        <w:t>OBS: Denne mail er fremsendt af FlytJord.dk og kan ikke besvares.</w:t>
      </w:r>
    </w:p>
    <w:p w:rsidR="00B4212F" w:rsidRPr="008F3ED8" w:rsidRDefault="00B4212F" w:rsidP="00B4212F">
      <w:pPr>
        <w:pStyle w:val="BodyText1"/>
        <w:rPr>
          <w:highlight w:val="magenta"/>
        </w:rPr>
      </w:pPr>
      <w:r w:rsidRPr="008F3ED8">
        <w:rPr>
          <w:highlight w:val="magenta"/>
        </w:rPr>
        <w:tab/>
      </w:r>
      <w:r w:rsidRPr="008F3ED8">
        <w:rPr>
          <w:highlight w:val="magenta"/>
        </w:rPr>
        <w:tab/>
      </w:r>
      <w:r w:rsidRPr="008F3ED8">
        <w:rPr>
          <w:highlight w:val="magenta"/>
        </w:rPr>
        <w:tab/>
      </w:r>
    </w:p>
    <w:p w:rsidR="00B4212F" w:rsidRPr="008F3ED8" w:rsidRDefault="00B4212F" w:rsidP="00B4212F">
      <w:pPr>
        <w:pStyle w:val="BodyText1"/>
        <w:rPr>
          <w:highlight w:val="magenta"/>
        </w:rPr>
      </w:pPr>
    </w:p>
    <w:p w:rsidR="00B4212F" w:rsidRPr="008F3ED8" w:rsidRDefault="00B4212F" w:rsidP="00B4212F">
      <w:pPr>
        <w:pStyle w:val="BodyText1"/>
        <w:rPr>
          <w:highlight w:val="magenta"/>
        </w:rPr>
      </w:pPr>
      <w:r w:rsidRPr="008F3ED8">
        <w:rPr>
          <w:highlight w:val="magenta"/>
        </w:rPr>
        <w:t xml:space="preserve">              </w:t>
      </w:r>
    </w:p>
    <w:p w:rsidR="00B4212F" w:rsidRPr="008F3ED8" w:rsidRDefault="00B4212F" w:rsidP="00B4212F">
      <w:pPr>
        <w:pStyle w:val="BodyText1"/>
        <w:rPr>
          <w:highlight w:val="magenta"/>
        </w:rPr>
      </w:pPr>
      <w:r w:rsidRPr="008F3ED8">
        <w:rPr>
          <w:highlight w:val="magenta"/>
        </w:rPr>
        <w:t xml:space="preserve">Link til anmeldelsen i </w:t>
      </w:r>
      <w:proofErr w:type="spellStart"/>
      <w:r w:rsidR="00381D6F" w:rsidRPr="008F3ED8">
        <w:rPr>
          <w:highlight w:val="magenta"/>
        </w:rPr>
        <w:t>Flytjord</w:t>
      </w:r>
      <w:proofErr w:type="spellEnd"/>
      <w:r w:rsidRPr="008F3ED8">
        <w:rPr>
          <w:highlight w:val="magenta"/>
        </w:rPr>
        <w:t>: &lt;linkanmeldelse&gt;</w:t>
      </w:r>
    </w:p>
    <w:p w:rsidR="00B4212F" w:rsidRPr="008F3ED8" w:rsidRDefault="00B4212F" w:rsidP="00B4212F">
      <w:pPr>
        <w:pStyle w:val="BodyText1"/>
        <w:rPr>
          <w:highlight w:val="magenta"/>
        </w:rPr>
      </w:pPr>
      <w:r w:rsidRPr="008F3ED8">
        <w:rPr>
          <w:highlight w:val="magenta"/>
        </w:rPr>
        <w:t>Link til anmeldelsen som pdf:&lt;</w:t>
      </w:r>
      <w:proofErr w:type="spellStart"/>
      <w:r w:rsidRPr="008F3ED8">
        <w:rPr>
          <w:highlight w:val="magenta"/>
        </w:rPr>
        <w:t>blanketUrl</w:t>
      </w:r>
      <w:proofErr w:type="spellEnd"/>
      <w:r w:rsidRPr="008F3ED8">
        <w:rPr>
          <w:highlight w:val="magenta"/>
        </w:rPr>
        <w:t>&gt;</w:t>
      </w:r>
      <w:r w:rsidRPr="008F3ED8">
        <w:rPr>
          <w:highlight w:val="magenta"/>
        </w:rPr>
        <w:tab/>
      </w:r>
      <w:r w:rsidRPr="008F3ED8">
        <w:rPr>
          <w:highlight w:val="magenta"/>
        </w:rPr>
        <w:tab/>
      </w:r>
      <w:r w:rsidRPr="008F3ED8">
        <w:rPr>
          <w:highlight w:val="magenta"/>
        </w:rPr>
        <w:tab/>
        <w:t xml:space="preserve">  </w:t>
      </w:r>
      <w:r w:rsidRPr="008F3ED8">
        <w:rPr>
          <w:highlight w:val="magenta"/>
        </w:rPr>
        <w:tab/>
      </w:r>
      <w:r w:rsidRPr="008F3ED8">
        <w:rPr>
          <w:highlight w:val="magenta"/>
        </w:rPr>
        <w:tab/>
      </w:r>
    </w:p>
    <w:p w:rsidR="00C03495" w:rsidRPr="008F3ED8" w:rsidRDefault="00B4212F" w:rsidP="00B4212F">
      <w:pPr>
        <w:pStyle w:val="BodyText1"/>
        <w:rPr>
          <w:highlight w:val="magenta"/>
        </w:rPr>
      </w:pPr>
      <w:r w:rsidRPr="008F3ED8">
        <w:rPr>
          <w:highlight w:val="magenta"/>
        </w:rPr>
        <w:t>OBS: Denne mail er fremsendt af FlytJord og kan ikke besvares.</w:t>
      </w:r>
      <w:r w:rsidR="00C03495" w:rsidRPr="008F3ED8">
        <w:rPr>
          <w:highlight w:val="magenta"/>
        </w:rPr>
        <w:t>.</w:t>
      </w:r>
    </w:p>
    <w:p w:rsidR="00C03495" w:rsidRPr="008F3ED8" w:rsidRDefault="00C03495" w:rsidP="008136B6">
      <w:pPr>
        <w:pStyle w:val="BodyText1"/>
        <w:rPr>
          <w:highlight w:val="magenta"/>
        </w:rPr>
      </w:pPr>
    </w:p>
    <w:p w:rsidR="00547E9B" w:rsidRPr="008F3ED8" w:rsidRDefault="00547E9B" w:rsidP="00547E9B">
      <w:pPr>
        <w:pStyle w:val="Heading3"/>
        <w:rPr>
          <w:highlight w:val="magenta"/>
        </w:rPr>
      </w:pPr>
      <w:bookmarkStart w:id="127" w:name="_TilAnmelderJordmodtagerAfviserAnmel"/>
      <w:bookmarkStart w:id="128" w:name="_Toc416700865"/>
      <w:bookmarkStart w:id="129" w:name="_Toc459379146"/>
      <w:bookmarkEnd w:id="127"/>
      <w:proofErr w:type="spellStart"/>
      <w:r w:rsidRPr="008F3ED8">
        <w:rPr>
          <w:highlight w:val="magenta"/>
        </w:rPr>
        <w:lastRenderedPageBreak/>
        <w:t>TilAnmelderJordmodtagerAfviserAnmeldelsen</w:t>
      </w:r>
      <w:bookmarkEnd w:id="128"/>
      <w:bookmarkEnd w:id="129"/>
      <w:proofErr w:type="spellEnd"/>
    </w:p>
    <w:p w:rsidR="00547E9B" w:rsidRPr="008F3ED8" w:rsidRDefault="00A93D34" w:rsidP="00547E9B">
      <w:pPr>
        <w:pStyle w:val="BodyText1"/>
        <w:rPr>
          <w:highlight w:val="magenta"/>
        </w:rPr>
      </w:pPr>
      <w:bookmarkStart w:id="130" w:name="OLE_LINK9"/>
      <w:bookmarkStart w:id="131" w:name="OLE_LINK10"/>
      <w:r w:rsidRPr="008F3ED8">
        <w:rPr>
          <w:highlight w:val="magenta"/>
        </w:rPr>
        <w:br/>
      </w:r>
      <w:r w:rsidR="00547E9B" w:rsidRPr="008F3ED8">
        <w:rPr>
          <w:highlight w:val="magenta"/>
        </w:rPr>
        <w:t>Vedr. anmeldelse af jordflytning fra: $</w:t>
      </w:r>
      <w:proofErr w:type="spellStart"/>
      <w:r w:rsidR="00547E9B" w:rsidRPr="008F3ED8">
        <w:rPr>
          <w:highlight w:val="magenta"/>
        </w:rPr>
        <w:t>Anmeldelse.Oprindelsessted.Adresse</w:t>
      </w:r>
      <w:proofErr w:type="spellEnd"/>
      <w:r w:rsidR="00547E9B" w:rsidRPr="008F3ED8">
        <w:rPr>
          <w:highlight w:val="magenta"/>
        </w:rPr>
        <w:t>$</w:t>
      </w:r>
    </w:p>
    <w:p w:rsidR="00547E9B" w:rsidRPr="008F3ED8" w:rsidRDefault="00547E9B" w:rsidP="00547E9B">
      <w:pPr>
        <w:pStyle w:val="BodyText1"/>
        <w:rPr>
          <w:highlight w:val="magenta"/>
        </w:rPr>
      </w:pPr>
      <w:r w:rsidRPr="008F3ED8">
        <w:rPr>
          <w:highlight w:val="magenta"/>
        </w:rPr>
        <w:t>$</w:t>
      </w:r>
      <w:proofErr w:type="spellStart"/>
      <w:r w:rsidRPr="008F3ED8">
        <w:rPr>
          <w:highlight w:val="magenta"/>
        </w:rPr>
        <w:t>ModtagerAnlaeg.Navn</w:t>
      </w:r>
      <w:proofErr w:type="spellEnd"/>
      <w:r w:rsidRPr="008F3ED8">
        <w:rPr>
          <w:highlight w:val="magenta"/>
        </w:rPr>
        <w:t>$ kan ikke modtage den anmeldte jord.</w:t>
      </w:r>
    </w:p>
    <w:p w:rsidR="00547E9B" w:rsidRPr="008F3ED8" w:rsidRDefault="00547E9B" w:rsidP="00547E9B">
      <w:pPr>
        <w:pStyle w:val="BodyText1"/>
        <w:rPr>
          <w:highlight w:val="magenta"/>
        </w:rPr>
      </w:pPr>
      <w:r w:rsidRPr="008F3ED8">
        <w:rPr>
          <w:highlight w:val="magenta"/>
        </w:rPr>
        <w:t>Årsag: $Årsag$</w:t>
      </w:r>
    </w:p>
    <w:bookmarkEnd w:id="130"/>
    <w:bookmarkEnd w:id="131"/>
    <w:p w:rsidR="00547E9B" w:rsidRPr="008F3ED8" w:rsidRDefault="00547E9B" w:rsidP="00547E9B">
      <w:pPr>
        <w:pStyle w:val="BodyText1"/>
        <w:rPr>
          <w:highlight w:val="magenta"/>
        </w:rPr>
      </w:pPr>
    </w:p>
    <w:p w:rsidR="00547E9B" w:rsidRPr="008F3ED8" w:rsidRDefault="00547E9B" w:rsidP="00547E9B">
      <w:pPr>
        <w:pStyle w:val="Heading3"/>
        <w:rPr>
          <w:highlight w:val="magenta"/>
        </w:rPr>
      </w:pPr>
      <w:bookmarkStart w:id="132" w:name="_TilProeveTagerTidTilJordproever"/>
      <w:bookmarkStart w:id="133" w:name="_Toc416700869"/>
      <w:bookmarkStart w:id="134" w:name="_Toc459379147"/>
      <w:bookmarkEnd w:id="132"/>
      <w:proofErr w:type="spellStart"/>
      <w:r w:rsidRPr="008F3ED8">
        <w:rPr>
          <w:highlight w:val="magenta"/>
        </w:rPr>
        <w:t>TilProeveTagerTidTilJordproever</w:t>
      </w:r>
      <w:bookmarkEnd w:id="133"/>
      <w:bookmarkEnd w:id="134"/>
      <w:proofErr w:type="spellEnd"/>
    </w:p>
    <w:p w:rsidR="00547E9B" w:rsidRPr="008F3ED8" w:rsidRDefault="00547E9B" w:rsidP="007D6463">
      <w:pPr>
        <w:pStyle w:val="Heading4"/>
        <w:numPr>
          <w:ilvl w:val="0"/>
          <w:numId w:val="0"/>
        </w:numPr>
        <w:rPr>
          <w:highlight w:val="magenta"/>
        </w:rPr>
      </w:pPr>
      <w:r w:rsidRPr="008F3ED8">
        <w:rPr>
          <w:highlight w:val="magenta"/>
        </w:rPr>
        <w:t xml:space="preserve">    </w:t>
      </w:r>
    </w:p>
    <w:p w:rsidR="00547E9B" w:rsidRPr="008F3ED8" w:rsidRDefault="00547E9B" w:rsidP="00547E9B">
      <w:pPr>
        <w:pStyle w:val="BodyText1"/>
        <w:rPr>
          <w:highlight w:val="magenta"/>
        </w:rPr>
      </w:pPr>
      <w:r w:rsidRPr="008F3ED8">
        <w:rPr>
          <w:highlight w:val="magenta"/>
        </w:rPr>
        <w:t>Til $Navn$ $Efternavn$</w:t>
      </w:r>
    </w:p>
    <w:p w:rsidR="00547E9B" w:rsidRPr="008F3ED8" w:rsidRDefault="00547E9B" w:rsidP="00547E9B">
      <w:pPr>
        <w:pStyle w:val="BodyText1"/>
        <w:rPr>
          <w:highlight w:val="magenta"/>
        </w:rPr>
      </w:pPr>
      <w:bookmarkStart w:id="135" w:name="OLE_LINK25"/>
      <w:bookmarkStart w:id="136" w:name="OLE_LINK26"/>
      <w:r w:rsidRPr="008F3ED8">
        <w:rPr>
          <w:highlight w:val="magenta"/>
        </w:rPr>
        <w:t>Bås $</w:t>
      </w:r>
      <w:proofErr w:type="spellStart"/>
      <w:r w:rsidRPr="008F3ED8">
        <w:rPr>
          <w:highlight w:val="magenta"/>
        </w:rPr>
        <w:t>baas</w:t>
      </w:r>
      <w:proofErr w:type="spellEnd"/>
      <w:r w:rsidRPr="008F3ED8">
        <w:rPr>
          <w:highlight w:val="magenta"/>
        </w:rPr>
        <w:t>$ er netop fyldt med jord hos $</w:t>
      </w:r>
      <w:proofErr w:type="spellStart"/>
      <w:r w:rsidRPr="008F3ED8">
        <w:rPr>
          <w:highlight w:val="magenta"/>
        </w:rPr>
        <w:t>ModtagerAnlaeg.Navn</w:t>
      </w:r>
      <w:proofErr w:type="spellEnd"/>
      <w:r w:rsidRPr="008F3ED8">
        <w:rPr>
          <w:highlight w:val="magenta"/>
        </w:rPr>
        <w:t>$.</w:t>
      </w:r>
    </w:p>
    <w:p w:rsidR="00547E9B" w:rsidRPr="008F3ED8" w:rsidRDefault="00547E9B" w:rsidP="00547E9B">
      <w:pPr>
        <w:pStyle w:val="BodyText1"/>
        <w:rPr>
          <w:highlight w:val="magenta"/>
        </w:rPr>
      </w:pPr>
      <w:r w:rsidRPr="008F3ED8">
        <w:rPr>
          <w:highlight w:val="magenta"/>
        </w:rPr>
        <w:t xml:space="preserve">Vi skal anmode om, at der bliver udtaget jordprøver til stikprøvekontrol i morgen. </w:t>
      </w:r>
    </w:p>
    <w:bookmarkEnd w:id="135"/>
    <w:bookmarkEnd w:id="136"/>
    <w:p w:rsidR="00547E9B" w:rsidRPr="008F3ED8" w:rsidRDefault="00547E9B" w:rsidP="00547E9B">
      <w:pPr>
        <w:pStyle w:val="BodyText1"/>
        <w:rPr>
          <w:highlight w:val="magenta"/>
        </w:rPr>
      </w:pPr>
    </w:p>
    <w:p w:rsidR="00547E9B" w:rsidRPr="008F3ED8" w:rsidRDefault="00547E9B" w:rsidP="00B536A0">
      <w:pPr>
        <w:pStyle w:val="Heading3"/>
        <w:rPr>
          <w:highlight w:val="magenta"/>
        </w:rPr>
      </w:pPr>
      <w:bookmarkStart w:id="137" w:name="_TilLabProeveSkalAnalyses"/>
      <w:bookmarkStart w:id="138" w:name="_Toc416700873"/>
      <w:bookmarkStart w:id="139" w:name="_Toc459379148"/>
      <w:bookmarkEnd w:id="137"/>
      <w:proofErr w:type="spellStart"/>
      <w:r w:rsidRPr="008F3ED8">
        <w:rPr>
          <w:color w:val="00B0F0"/>
          <w:highlight w:val="magenta"/>
        </w:rPr>
        <w:t>TilLabProeveSkalAnalyses</w:t>
      </w:r>
      <w:bookmarkEnd w:id="138"/>
      <w:bookmarkEnd w:id="139"/>
      <w:proofErr w:type="spellEnd"/>
    </w:p>
    <w:p w:rsidR="00547E9B" w:rsidRPr="008F3ED8" w:rsidRDefault="00547E9B" w:rsidP="007D6463">
      <w:pPr>
        <w:pStyle w:val="Heading4"/>
        <w:numPr>
          <w:ilvl w:val="0"/>
          <w:numId w:val="0"/>
        </w:numPr>
        <w:rPr>
          <w:highlight w:val="magenta"/>
        </w:rPr>
      </w:pPr>
      <w:r w:rsidRPr="008F3ED8">
        <w:rPr>
          <w:highlight w:val="magenta"/>
        </w:rPr>
        <w:t xml:space="preserve">    </w:t>
      </w:r>
    </w:p>
    <w:p w:rsidR="00547E9B" w:rsidRPr="008F3ED8" w:rsidRDefault="00547E9B" w:rsidP="00547E9B">
      <w:pPr>
        <w:rPr>
          <w:highlight w:val="magenta"/>
        </w:rPr>
      </w:pPr>
      <w:bookmarkStart w:id="140" w:name="OLE_LINK17"/>
      <w:bookmarkStart w:id="141" w:name="OLE_LINK18"/>
      <w:r w:rsidRPr="008F3ED8">
        <w:rPr>
          <w:highlight w:val="magenta"/>
        </w:rPr>
        <w:t xml:space="preserve">Der er </w:t>
      </w:r>
      <w:r w:rsidR="008556A8" w:rsidRPr="008F3ED8">
        <w:rPr>
          <w:highlight w:val="magenta"/>
        </w:rPr>
        <w:t>d.d.</w:t>
      </w:r>
      <w:r w:rsidRPr="008F3ED8">
        <w:rPr>
          <w:highlight w:val="magenta"/>
        </w:rPr>
        <w:t xml:space="preserve"> fremsendt en jordprøve til analyse.</w:t>
      </w:r>
    </w:p>
    <w:p w:rsidR="00547E9B" w:rsidRPr="008F3ED8" w:rsidRDefault="00547E9B" w:rsidP="00547E9B">
      <w:pPr>
        <w:rPr>
          <w:highlight w:val="magenta"/>
        </w:rPr>
      </w:pPr>
      <w:r w:rsidRPr="008F3ED8">
        <w:rPr>
          <w:highlight w:val="magenta"/>
        </w:rPr>
        <w:t xml:space="preserve">Når analyseresultatet foreligger, skal registreringen ske her: </w:t>
      </w:r>
    </w:p>
    <w:p w:rsidR="00547E9B" w:rsidRPr="008F3ED8" w:rsidRDefault="00547E9B" w:rsidP="00547E9B">
      <w:pPr>
        <w:rPr>
          <w:highlight w:val="magenta"/>
        </w:rPr>
      </w:pPr>
      <w:r w:rsidRPr="008F3ED8">
        <w:rPr>
          <w:highlight w:val="magenta"/>
        </w:rPr>
        <w:t>$</w:t>
      </w:r>
      <w:proofErr w:type="spellStart"/>
      <w:r w:rsidRPr="008F3ED8">
        <w:rPr>
          <w:highlight w:val="magenta"/>
        </w:rPr>
        <w:t>LinkTilStikProeve</w:t>
      </w:r>
      <w:proofErr w:type="spellEnd"/>
      <w:r w:rsidRPr="008F3ED8">
        <w:rPr>
          <w:highlight w:val="magenta"/>
        </w:rPr>
        <w:t>$</w:t>
      </w:r>
    </w:p>
    <w:bookmarkEnd w:id="140"/>
    <w:bookmarkEnd w:id="141"/>
    <w:p w:rsidR="00547E9B" w:rsidRPr="008F3ED8" w:rsidRDefault="00547E9B" w:rsidP="00547E9B">
      <w:pPr>
        <w:pStyle w:val="BodyText1"/>
        <w:rPr>
          <w:highlight w:val="magenta"/>
        </w:rPr>
      </w:pPr>
    </w:p>
    <w:p w:rsidR="00547E9B" w:rsidRPr="008F3ED8" w:rsidRDefault="00547E9B" w:rsidP="00B536A0">
      <w:pPr>
        <w:pStyle w:val="Heading3"/>
        <w:rPr>
          <w:highlight w:val="magenta"/>
        </w:rPr>
      </w:pPr>
      <w:bookmarkStart w:id="142" w:name="_Toc416700877"/>
      <w:bookmarkStart w:id="143" w:name="_Toc459379149"/>
      <w:proofErr w:type="spellStart"/>
      <w:r w:rsidRPr="008F3ED8">
        <w:rPr>
          <w:highlight w:val="magenta"/>
        </w:rPr>
        <w:t>TilMiljoemedarbejderLabErFaerdigMedAnalyse</w:t>
      </w:r>
      <w:bookmarkEnd w:id="142"/>
      <w:bookmarkEnd w:id="143"/>
      <w:proofErr w:type="spellEnd"/>
    </w:p>
    <w:p w:rsidR="00547E9B" w:rsidRPr="008F3ED8" w:rsidRDefault="00547E9B" w:rsidP="008F3ED8">
      <w:pPr>
        <w:pStyle w:val="Heading4"/>
        <w:numPr>
          <w:ilvl w:val="0"/>
          <w:numId w:val="0"/>
        </w:numPr>
        <w:rPr>
          <w:highlight w:val="magenta"/>
        </w:rPr>
      </w:pPr>
      <w:r w:rsidRPr="008F3ED8">
        <w:rPr>
          <w:highlight w:val="magenta"/>
        </w:rPr>
        <w:t xml:space="preserve">    </w:t>
      </w:r>
    </w:p>
    <w:p w:rsidR="00547E9B" w:rsidRPr="008F3ED8" w:rsidRDefault="00547E9B" w:rsidP="00547E9B">
      <w:pPr>
        <w:pStyle w:val="BodyText1"/>
        <w:rPr>
          <w:highlight w:val="magenta"/>
        </w:rPr>
      </w:pPr>
      <w:bookmarkStart w:id="144" w:name="OLE_LINK21"/>
      <w:bookmarkStart w:id="145" w:name="OLE_LINK22"/>
      <w:r w:rsidRPr="008F3ED8">
        <w:rPr>
          <w:highlight w:val="magenta"/>
        </w:rPr>
        <w:t xml:space="preserve">Analyseresultater for </w:t>
      </w:r>
      <w:proofErr w:type="spellStart"/>
      <w:r w:rsidRPr="008F3ED8">
        <w:rPr>
          <w:highlight w:val="magenta"/>
        </w:rPr>
        <w:t>stikprøvenr</w:t>
      </w:r>
      <w:proofErr w:type="spellEnd"/>
      <w:r w:rsidRPr="008F3ED8">
        <w:rPr>
          <w:highlight w:val="magenta"/>
        </w:rPr>
        <w:t>.: $</w:t>
      </w:r>
      <w:proofErr w:type="spellStart"/>
      <w:r w:rsidRPr="008F3ED8">
        <w:rPr>
          <w:highlight w:val="magenta"/>
        </w:rPr>
        <w:t>Stikproe</w:t>
      </w:r>
      <w:proofErr w:type="spellEnd"/>
      <w:r w:rsidRPr="008F3ED8">
        <w:rPr>
          <w:highlight w:val="magenta"/>
        </w:rPr>
        <w:tab/>
      </w:r>
      <w:proofErr w:type="spellStart"/>
      <w:r w:rsidRPr="008F3ED8">
        <w:rPr>
          <w:highlight w:val="magenta"/>
        </w:rPr>
        <w:t>venr</w:t>
      </w:r>
      <w:proofErr w:type="spellEnd"/>
      <w:r w:rsidRPr="008F3ED8">
        <w:rPr>
          <w:highlight w:val="magenta"/>
        </w:rPr>
        <w:t>$, jordanmeldelse $</w:t>
      </w:r>
      <w:proofErr w:type="spellStart"/>
      <w:r w:rsidRPr="008F3ED8">
        <w:rPr>
          <w:highlight w:val="magenta"/>
        </w:rPr>
        <w:t>Anmelde</w:t>
      </w:r>
      <w:r w:rsidRPr="008F3ED8">
        <w:rPr>
          <w:highlight w:val="magenta"/>
        </w:rPr>
        <w:t>l</w:t>
      </w:r>
      <w:r w:rsidRPr="008F3ED8">
        <w:rPr>
          <w:highlight w:val="magenta"/>
        </w:rPr>
        <w:t>se.Oprindelsessted.Adresse</w:t>
      </w:r>
      <w:proofErr w:type="spellEnd"/>
      <w:r w:rsidRPr="008F3ED8">
        <w:rPr>
          <w:highlight w:val="magenta"/>
        </w:rPr>
        <w:t>$ er til rådighed.</w:t>
      </w:r>
    </w:p>
    <w:bookmarkEnd w:id="144"/>
    <w:bookmarkEnd w:id="145"/>
    <w:p w:rsidR="00547E9B" w:rsidRPr="008F3ED8" w:rsidRDefault="00547E9B" w:rsidP="00547E9B">
      <w:pPr>
        <w:pStyle w:val="BodyText1"/>
        <w:rPr>
          <w:highlight w:val="magenta"/>
        </w:rPr>
      </w:pPr>
    </w:p>
    <w:p w:rsidR="00547E9B" w:rsidRPr="008F3ED8" w:rsidRDefault="00547E9B" w:rsidP="00C11754">
      <w:pPr>
        <w:pStyle w:val="Heading3"/>
        <w:rPr>
          <w:i w:val="0"/>
          <w:sz w:val="20"/>
          <w:highlight w:val="magenta"/>
        </w:rPr>
      </w:pPr>
      <w:bookmarkStart w:id="146" w:name="_TilPladsmandNytOmStikproeve"/>
      <w:bookmarkStart w:id="147" w:name="_Toc416700881"/>
      <w:bookmarkStart w:id="148" w:name="_Toc459379150"/>
      <w:bookmarkEnd w:id="146"/>
      <w:proofErr w:type="spellStart"/>
      <w:r w:rsidRPr="008F3ED8">
        <w:rPr>
          <w:highlight w:val="magenta"/>
        </w:rPr>
        <w:t>TilPladsmandNytOmStikproeve</w:t>
      </w:r>
      <w:bookmarkEnd w:id="147"/>
      <w:proofErr w:type="spellEnd"/>
      <w:r w:rsidR="008F3ED8" w:rsidRPr="008F3ED8">
        <w:rPr>
          <w:highlight w:val="magenta"/>
        </w:rPr>
        <w:br/>
      </w:r>
      <w:r w:rsidR="00C11754" w:rsidRPr="008F3ED8">
        <w:rPr>
          <w:i w:val="0"/>
          <w:sz w:val="20"/>
          <w:highlight w:val="magenta"/>
        </w:rPr>
        <w:t>Hvis jorden godkendes ser e-mailen således ud:</w:t>
      </w:r>
      <w:bookmarkEnd w:id="148"/>
    </w:p>
    <w:p w:rsidR="00C11754" w:rsidRPr="008F3ED8" w:rsidRDefault="00C11754" w:rsidP="00C11754">
      <w:pPr>
        <w:pStyle w:val="BodyText1"/>
        <w:rPr>
          <w:highlight w:val="magenta"/>
        </w:rPr>
      </w:pPr>
    </w:p>
    <w:p w:rsidR="00547E9B" w:rsidRPr="008F3ED8" w:rsidRDefault="00547E9B" w:rsidP="00547E9B">
      <w:pPr>
        <w:pStyle w:val="BodyText1"/>
        <w:rPr>
          <w:highlight w:val="magenta"/>
        </w:rPr>
      </w:pPr>
      <w:bookmarkStart w:id="149" w:name="OLE_LINK23"/>
      <w:bookmarkStart w:id="150" w:name="OLE_LINK24"/>
      <w:r w:rsidRPr="008F3ED8">
        <w:rPr>
          <w:highlight w:val="magenta"/>
        </w:rPr>
        <w:t>Jorden i bås $</w:t>
      </w:r>
      <w:proofErr w:type="spellStart"/>
      <w:r w:rsidRPr="008F3ED8">
        <w:rPr>
          <w:highlight w:val="magenta"/>
        </w:rPr>
        <w:t>Båsnr</w:t>
      </w:r>
      <w:proofErr w:type="spellEnd"/>
      <w:r w:rsidRPr="008F3ED8">
        <w:rPr>
          <w:highlight w:val="magenta"/>
        </w:rPr>
        <w:t>$ fra $</w:t>
      </w:r>
      <w:proofErr w:type="spellStart"/>
      <w:r w:rsidRPr="008F3ED8">
        <w:rPr>
          <w:highlight w:val="magenta"/>
        </w:rPr>
        <w:t>Anmeldelse.Oprindelsessted.Adresse</w:t>
      </w:r>
      <w:proofErr w:type="spellEnd"/>
      <w:r w:rsidRPr="008F3ED8">
        <w:rPr>
          <w:highlight w:val="magenta"/>
        </w:rPr>
        <w:t>$ har været udtaget til stikprøvekontrol.</w:t>
      </w:r>
    </w:p>
    <w:p w:rsidR="00547E9B" w:rsidRPr="008F3ED8" w:rsidRDefault="00547E9B" w:rsidP="00547E9B">
      <w:pPr>
        <w:pStyle w:val="BodyText1"/>
        <w:rPr>
          <w:highlight w:val="magenta"/>
        </w:rPr>
      </w:pPr>
      <w:r w:rsidRPr="008F3ED8">
        <w:rPr>
          <w:highlight w:val="magenta"/>
        </w:rPr>
        <w:lastRenderedPageBreak/>
        <w:t>Jorden herfra er: $Stikprøvestatus$</w:t>
      </w:r>
    </w:p>
    <w:p w:rsidR="00547E9B" w:rsidRPr="008F3ED8" w:rsidRDefault="00547E9B" w:rsidP="00547E9B">
      <w:pPr>
        <w:pStyle w:val="BodyText1"/>
        <w:rPr>
          <w:highlight w:val="magenta"/>
        </w:rPr>
      </w:pPr>
      <w:r w:rsidRPr="008F3ED8">
        <w:rPr>
          <w:highlight w:val="magenta"/>
        </w:rPr>
        <w:t>Hvis $Stikprøvestatus=Godkendt$ Jorden kan modtages.</w:t>
      </w:r>
    </w:p>
    <w:p w:rsidR="00547E9B" w:rsidRPr="008F3ED8" w:rsidRDefault="00547E9B" w:rsidP="00C11754">
      <w:pPr>
        <w:pStyle w:val="BodyText1"/>
        <w:rPr>
          <w:highlight w:val="magenta"/>
        </w:rPr>
      </w:pPr>
      <w:r w:rsidRPr="008F3ED8">
        <w:rPr>
          <w:highlight w:val="magenta"/>
        </w:rPr>
        <w:t>$link$</w:t>
      </w:r>
      <w:bookmarkEnd w:id="149"/>
      <w:bookmarkEnd w:id="150"/>
      <w:r w:rsidRPr="008F3ED8">
        <w:rPr>
          <w:highlight w:val="magenta"/>
        </w:rPr>
        <w:t xml:space="preserve"> </w:t>
      </w:r>
    </w:p>
    <w:p w:rsidR="00C11754" w:rsidRPr="008F3ED8" w:rsidRDefault="00C11754" w:rsidP="00C11754">
      <w:pPr>
        <w:pStyle w:val="BodyText1"/>
        <w:rPr>
          <w:highlight w:val="magenta"/>
        </w:rPr>
      </w:pPr>
    </w:p>
    <w:p w:rsidR="00547E9B" w:rsidRPr="008F3ED8" w:rsidRDefault="00C11754" w:rsidP="00547E9B">
      <w:pPr>
        <w:pStyle w:val="BodyText1"/>
        <w:rPr>
          <w:b/>
          <w:highlight w:val="magenta"/>
        </w:rPr>
      </w:pPr>
      <w:r w:rsidRPr="008F3ED8">
        <w:rPr>
          <w:b/>
          <w:highlight w:val="magenta"/>
        </w:rPr>
        <w:t>Hvis jorden afvises ser e-mailen således ud:</w:t>
      </w:r>
    </w:p>
    <w:p w:rsidR="00C11754" w:rsidRPr="008F3ED8" w:rsidRDefault="00C11754" w:rsidP="00C11754">
      <w:pPr>
        <w:pStyle w:val="BodyText1"/>
        <w:rPr>
          <w:highlight w:val="magenta"/>
        </w:rPr>
      </w:pPr>
      <w:r w:rsidRPr="008F3ED8">
        <w:rPr>
          <w:highlight w:val="magenta"/>
        </w:rPr>
        <w:t>Jorden i bås $</w:t>
      </w:r>
      <w:proofErr w:type="spellStart"/>
      <w:r w:rsidRPr="008F3ED8">
        <w:rPr>
          <w:highlight w:val="magenta"/>
        </w:rPr>
        <w:t>Båsnr</w:t>
      </w:r>
      <w:proofErr w:type="spellEnd"/>
      <w:r w:rsidRPr="008F3ED8">
        <w:rPr>
          <w:highlight w:val="magenta"/>
        </w:rPr>
        <w:t>$ fra $</w:t>
      </w:r>
      <w:proofErr w:type="spellStart"/>
      <w:r w:rsidRPr="008F3ED8">
        <w:rPr>
          <w:highlight w:val="magenta"/>
        </w:rPr>
        <w:t>Anmeldelse.Oprindelsessted.Adresse</w:t>
      </w:r>
      <w:proofErr w:type="spellEnd"/>
      <w:r w:rsidRPr="008F3ED8">
        <w:rPr>
          <w:highlight w:val="magenta"/>
        </w:rPr>
        <w:t>$ har været udtaget til stikprøvekontrol.</w:t>
      </w:r>
    </w:p>
    <w:p w:rsidR="00C11754" w:rsidRPr="008F3ED8" w:rsidRDefault="00C11754" w:rsidP="00C11754">
      <w:pPr>
        <w:pStyle w:val="BodyText1"/>
        <w:rPr>
          <w:highlight w:val="magenta"/>
        </w:rPr>
      </w:pPr>
      <w:r w:rsidRPr="008F3ED8">
        <w:rPr>
          <w:highlight w:val="magenta"/>
        </w:rPr>
        <w:t>Jorden herfra er: $Stikprøvestatus$</w:t>
      </w:r>
    </w:p>
    <w:p w:rsidR="00C11754" w:rsidRPr="008F3ED8" w:rsidRDefault="00C11754" w:rsidP="00C11754">
      <w:pPr>
        <w:pStyle w:val="BodyText1"/>
        <w:rPr>
          <w:highlight w:val="magenta"/>
        </w:rPr>
      </w:pPr>
      <w:r w:rsidRPr="008F3ED8">
        <w:rPr>
          <w:highlight w:val="magenta"/>
        </w:rPr>
        <w:t>Jorden kan ikke modtages og skal afhentes indenfor 3 hverdage.</w:t>
      </w:r>
    </w:p>
    <w:p w:rsidR="00C11754" w:rsidRPr="008F3ED8" w:rsidRDefault="00C11754" w:rsidP="00C11754">
      <w:pPr>
        <w:pStyle w:val="BodyText1"/>
        <w:rPr>
          <w:highlight w:val="magenta"/>
        </w:rPr>
      </w:pPr>
      <w:r w:rsidRPr="008F3ED8">
        <w:rPr>
          <w:highlight w:val="magenta"/>
        </w:rPr>
        <w:t xml:space="preserve">$link$ </w:t>
      </w:r>
    </w:p>
    <w:p w:rsidR="00C11754" w:rsidRPr="008F3ED8" w:rsidRDefault="00C11754" w:rsidP="00547E9B">
      <w:pPr>
        <w:pStyle w:val="BodyText1"/>
        <w:rPr>
          <w:highlight w:val="magenta"/>
        </w:rPr>
      </w:pPr>
    </w:p>
    <w:p w:rsidR="00547E9B" w:rsidRPr="008F3ED8" w:rsidRDefault="00547E9B" w:rsidP="00B536A0">
      <w:pPr>
        <w:pStyle w:val="Heading3"/>
        <w:rPr>
          <w:highlight w:val="magenta"/>
        </w:rPr>
      </w:pPr>
      <w:bookmarkStart w:id="151" w:name="_Toc416700885"/>
      <w:bookmarkStart w:id="152" w:name="_Toc459379151"/>
      <w:proofErr w:type="spellStart"/>
      <w:r w:rsidRPr="008F3ED8">
        <w:rPr>
          <w:highlight w:val="magenta"/>
        </w:rPr>
        <w:t>TilBetalerNytFraBogholder</w:t>
      </w:r>
      <w:bookmarkEnd w:id="151"/>
      <w:bookmarkEnd w:id="152"/>
      <w:proofErr w:type="spellEnd"/>
    </w:p>
    <w:p w:rsidR="00547E9B" w:rsidRPr="008F3ED8" w:rsidRDefault="008F3ED8" w:rsidP="00547E9B">
      <w:pPr>
        <w:pStyle w:val="BodyText1"/>
        <w:rPr>
          <w:highlight w:val="magenta"/>
        </w:rPr>
      </w:pPr>
      <w:r w:rsidRPr="008F3ED8">
        <w:rPr>
          <w:highlight w:val="magenta"/>
        </w:rPr>
        <w:br/>
      </w:r>
      <w:r w:rsidR="00547E9B" w:rsidRPr="008F3ED8">
        <w:rPr>
          <w:highlight w:val="magenta"/>
        </w:rPr>
        <w:t>Til $Navn$ $Efternavn$</w:t>
      </w:r>
    </w:p>
    <w:p w:rsidR="00547E9B" w:rsidRPr="008F3ED8" w:rsidRDefault="00547E9B" w:rsidP="00547E9B">
      <w:pPr>
        <w:pStyle w:val="BodyText1"/>
        <w:rPr>
          <w:highlight w:val="magenta"/>
        </w:rPr>
      </w:pPr>
      <w:bookmarkStart w:id="153" w:name="OLE_LINK11"/>
      <w:bookmarkStart w:id="154" w:name="OLE_LINK12"/>
      <w:r w:rsidRPr="008F3ED8">
        <w:rPr>
          <w:highlight w:val="magenta"/>
        </w:rPr>
        <w:t>$</w:t>
      </w:r>
      <w:proofErr w:type="spellStart"/>
      <w:r w:rsidRPr="008F3ED8">
        <w:rPr>
          <w:highlight w:val="magenta"/>
        </w:rPr>
        <w:t>Jordmodtager.Navn</w:t>
      </w:r>
      <w:proofErr w:type="spellEnd"/>
      <w:r w:rsidRPr="008F3ED8">
        <w:rPr>
          <w:highlight w:val="magenta"/>
        </w:rPr>
        <w:t xml:space="preserve">$ har behandlet din anmodning om at kunne levere jord til dennes modtageranlæg.  </w:t>
      </w:r>
    </w:p>
    <w:p w:rsidR="00547E9B" w:rsidRPr="008F3ED8" w:rsidRDefault="00547E9B" w:rsidP="00547E9B">
      <w:pPr>
        <w:pStyle w:val="BodyText1"/>
        <w:rPr>
          <w:highlight w:val="magenta"/>
        </w:rPr>
      </w:pPr>
      <w:r w:rsidRPr="008F3ED8">
        <w:rPr>
          <w:highlight w:val="magenta"/>
        </w:rPr>
        <w:t>Vi har tildelt dig følgende status: $</w:t>
      </w:r>
      <w:proofErr w:type="spellStart"/>
      <w:r w:rsidRPr="008F3ED8">
        <w:rPr>
          <w:highlight w:val="magenta"/>
        </w:rPr>
        <w:t>StatusBetaler</w:t>
      </w:r>
      <w:proofErr w:type="spellEnd"/>
      <w:r w:rsidRPr="008F3ED8">
        <w:rPr>
          <w:highlight w:val="magenta"/>
        </w:rPr>
        <w:t>$</w:t>
      </w:r>
    </w:p>
    <w:p w:rsidR="00547E9B" w:rsidRPr="008F3ED8" w:rsidRDefault="00547E9B" w:rsidP="00547E9B">
      <w:pPr>
        <w:pStyle w:val="BodyText1"/>
        <w:rPr>
          <w:highlight w:val="magenta"/>
        </w:rPr>
      </w:pPr>
      <w:r w:rsidRPr="008F3ED8">
        <w:rPr>
          <w:highlight w:val="magenta"/>
        </w:rPr>
        <w:t xml:space="preserve">Besked: $besked$ </w:t>
      </w:r>
      <w:bookmarkEnd w:id="153"/>
      <w:bookmarkEnd w:id="154"/>
      <w:r w:rsidRPr="008F3ED8">
        <w:rPr>
          <w:highlight w:val="magenta"/>
        </w:rPr>
        <w:t>(Hvis betaler godkendt)</w:t>
      </w:r>
    </w:p>
    <w:p w:rsidR="00547E9B" w:rsidRPr="008F3ED8" w:rsidRDefault="00547E9B" w:rsidP="00547E9B">
      <w:pPr>
        <w:pStyle w:val="BodyText1"/>
        <w:rPr>
          <w:highlight w:val="magenta"/>
        </w:rPr>
      </w:pPr>
      <w:r w:rsidRPr="008F3ED8">
        <w:rPr>
          <w:highlight w:val="magenta"/>
        </w:rPr>
        <w:t>Vi gør opmærksom på, at jordflytninger, hvor der bortskaffes mere end 5 læs pr. dag til tippen, skal aftales med anlægget/pladsmanden dagen før transporten finder sted.</w:t>
      </w:r>
    </w:p>
    <w:p w:rsidR="00547E9B" w:rsidRPr="008F3ED8" w:rsidRDefault="00547E9B" w:rsidP="00B536A0">
      <w:pPr>
        <w:pStyle w:val="Heading3"/>
        <w:rPr>
          <w:highlight w:val="magenta"/>
        </w:rPr>
      </w:pPr>
      <w:bookmarkStart w:id="155" w:name="_BeskedVedrBetalerAfvistAfBogholder"/>
      <w:bookmarkStart w:id="156" w:name="OLE_LINK27"/>
      <w:bookmarkStart w:id="157" w:name="OLE_LINK28"/>
      <w:bookmarkStart w:id="158" w:name="_Toc416700889"/>
      <w:bookmarkStart w:id="159" w:name="_Toc459379152"/>
      <w:bookmarkEnd w:id="155"/>
      <w:proofErr w:type="spellStart"/>
      <w:r w:rsidRPr="008F3ED8">
        <w:rPr>
          <w:highlight w:val="magenta"/>
        </w:rPr>
        <w:t>BeskedVedrBetalerAfvistAfBogholder</w:t>
      </w:r>
      <w:bookmarkEnd w:id="156"/>
      <w:bookmarkEnd w:id="157"/>
      <w:bookmarkEnd w:id="158"/>
      <w:bookmarkEnd w:id="159"/>
      <w:proofErr w:type="spellEnd"/>
    </w:p>
    <w:p w:rsidR="00547E9B" w:rsidRPr="008F3ED8" w:rsidRDefault="00547E9B" w:rsidP="008A6520">
      <w:pPr>
        <w:pStyle w:val="Heading4"/>
        <w:numPr>
          <w:ilvl w:val="0"/>
          <w:numId w:val="0"/>
        </w:numPr>
        <w:rPr>
          <w:highlight w:val="magenta"/>
        </w:rPr>
      </w:pPr>
    </w:p>
    <w:p w:rsidR="00547E9B" w:rsidRPr="008F3ED8" w:rsidRDefault="00547E9B" w:rsidP="00547E9B">
      <w:pPr>
        <w:pStyle w:val="BodyText1"/>
        <w:rPr>
          <w:highlight w:val="magenta"/>
        </w:rPr>
      </w:pPr>
      <w:r w:rsidRPr="008F3ED8">
        <w:rPr>
          <w:highlight w:val="magenta"/>
        </w:rPr>
        <w:t>Betaleren: $Betalernavn$ er afvist af bogholderen hos $Jordmodtagernavn$</w:t>
      </w:r>
    </w:p>
    <w:p w:rsidR="00547E9B" w:rsidRPr="008F3ED8" w:rsidRDefault="00547E9B" w:rsidP="00547E9B">
      <w:pPr>
        <w:pStyle w:val="BodyText1"/>
        <w:rPr>
          <w:highlight w:val="magenta"/>
        </w:rPr>
      </w:pPr>
      <w:bookmarkStart w:id="160" w:name="OLE_LINK29"/>
      <w:r w:rsidRPr="008F3ED8">
        <w:rPr>
          <w:highlight w:val="magenta"/>
        </w:rPr>
        <w:t>Dette betyder, at jord fra anmeldelsen $Oprindelsessted$ afvises på modtage</w:t>
      </w:r>
      <w:r w:rsidRPr="008F3ED8">
        <w:rPr>
          <w:highlight w:val="magenta"/>
        </w:rPr>
        <w:t>r</w:t>
      </w:r>
      <w:r w:rsidRPr="008F3ED8">
        <w:rPr>
          <w:highlight w:val="magenta"/>
        </w:rPr>
        <w:t>anlægget</w:t>
      </w:r>
    </w:p>
    <w:p w:rsidR="00547E9B" w:rsidRPr="008F3ED8" w:rsidRDefault="00547E9B" w:rsidP="00B536A0">
      <w:pPr>
        <w:pStyle w:val="Heading3"/>
        <w:rPr>
          <w:highlight w:val="magenta"/>
        </w:rPr>
      </w:pPr>
      <w:bookmarkStart w:id="161" w:name="_Opgørelse_over_mængde"/>
      <w:bookmarkStart w:id="162" w:name="_Toc416700892"/>
      <w:bookmarkStart w:id="163" w:name="_Toc459379153"/>
      <w:bookmarkEnd w:id="160"/>
      <w:bookmarkEnd w:id="161"/>
      <w:r w:rsidRPr="008F3ED8">
        <w:rPr>
          <w:highlight w:val="magenta"/>
        </w:rPr>
        <w:lastRenderedPageBreak/>
        <w:t>Opgørelse over mængde modtaget jord</w:t>
      </w:r>
      <w:bookmarkEnd w:id="162"/>
      <w:bookmarkEnd w:id="163"/>
    </w:p>
    <w:p w:rsidR="00547E9B" w:rsidRPr="008F3ED8" w:rsidRDefault="00547E9B" w:rsidP="008A6520">
      <w:pPr>
        <w:pStyle w:val="Heading4"/>
        <w:numPr>
          <w:ilvl w:val="0"/>
          <w:numId w:val="0"/>
        </w:numPr>
        <w:rPr>
          <w:highlight w:val="magenta"/>
        </w:rPr>
      </w:pPr>
      <w:r w:rsidRPr="008F3ED8">
        <w:rPr>
          <w:highlight w:val="magenta"/>
        </w:rPr>
        <w:t xml:space="preserve">   </w:t>
      </w:r>
    </w:p>
    <w:p w:rsidR="00547E9B" w:rsidRPr="008F3ED8" w:rsidRDefault="00547E9B" w:rsidP="00547E9B">
      <w:pPr>
        <w:pStyle w:val="BodyText1"/>
        <w:rPr>
          <w:highlight w:val="magenta"/>
        </w:rPr>
      </w:pPr>
      <w:r w:rsidRPr="008F3ED8">
        <w:rPr>
          <w:highlight w:val="magenta"/>
        </w:rPr>
        <w:t>Vedrørende jordflytning fra: $adresse$</w:t>
      </w:r>
    </w:p>
    <w:p w:rsidR="00547E9B" w:rsidRPr="008F3ED8" w:rsidRDefault="00547E9B" w:rsidP="00547E9B">
      <w:pPr>
        <w:pStyle w:val="BodyText1"/>
        <w:rPr>
          <w:highlight w:val="magenta"/>
        </w:rPr>
      </w:pPr>
      <w:r w:rsidRPr="008F3ED8">
        <w:rPr>
          <w:highlight w:val="magenta"/>
        </w:rPr>
        <w:t>$alarm$</w:t>
      </w:r>
    </w:p>
    <w:p w:rsidR="00547E9B" w:rsidRPr="009C60F6" w:rsidRDefault="00547E9B" w:rsidP="00547E9B">
      <w:pPr>
        <w:pStyle w:val="BodyText1"/>
      </w:pPr>
      <w:r w:rsidRPr="008F3ED8">
        <w:rPr>
          <w:highlight w:val="magenta"/>
        </w:rPr>
        <w:t>OBS: Denne mail er fremsendt af FlytJord og kan ikke besvares.</w:t>
      </w:r>
    </w:p>
    <w:p w:rsidR="007B25D5" w:rsidRPr="009C60F6" w:rsidRDefault="007B25D5">
      <w:pPr>
        <w:spacing w:line="240" w:lineRule="auto"/>
        <w:rPr>
          <w:b/>
          <w:bCs/>
          <w:caps/>
          <w:sz w:val="22"/>
          <w:szCs w:val="28"/>
          <w:lang w:eastAsia="en-US"/>
        </w:rPr>
      </w:pPr>
      <w:r w:rsidRPr="009C60F6">
        <w:br w:type="page"/>
      </w:r>
    </w:p>
    <w:p w:rsidR="00547E9B" w:rsidRPr="001010FC" w:rsidRDefault="007B25D5" w:rsidP="007B25D5">
      <w:pPr>
        <w:pStyle w:val="Heading1"/>
        <w:rPr>
          <w:highlight w:val="darkGreen"/>
        </w:rPr>
      </w:pPr>
      <w:bookmarkStart w:id="164" w:name="_Toc459379154"/>
      <w:r w:rsidRPr="001010FC">
        <w:rPr>
          <w:highlight w:val="darkGreen"/>
        </w:rPr>
        <w:lastRenderedPageBreak/>
        <w:t>Historik og kommunikation for anmeldelse</w:t>
      </w:r>
      <w:r w:rsidR="008F0E31" w:rsidRPr="001010FC">
        <w:rPr>
          <w:highlight w:val="darkGreen"/>
        </w:rPr>
        <w:t>n</w:t>
      </w:r>
      <w:bookmarkEnd w:id="164"/>
    </w:p>
    <w:p w:rsidR="006F4875" w:rsidRPr="009C60F6" w:rsidRDefault="008F0E31">
      <w:pPr>
        <w:spacing w:line="240" w:lineRule="auto"/>
      </w:pPr>
      <w:r w:rsidRPr="009C60F6">
        <w:t>For brugere</w:t>
      </w:r>
      <w:r w:rsidR="00554E35">
        <w:t>,</w:t>
      </w:r>
      <w:r w:rsidRPr="009C60F6">
        <w:t xml:space="preserve"> der har adgang til den interne applikation (sagsbehandler, milj</w:t>
      </w:r>
      <w:r w:rsidRPr="009C60F6">
        <w:t>ø</w:t>
      </w:r>
      <w:r w:rsidRPr="009C60F6">
        <w:t xml:space="preserve">medarbejder, bogholder, </w:t>
      </w:r>
      <w:proofErr w:type="spellStart"/>
      <w:r w:rsidRPr="009C60F6">
        <w:t>pladsmand</w:t>
      </w:r>
      <w:proofErr w:type="spellEnd"/>
      <w:r w:rsidRPr="009C60F6">
        <w:t xml:space="preserve"> m.fl.)</w:t>
      </w:r>
      <w:r w:rsidR="00554E35">
        <w:t>,</w:t>
      </w:r>
      <w:r w:rsidRPr="009C60F6">
        <w:t xml:space="preserve"> er der, når anmeldelsen åbnes, a</w:t>
      </w:r>
      <w:r w:rsidRPr="009C60F6">
        <w:t>d</w:t>
      </w:r>
      <w:r w:rsidRPr="009C60F6">
        <w:t>gang til fanen ”Historisk og kommunikation”</w:t>
      </w:r>
      <w:r w:rsidR="006F4875" w:rsidRPr="009C60F6">
        <w:t>, se skærmdump herunder</w:t>
      </w:r>
      <w:r w:rsidRPr="009C60F6">
        <w:t>. På denne fanen findes en over</w:t>
      </w:r>
      <w:r w:rsidR="006F4875" w:rsidRPr="009C60F6">
        <w:t>sigt</w:t>
      </w:r>
      <w:r w:rsidR="00554E35">
        <w:t xml:space="preserve"> (log)</w:t>
      </w:r>
      <w:r w:rsidR="006F4875" w:rsidRPr="009C60F6">
        <w:t xml:space="preserve"> over de hændelser (aktioner</w:t>
      </w:r>
      <w:r w:rsidRPr="009C60F6">
        <w:t xml:space="preserve">) </w:t>
      </w:r>
      <w:r w:rsidR="006F4875" w:rsidRPr="009C60F6">
        <w:t>og den kommunikat</w:t>
      </w:r>
      <w:r w:rsidR="006F4875" w:rsidRPr="009C60F6">
        <w:t>i</w:t>
      </w:r>
      <w:r w:rsidR="006F4875" w:rsidRPr="009C60F6">
        <w:t>on</w:t>
      </w:r>
      <w:r w:rsidR="00554E35">
        <w:t>,</w:t>
      </w:r>
      <w:r w:rsidR="006F4875" w:rsidRPr="009C60F6">
        <w:t xml:space="preserve"> der har været på anmeldelsen.</w:t>
      </w:r>
    </w:p>
    <w:p w:rsidR="006F4875" w:rsidRPr="009C60F6" w:rsidRDefault="006F4875">
      <w:pPr>
        <w:spacing w:line="240" w:lineRule="auto"/>
      </w:pPr>
    </w:p>
    <w:p w:rsidR="00D32166" w:rsidRPr="009C60F6" w:rsidRDefault="006F4875">
      <w:pPr>
        <w:spacing w:line="240" w:lineRule="auto"/>
      </w:pPr>
      <w:r w:rsidRPr="009C60F6">
        <w:t>Hændelserne kan både være nogle brugerne har fortaget fx gem eller indsende</w:t>
      </w:r>
      <w:r w:rsidRPr="009C60F6">
        <w:t>l</w:t>
      </w:r>
      <w:r w:rsidRPr="009C60F6">
        <w:t xml:space="preserve">se af anmeldelsen, men kan også være aktioner, som systemet har foretaget som fx at gøre anmeldelsen aktiv eller afsende en advis </w:t>
      </w:r>
      <w:r w:rsidR="008556A8" w:rsidRPr="009C60F6">
        <w:t>e-mail</w:t>
      </w:r>
      <w:r w:rsidRPr="009C60F6">
        <w:t xml:space="preserve"> til </w:t>
      </w:r>
      <w:r w:rsidR="00B76BEE">
        <w:t>betaler med link til accept</w:t>
      </w:r>
      <w:r w:rsidRPr="009C60F6">
        <w:t xml:space="preserve"> af betalingen.</w:t>
      </w:r>
      <w:r w:rsidR="00AF373A">
        <w:t xml:space="preserve"> </w:t>
      </w:r>
      <w:r w:rsidR="00850780">
        <w:rPr>
          <w:highlight w:val="darkGreen"/>
        </w:rPr>
        <w:t>H</w:t>
      </w:r>
      <w:r w:rsidR="00AF373A" w:rsidRPr="00AF373A">
        <w:rPr>
          <w:highlight w:val="darkGreen"/>
        </w:rPr>
        <w:t>ændelser</w:t>
      </w:r>
      <w:r w:rsidR="00850780">
        <w:rPr>
          <w:highlight w:val="darkGreen"/>
        </w:rPr>
        <w:t xml:space="preserve"> </w:t>
      </w:r>
      <w:r w:rsidR="00AF373A" w:rsidRPr="00AF373A">
        <w:rPr>
          <w:highlight w:val="darkGreen"/>
        </w:rPr>
        <w:t>der også vil blive vis</w:t>
      </w:r>
      <w:r w:rsidR="00850780">
        <w:rPr>
          <w:highlight w:val="darkGreen"/>
        </w:rPr>
        <w:t>t,</w:t>
      </w:r>
      <w:r w:rsidR="00AF373A" w:rsidRPr="00AF373A">
        <w:rPr>
          <w:highlight w:val="darkGreen"/>
        </w:rPr>
        <w:t xml:space="preserve"> er hvis forur</w:t>
      </w:r>
      <w:r w:rsidR="00AF373A" w:rsidRPr="00AF373A">
        <w:rPr>
          <w:highlight w:val="darkGreen"/>
        </w:rPr>
        <w:t>e</w:t>
      </w:r>
      <w:r w:rsidR="00AF373A" w:rsidRPr="00AF373A">
        <w:rPr>
          <w:highlight w:val="darkGreen"/>
        </w:rPr>
        <w:t>ningsstatus er blevet ændret. Ændret betyder hvis forureningsstatus er ændret i miljødatabasen (-</w:t>
      </w:r>
      <w:proofErr w:type="spellStart"/>
      <w:r w:rsidR="00AF373A" w:rsidRPr="00AF373A">
        <w:rPr>
          <w:highlight w:val="darkGreen"/>
        </w:rPr>
        <w:t>erne</w:t>
      </w:r>
      <w:proofErr w:type="spellEnd"/>
      <w:r w:rsidR="00AF373A" w:rsidRPr="00AF373A">
        <w:rPr>
          <w:highlight w:val="darkGreen"/>
        </w:rPr>
        <w:t xml:space="preserve">) i forhold til hvad forureningsstatus </w:t>
      </w:r>
      <w:r w:rsidR="00850780">
        <w:rPr>
          <w:highlight w:val="darkGreen"/>
        </w:rPr>
        <w:t>va</w:t>
      </w:r>
      <w:r w:rsidR="00AF373A" w:rsidRPr="00AF373A">
        <w:rPr>
          <w:highlight w:val="darkGreen"/>
        </w:rPr>
        <w:t xml:space="preserve">r, da </w:t>
      </w:r>
      <w:r w:rsidR="00850780">
        <w:rPr>
          <w:highlight w:val="darkGreen"/>
        </w:rPr>
        <w:t>anmeldelsen</w:t>
      </w:r>
      <w:r w:rsidR="00AF373A" w:rsidRPr="00AF373A">
        <w:rPr>
          <w:highlight w:val="darkGreen"/>
        </w:rPr>
        <w:t xml:space="preserve"> blevet oprettet.</w:t>
      </w:r>
      <w:r w:rsidRPr="009C60F6">
        <w:br/>
      </w:r>
    </w:p>
    <w:p w:rsidR="006F4875" w:rsidRPr="009C60F6" w:rsidRDefault="006F4875">
      <w:pPr>
        <w:spacing w:line="240" w:lineRule="auto"/>
      </w:pPr>
      <w:r w:rsidRPr="009C60F6">
        <w:t>Kommunikation er den kommunikation, som der er mulighed at udveksle ge</w:t>
      </w:r>
      <w:r w:rsidRPr="009C60F6">
        <w:t>n</w:t>
      </w:r>
      <w:r w:rsidRPr="009C60F6">
        <w:t xml:space="preserve">nem FlytJord.dk mellem de forskellige aktører i en anmeldelse. Oftest er det kommunikation mellem kommune og anmelder. </w:t>
      </w:r>
    </w:p>
    <w:p w:rsidR="008F0E31" w:rsidRPr="004E7037" w:rsidRDefault="008F0E31">
      <w:pPr>
        <w:spacing w:line="240" w:lineRule="auto"/>
        <w:rPr>
          <w:highlight w:val="darkGreen"/>
        </w:rPr>
      </w:pPr>
    </w:p>
    <w:p w:rsidR="00CB28C9" w:rsidRPr="004E7037" w:rsidRDefault="00E4086E">
      <w:pPr>
        <w:spacing w:line="240" w:lineRule="auto"/>
        <w:rPr>
          <w:highlight w:val="darkGreen"/>
        </w:rPr>
      </w:pPr>
      <w:r w:rsidRPr="004E7037">
        <w:rPr>
          <w:noProof/>
          <w:highlight w:val="darkGreen"/>
        </w:rPr>
        <w:drawing>
          <wp:inline distT="0" distB="0" distL="0" distR="0" wp14:anchorId="7A9E0AFE" wp14:editId="1C18B7E0">
            <wp:extent cx="4554220" cy="222733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4220" cy="2227330"/>
                    </a:xfrm>
                    <a:prstGeom prst="rect">
                      <a:avLst/>
                    </a:prstGeom>
                  </pic:spPr>
                </pic:pic>
              </a:graphicData>
            </a:graphic>
          </wp:inline>
        </w:drawing>
      </w:r>
    </w:p>
    <w:p w:rsidR="00CB28C9" w:rsidRPr="004E7037" w:rsidRDefault="00CB28C9">
      <w:pPr>
        <w:spacing w:line="240" w:lineRule="auto"/>
        <w:rPr>
          <w:highlight w:val="darkGreen"/>
        </w:rPr>
      </w:pPr>
    </w:p>
    <w:p w:rsidR="00CB28C9" w:rsidRPr="004E7037" w:rsidRDefault="00CB28C9">
      <w:pPr>
        <w:spacing w:line="240" w:lineRule="auto"/>
        <w:rPr>
          <w:highlight w:val="darkGreen"/>
        </w:rPr>
      </w:pPr>
    </w:p>
    <w:p w:rsidR="00CB28C9" w:rsidRPr="004E7037" w:rsidRDefault="00CB28C9">
      <w:pPr>
        <w:spacing w:line="240" w:lineRule="auto"/>
        <w:rPr>
          <w:highlight w:val="darkGreen"/>
        </w:rPr>
      </w:pPr>
      <w:r w:rsidRPr="004E7037">
        <w:rPr>
          <w:highlight w:val="darkGreen"/>
        </w:rPr>
        <w:t>Der er endvidere mulighed for at se og genfremsendte de adviser, der er blevet sendt. Dette gøres via linkene ”Vis” og ”</w:t>
      </w:r>
      <w:r w:rsidR="004E7037" w:rsidRPr="004E7037">
        <w:rPr>
          <w:highlight w:val="darkGreen"/>
        </w:rPr>
        <w:t>Gen</w:t>
      </w:r>
      <w:r w:rsidRPr="004E7037">
        <w:rPr>
          <w:highlight w:val="darkGreen"/>
        </w:rPr>
        <w:t>send advis” i højre kolonne, se skærmdump</w:t>
      </w:r>
      <w:r w:rsidR="004E7037" w:rsidRPr="004E7037">
        <w:rPr>
          <w:highlight w:val="darkGreen"/>
        </w:rPr>
        <w:t xml:space="preserve"> </w:t>
      </w:r>
      <w:r w:rsidRPr="004E7037">
        <w:rPr>
          <w:highlight w:val="darkGreen"/>
        </w:rPr>
        <w:t>herunder.</w:t>
      </w:r>
      <w:r w:rsidR="004E7037" w:rsidRPr="004E7037">
        <w:rPr>
          <w:highlight w:val="darkGreen"/>
        </w:rPr>
        <w:br/>
      </w:r>
    </w:p>
    <w:p w:rsidR="007B25D5" w:rsidRDefault="00CB28C9">
      <w:pPr>
        <w:spacing w:line="240" w:lineRule="auto"/>
        <w:rPr>
          <w:b/>
          <w:bCs/>
          <w:caps/>
          <w:sz w:val="22"/>
          <w:szCs w:val="28"/>
          <w:lang w:eastAsia="en-US"/>
        </w:rPr>
      </w:pPr>
      <w:r w:rsidRPr="004E7037">
        <w:rPr>
          <w:noProof/>
          <w:highlight w:val="darkGreen"/>
        </w:rPr>
        <w:drawing>
          <wp:inline distT="0" distB="0" distL="0" distR="0" wp14:anchorId="7B52BAC1" wp14:editId="2FD368AA">
            <wp:extent cx="4554220" cy="11700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54220" cy="1170067"/>
                    </a:xfrm>
                    <a:prstGeom prst="rect">
                      <a:avLst/>
                    </a:prstGeom>
                  </pic:spPr>
                </pic:pic>
              </a:graphicData>
            </a:graphic>
          </wp:inline>
        </w:drawing>
      </w:r>
      <w:r>
        <w:t xml:space="preserve"> </w:t>
      </w:r>
      <w:r w:rsidR="00D32166" w:rsidRPr="00D32166">
        <w:t xml:space="preserve"> </w:t>
      </w:r>
      <w:r w:rsidR="007B25D5">
        <w:br w:type="page"/>
      </w:r>
    </w:p>
    <w:p w:rsidR="00950B21" w:rsidRPr="006B2F23" w:rsidRDefault="00950B21" w:rsidP="00950B21">
      <w:pPr>
        <w:pStyle w:val="Heading1"/>
        <w:rPr>
          <w:highlight w:val="magenta"/>
        </w:rPr>
      </w:pPr>
      <w:bookmarkStart w:id="165" w:name="_Toc459379155"/>
      <w:r w:rsidRPr="006B2F23">
        <w:rPr>
          <w:highlight w:val="magenta"/>
        </w:rPr>
        <w:lastRenderedPageBreak/>
        <w:t>ServiceTrigger</w:t>
      </w:r>
      <w:bookmarkEnd w:id="165"/>
    </w:p>
    <w:p w:rsidR="00950B21" w:rsidRDefault="00950B21" w:rsidP="00950B21">
      <w:pPr>
        <w:pStyle w:val="Heading2"/>
      </w:pPr>
      <w:bookmarkStart w:id="166" w:name="_Toc459379156"/>
      <w:r>
        <w:t>Reload adresser</w:t>
      </w:r>
      <w:bookmarkEnd w:id="166"/>
    </w:p>
    <w:p w:rsidR="00950B21" w:rsidRPr="00267561" w:rsidRDefault="00950B21" w:rsidP="00950B21">
      <w:pPr>
        <w:pStyle w:val="BodyText1"/>
      </w:pPr>
      <w:r>
        <w:t>Kan kaldes med en bat fil på serveren. Denne henter adresser til cachen for at få acceptabel hastighed på adresse søgningen.</w:t>
      </w:r>
    </w:p>
    <w:p w:rsidR="00950B21" w:rsidRDefault="00193AAF" w:rsidP="00950B21">
      <w:pPr>
        <w:pStyle w:val="Heading2"/>
      </w:pPr>
      <w:bookmarkStart w:id="167" w:name="_Afslut_gamle_anmeldelser"/>
      <w:bookmarkStart w:id="168" w:name="_Toc459379157"/>
      <w:bookmarkEnd w:id="167"/>
      <w:r>
        <w:softHyphen/>
      </w:r>
      <w:r>
        <w:softHyphen/>
      </w:r>
      <w:r>
        <w:softHyphen/>
      </w:r>
      <w:r>
        <w:softHyphen/>
      </w:r>
      <w:r>
        <w:softHyphen/>
      </w:r>
      <w:r w:rsidR="00950B21">
        <w:softHyphen/>
        <w:t>Afslut gamle anmeldelser</w:t>
      </w:r>
      <w:bookmarkEnd w:id="168"/>
      <w:r w:rsidR="00950B21">
        <w:t xml:space="preserve"> </w:t>
      </w:r>
    </w:p>
    <w:p w:rsidR="00950B21" w:rsidRDefault="00950B21" w:rsidP="00950B21">
      <w:pPr>
        <w:pStyle w:val="BodyText1"/>
      </w:pPr>
      <w:r>
        <w:t>Kan kaldes med en bat fil på serveren.</w:t>
      </w:r>
      <w:r>
        <w:br/>
        <w:t>Er planlagt til at køre hver nat. Jobbet afslutter alle anmeldelser, hvor kørsel slut datoen</w:t>
      </w:r>
      <w:r w:rsidRPr="00267561">
        <w:t xml:space="preserve"> er</w:t>
      </w:r>
      <w:r>
        <w:t xml:space="preserve"> mere end</w:t>
      </w:r>
      <w:r w:rsidRPr="00267561">
        <w:t xml:space="preserve"> </w:t>
      </w:r>
      <w:r>
        <w:t xml:space="preserve">n </w:t>
      </w:r>
      <w:r w:rsidRPr="00267561">
        <w:t>antal uger</w:t>
      </w:r>
      <w:r>
        <w:t xml:space="preserve"> (n er pt. sat til 2 uger)</w:t>
      </w:r>
      <w:r w:rsidRPr="00267561">
        <w:t xml:space="preserve"> </w:t>
      </w:r>
      <w:r>
        <w:t>før (tidligere end) dags dato. Med dags dato menes i denne sammenhæng aktuel dato for afvikling af jobbet (bat filen).</w:t>
      </w:r>
      <w:r w:rsidRPr="00267561">
        <w:t xml:space="preserve"> </w:t>
      </w:r>
    </w:p>
    <w:p w:rsidR="006910F8" w:rsidRPr="006B2F23" w:rsidRDefault="006910F8" w:rsidP="00950B21">
      <w:pPr>
        <w:pStyle w:val="BodyText1"/>
        <w:rPr>
          <w:highlight w:val="magenta"/>
        </w:rPr>
      </w:pPr>
      <w:r w:rsidRPr="006B2F23">
        <w:rPr>
          <w:highlight w:val="magenta"/>
        </w:rPr>
        <w:t>Med v.1.1 er indført følgende:</w:t>
      </w:r>
    </w:p>
    <w:p w:rsidR="006910F8" w:rsidRPr="00B0794A" w:rsidRDefault="006910F8" w:rsidP="006910F8">
      <w:pPr>
        <w:pStyle w:val="BodyText1"/>
      </w:pPr>
      <w:r w:rsidRPr="006B2F23">
        <w:rPr>
          <w:highlight w:val="magenta"/>
        </w:rPr>
        <w:t>Afslut gamle anmeldelser er ændret til kun at afslutte anmeldelser, hvorpå der er registreret tilkørt total tilkørt jordmængde eller vognlæs.</w:t>
      </w:r>
    </w:p>
    <w:p w:rsidR="006910F8" w:rsidRPr="00267561" w:rsidRDefault="006910F8" w:rsidP="00950B21">
      <w:pPr>
        <w:pStyle w:val="BodyText1"/>
      </w:pPr>
    </w:p>
    <w:p w:rsidR="00950B21" w:rsidRDefault="00950B21" w:rsidP="00950B21">
      <w:pPr>
        <w:pStyle w:val="Heading1"/>
        <w:numPr>
          <w:ilvl w:val="0"/>
          <w:numId w:val="0"/>
        </w:numPr>
      </w:pPr>
    </w:p>
    <w:p w:rsidR="0011053E" w:rsidRDefault="0011053E">
      <w:pPr>
        <w:spacing w:line="240" w:lineRule="auto"/>
        <w:rPr>
          <w:b/>
          <w:bCs/>
          <w:caps/>
          <w:sz w:val="22"/>
          <w:szCs w:val="28"/>
          <w:lang w:eastAsia="en-US"/>
        </w:rPr>
      </w:pPr>
      <w:r>
        <w:br w:type="page"/>
      </w:r>
    </w:p>
    <w:p w:rsidR="00950B21" w:rsidRDefault="00950B21" w:rsidP="00950B21">
      <w:pPr>
        <w:pStyle w:val="Heading1"/>
      </w:pPr>
      <w:bookmarkStart w:id="169" w:name="_Toc459379158"/>
      <w:r>
        <w:lastRenderedPageBreak/>
        <w:t>Opsætning</w:t>
      </w:r>
      <w:bookmarkEnd w:id="169"/>
    </w:p>
    <w:p w:rsidR="00950B21" w:rsidRDefault="00950B21" w:rsidP="00950B21">
      <w:pPr>
        <w:pStyle w:val="Heading2"/>
      </w:pPr>
      <w:bookmarkStart w:id="170" w:name="_Toc459379159"/>
      <w:r>
        <w:t>Modtageranlæg</w:t>
      </w:r>
      <w:bookmarkEnd w:id="170"/>
    </w:p>
    <w:p w:rsidR="00950B21" w:rsidRDefault="00950B21" w:rsidP="00950B21">
      <w:pPr>
        <w:pStyle w:val="BodyText1"/>
      </w:pPr>
      <w:r>
        <w:t xml:space="preserve">Aarhus Havns </w:t>
      </w:r>
      <w:r w:rsidR="000D6BE6">
        <w:t xml:space="preserve">3 </w:t>
      </w:r>
      <w:r>
        <w:t xml:space="preserve">modtageranlæg </w:t>
      </w:r>
      <w:r w:rsidR="00692E94">
        <w:t>har</w:t>
      </w:r>
      <w:r>
        <w:t xml:space="preserve"> følgende Id</w:t>
      </w:r>
      <w:r w:rsidR="000D6BE6">
        <w:t>’ere</w:t>
      </w:r>
      <w:r>
        <w:t>:</w:t>
      </w:r>
    </w:p>
    <w:p w:rsidR="00950B21" w:rsidRPr="000D6BE6" w:rsidRDefault="000D6BE6" w:rsidP="000D6BE6">
      <w:pPr>
        <w:pStyle w:val="BodyText1"/>
        <w:rPr>
          <w:rFonts w:ascii="Consolas" w:hAnsi="Consolas" w:cs="Consolas"/>
          <w:color w:val="A31515"/>
          <w:sz w:val="19"/>
          <w:szCs w:val="19"/>
          <w:highlight w:val="white"/>
        </w:rPr>
      </w:pPr>
      <w:r w:rsidRPr="000D6BE6">
        <w:t>Aarhus Oliehavn - ren jord</w:t>
      </w:r>
      <w:r>
        <w:t xml:space="preserve">: </w:t>
      </w:r>
      <w:r w:rsidR="00950B21" w:rsidRPr="000D6BE6">
        <w:rPr>
          <w:rFonts w:ascii="Consolas" w:hAnsi="Consolas" w:cs="Consolas"/>
          <w:color w:val="A31515"/>
          <w:sz w:val="19"/>
          <w:szCs w:val="19"/>
          <w:highlight w:val="white"/>
        </w:rPr>
        <w:t>85D720F4-4F89-4764-B8D0-26F28144B29F</w:t>
      </w:r>
    </w:p>
    <w:p w:rsidR="00950B21" w:rsidRPr="000D6BE6" w:rsidRDefault="000D6BE6" w:rsidP="00950B21">
      <w:pPr>
        <w:autoSpaceDE w:val="0"/>
        <w:autoSpaceDN w:val="0"/>
        <w:adjustRightInd w:val="0"/>
        <w:spacing w:line="240" w:lineRule="auto"/>
        <w:rPr>
          <w:rFonts w:ascii="Consolas" w:hAnsi="Consolas" w:cs="Consolas"/>
          <w:color w:val="A31515"/>
          <w:sz w:val="19"/>
          <w:szCs w:val="19"/>
        </w:rPr>
      </w:pPr>
      <w:r w:rsidRPr="000D6BE6">
        <w:t xml:space="preserve">Aarhus Oliehavn </w:t>
      </w:r>
      <w:r>
        <w:t>–</w:t>
      </w:r>
      <w:r w:rsidRPr="000D6BE6">
        <w:t xml:space="preserve"> </w:t>
      </w:r>
      <w:r>
        <w:t>let forurenet</w:t>
      </w:r>
      <w:r w:rsidRPr="000D6BE6">
        <w:t xml:space="preserve"> jord</w:t>
      </w:r>
      <w:r>
        <w:t>:</w:t>
      </w:r>
      <w:r w:rsidRPr="000D6BE6">
        <w:rPr>
          <w:rFonts w:ascii="Consolas" w:hAnsi="Consolas" w:cs="Consolas"/>
          <w:color w:val="A31515"/>
          <w:sz w:val="19"/>
          <w:szCs w:val="19"/>
          <w:highlight w:val="white"/>
        </w:rPr>
        <w:t xml:space="preserve"> </w:t>
      </w:r>
      <w:r w:rsidR="00950B21" w:rsidRPr="000D6BE6">
        <w:rPr>
          <w:rFonts w:ascii="Consolas" w:hAnsi="Consolas" w:cs="Consolas"/>
          <w:color w:val="A31515"/>
          <w:sz w:val="19"/>
          <w:szCs w:val="19"/>
          <w:highlight w:val="white"/>
        </w:rPr>
        <w:t>76EE148B-AAC9-4D1A-A222-3CF5ADAA6E83</w:t>
      </w:r>
    </w:p>
    <w:p w:rsidR="00692E94" w:rsidRDefault="00692E94" w:rsidP="00950B21">
      <w:pPr>
        <w:autoSpaceDE w:val="0"/>
        <w:autoSpaceDN w:val="0"/>
        <w:adjustRightInd w:val="0"/>
        <w:spacing w:line="240" w:lineRule="auto"/>
        <w:rPr>
          <w:rFonts w:ascii="Consolas" w:hAnsi="Consolas" w:cs="Consolas"/>
          <w:color w:val="A31515"/>
          <w:sz w:val="19"/>
          <w:szCs w:val="19"/>
        </w:rPr>
      </w:pPr>
    </w:p>
    <w:p w:rsidR="000D6BE6" w:rsidRPr="000D6BE6" w:rsidRDefault="000D6BE6" w:rsidP="00950B21">
      <w:pPr>
        <w:autoSpaceDE w:val="0"/>
        <w:autoSpaceDN w:val="0"/>
        <w:adjustRightInd w:val="0"/>
        <w:spacing w:line="240" w:lineRule="auto"/>
      </w:pPr>
      <w:r w:rsidRPr="000D6BE6">
        <w:t>Aarhus Miljøhavn- ren jord</w:t>
      </w:r>
      <w:r>
        <w:t xml:space="preserve">: </w:t>
      </w:r>
      <w:r w:rsidRPr="000D6BE6">
        <w:rPr>
          <w:rFonts w:ascii="Consolas" w:hAnsi="Consolas" w:cs="Consolas"/>
          <w:color w:val="A31515"/>
          <w:sz w:val="19"/>
          <w:szCs w:val="19"/>
          <w:highlight w:val="white"/>
        </w:rPr>
        <w:t>3D15E727-4D7B-4E7E-A9E4-B79A6DDE0E8F</w:t>
      </w:r>
    </w:p>
    <w:p w:rsidR="000D6BE6" w:rsidRPr="000D6BE6" w:rsidRDefault="000D6BE6" w:rsidP="00950B21">
      <w:pPr>
        <w:autoSpaceDE w:val="0"/>
        <w:autoSpaceDN w:val="0"/>
        <w:adjustRightInd w:val="0"/>
        <w:spacing w:line="240" w:lineRule="auto"/>
        <w:rPr>
          <w:rFonts w:ascii="Consolas" w:hAnsi="Consolas" w:cs="Consolas"/>
          <w:color w:val="A31515"/>
          <w:sz w:val="19"/>
          <w:szCs w:val="19"/>
        </w:rPr>
      </w:pPr>
    </w:p>
    <w:p w:rsidR="00950B21" w:rsidRDefault="00950B21" w:rsidP="00950B21">
      <w:pPr>
        <w:pStyle w:val="Heading3"/>
      </w:pPr>
      <w:bookmarkStart w:id="171" w:name="_Toc459379160"/>
      <w:r>
        <w:t>Automatisk godkendelsesprocedure</w:t>
      </w:r>
      <w:bookmarkEnd w:id="171"/>
    </w:p>
    <w:p w:rsidR="00950B21" w:rsidRDefault="00950B21" w:rsidP="00950B21">
      <w:pPr>
        <w:pStyle w:val="BodyText1"/>
      </w:pPr>
      <w:r>
        <w:t xml:space="preserve">Hardcoded i programmet: </w:t>
      </w:r>
    </w:p>
    <w:p w:rsidR="00950B21" w:rsidRPr="00B5155F" w:rsidRDefault="00950B21" w:rsidP="00950B21">
      <w:pPr>
        <w:pStyle w:val="BodyText1"/>
      </w:pPr>
      <w:r>
        <w:rPr>
          <w:rFonts w:ascii="Consolas" w:hAnsi="Consolas" w:cs="Consolas"/>
          <w:color w:val="2B91AF"/>
          <w:sz w:val="19"/>
          <w:szCs w:val="19"/>
          <w:highlight w:val="white"/>
        </w:rPr>
        <w:t>AnmeldelserBusiness.</w:t>
      </w:r>
      <w:r>
        <w:rPr>
          <w:rFonts w:ascii="Consolas" w:hAnsi="Consolas" w:cs="Consolas"/>
          <w:color w:val="000000"/>
          <w:sz w:val="19"/>
          <w:szCs w:val="19"/>
          <w:highlight w:val="white"/>
        </w:rPr>
        <w:t>CheckAutoJordmodtagerAccepterJord(</w:t>
      </w:r>
      <w:r>
        <w:rPr>
          <w:rFonts w:ascii="Consolas" w:hAnsi="Consolas" w:cs="Consolas"/>
          <w:color w:val="2B91AF"/>
          <w:sz w:val="19"/>
          <w:szCs w:val="19"/>
          <w:highlight w:val="white"/>
        </w:rPr>
        <w:t>Anmeldelse</w:t>
      </w:r>
      <w:r>
        <w:rPr>
          <w:rFonts w:ascii="Consolas" w:hAnsi="Consolas" w:cs="Consolas"/>
          <w:color w:val="000000"/>
          <w:sz w:val="19"/>
          <w:szCs w:val="19"/>
          <w:highlight w:val="white"/>
        </w:rPr>
        <w:t xml:space="preserve"> anmeldelse)</w:t>
      </w:r>
    </w:p>
    <w:p w:rsidR="00950B21" w:rsidRDefault="00950B21" w:rsidP="00950B21">
      <w:pPr>
        <w:pStyle w:val="Heading3"/>
      </w:pPr>
      <w:bookmarkStart w:id="172" w:name="_Toc459379161"/>
      <w:r>
        <w:t>Omregningsfaktor fra aksler til ton</w:t>
      </w:r>
      <w:bookmarkEnd w:id="172"/>
    </w:p>
    <w:p w:rsidR="00950B21" w:rsidRPr="00B5155F" w:rsidRDefault="00950B21" w:rsidP="00950B21">
      <w:pPr>
        <w:pStyle w:val="BodyText1"/>
        <w:rPr>
          <w:b/>
        </w:rPr>
      </w:pPr>
      <w:r>
        <w:rPr>
          <w:b/>
        </w:rPr>
        <w:t>Aarhus</w:t>
      </w:r>
      <w:r w:rsidRPr="00B5155F">
        <w:rPr>
          <w:b/>
        </w:rPr>
        <w:t xml:space="preserve"> Havn:</w:t>
      </w:r>
    </w:p>
    <w:p w:rsidR="00950B21" w:rsidRDefault="00950B21" w:rsidP="00950B21">
      <w:pPr>
        <w:pStyle w:val="BodyText1"/>
      </w:pPr>
      <w:r>
        <w:t>Ren jord: 5,0</w:t>
      </w:r>
    </w:p>
    <w:p w:rsidR="00950B21" w:rsidRDefault="00950B21" w:rsidP="00950B21">
      <w:pPr>
        <w:pStyle w:val="BodyText1"/>
      </w:pPr>
      <w:r>
        <w:t>Let forurenet jord: 5,0</w:t>
      </w:r>
    </w:p>
    <w:p w:rsidR="00950B21" w:rsidRDefault="00950B21" w:rsidP="00950B21">
      <w:pPr>
        <w:pStyle w:val="BodyText1"/>
        <w:rPr>
          <w:b/>
        </w:rPr>
      </w:pPr>
      <w:r w:rsidRPr="000A0A6F">
        <w:rPr>
          <w:b/>
        </w:rPr>
        <w:t>Andre:</w:t>
      </w:r>
    </w:p>
    <w:p w:rsidR="00950B21" w:rsidRDefault="00950B21" w:rsidP="00950B21">
      <w:pPr>
        <w:pStyle w:val="BodyText1"/>
      </w:pPr>
      <w:r>
        <w:t>Ren jord: 4,5</w:t>
      </w:r>
    </w:p>
    <w:p w:rsidR="00950B21" w:rsidRDefault="00950B21" w:rsidP="00950B21">
      <w:pPr>
        <w:pStyle w:val="BodyText1"/>
      </w:pPr>
      <w:r>
        <w:t>Let forurenet jord: 3,6</w:t>
      </w:r>
    </w:p>
    <w:p w:rsidR="00A87BC1" w:rsidRDefault="00950B21" w:rsidP="00B32286">
      <w:pPr>
        <w:pStyle w:val="BodyText1"/>
      </w:pPr>
      <w:r>
        <w:t>Andet: 4 (Klasse 1,2,3,4 og kraftig forurenet jord)</w:t>
      </w:r>
    </w:p>
    <w:p w:rsidR="006A2E54" w:rsidRDefault="006A2E54" w:rsidP="00B32286">
      <w:pPr>
        <w:pStyle w:val="BodyText1"/>
      </w:pPr>
    </w:p>
    <w:p w:rsidR="006A2E54" w:rsidRDefault="006A2E54">
      <w:pPr>
        <w:spacing w:line="240" w:lineRule="auto"/>
        <w:rPr>
          <w:rFonts w:eastAsia="Calibri"/>
          <w:szCs w:val="22"/>
          <w:lang w:eastAsia="en-US"/>
        </w:rPr>
      </w:pPr>
      <w:r>
        <w:br w:type="page"/>
      </w:r>
    </w:p>
    <w:p w:rsidR="006A2E54" w:rsidRPr="00B0794A" w:rsidRDefault="006A2E54" w:rsidP="006A2E54">
      <w:pPr>
        <w:pStyle w:val="Heading1"/>
      </w:pPr>
      <w:bookmarkStart w:id="173" w:name="_Toc459379162"/>
      <w:r w:rsidRPr="00B0794A">
        <w:lastRenderedPageBreak/>
        <w:t>Mobil webapplikationen</w:t>
      </w:r>
      <w:bookmarkEnd w:id="173"/>
    </w:p>
    <w:p w:rsidR="00281E38" w:rsidRPr="00B0794A" w:rsidRDefault="006A2E54" w:rsidP="006A2E54">
      <w:pPr>
        <w:pStyle w:val="BodyText1"/>
      </w:pPr>
      <w:r w:rsidRPr="00B0794A">
        <w:t>Mobil web applikationen er en html5 webapplikation (=en webapplikation med samme funktionalitet som en app til smartphones). Den er analog med den ek</w:t>
      </w:r>
      <w:r w:rsidRPr="00B0794A">
        <w:t>s</w:t>
      </w:r>
      <w:r w:rsidRPr="00B0794A">
        <w:t>terne webapplikation, men er funktionsmæssigt neddroslet på enkelte områder. Den er dog på andre områder udvidet. Den er udvidet til at kunne vise QR koder for nem adgang til jordtippen for transportørerne.</w:t>
      </w:r>
      <w:r w:rsidRPr="00B0794A">
        <w:br/>
      </w:r>
      <w:r w:rsidR="00381D6F">
        <w:t>I mobil-</w:t>
      </w:r>
      <w:r w:rsidR="00381D6F" w:rsidRPr="00B0794A">
        <w:t>webapplikationen er der ikke mulighed for at vedhæfte/uploade dokume</w:t>
      </w:r>
      <w:r w:rsidR="00381D6F" w:rsidRPr="00B0794A">
        <w:t>n</w:t>
      </w:r>
      <w:r w:rsidR="00381D6F" w:rsidRPr="00B0794A">
        <w:t xml:space="preserve">ter. </w:t>
      </w:r>
      <w:r w:rsidRPr="00B0794A">
        <w:t>Dette betyder, at den kun kan anvendes til oprettelse af ”simple” jordfly</w:t>
      </w:r>
      <w:r w:rsidRPr="00B0794A">
        <w:t>t</w:t>
      </w:r>
      <w:r w:rsidRPr="00B0794A">
        <w:t>ningssager, som fx flytning af ren jord, hvor der ikke skal vedhæftes dokument</w:t>
      </w:r>
      <w:r w:rsidRPr="00B0794A">
        <w:t>a</w:t>
      </w:r>
      <w:r w:rsidRPr="00B0794A">
        <w:t>tion</w:t>
      </w:r>
      <w:r w:rsidR="00281E38" w:rsidRPr="00B0794A">
        <w:t>.</w:t>
      </w:r>
      <w:r w:rsidR="00EF0721" w:rsidRPr="00B0794A">
        <w:t xml:space="preserve"> Der </w:t>
      </w:r>
      <w:r w:rsidR="00B76BEE">
        <w:t xml:space="preserve">er </w:t>
      </w:r>
      <w:r w:rsidR="00EF0721" w:rsidRPr="00B0794A">
        <w:t>endvidere heller ikke mulighed for at anvende parameter-søgning, men kun standardsøgninger ”Kladde”, ”Aktive”, ”Fremsendte” og ”Afsluttede”.</w:t>
      </w:r>
    </w:p>
    <w:p w:rsidR="006A2E54" w:rsidRPr="00B0794A" w:rsidRDefault="00281E38" w:rsidP="006A2E54">
      <w:pPr>
        <w:pStyle w:val="BodyText1"/>
      </w:pPr>
      <w:r w:rsidRPr="00B0794A">
        <w:t>Der anvendes de samme ”forretningsregler” (automatisk godkendelse osv.) som i den eksterne webapplikation</w:t>
      </w:r>
      <w:r w:rsidR="006A2E54" w:rsidRPr="00B0794A">
        <w:t>.</w:t>
      </w:r>
    </w:p>
    <w:p w:rsidR="00EF0721" w:rsidRPr="00B0794A" w:rsidRDefault="00DB046B" w:rsidP="006A2E54">
      <w:pPr>
        <w:pStyle w:val="BodyText1"/>
      </w:pPr>
      <w:r>
        <w:t>På Flytjord.dk forsiden man skifte til mobil-</w:t>
      </w:r>
      <w:r w:rsidRPr="00B0794A">
        <w:t>webapplikationen</w:t>
      </w:r>
      <w:r w:rsidR="00D067D8">
        <w:t>,</w:t>
      </w:r>
      <w:r>
        <w:t xml:space="preserve"> og på dennes fo</w:t>
      </w:r>
      <w:r>
        <w:t>r</w:t>
      </w:r>
      <w:r>
        <w:t>side er det ligeledes muligt at skifte til standard applikationen.</w:t>
      </w:r>
    </w:p>
    <w:p w:rsidR="00263443" w:rsidRPr="00B0794A" w:rsidRDefault="00263443">
      <w:pPr>
        <w:spacing w:line="240" w:lineRule="auto"/>
        <w:rPr>
          <w:rFonts w:eastAsia="Calibri"/>
          <w:szCs w:val="22"/>
          <w:lang w:eastAsia="en-US"/>
        </w:rPr>
      </w:pPr>
      <w:r w:rsidRPr="00B0794A">
        <w:br w:type="page"/>
      </w:r>
    </w:p>
    <w:p w:rsidR="006A2E54" w:rsidRPr="00B0794A" w:rsidRDefault="00263443" w:rsidP="00263443">
      <w:pPr>
        <w:pStyle w:val="Heading1"/>
      </w:pPr>
      <w:bookmarkStart w:id="174" w:name="_Toc459379163"/>
      <w:r w:rsidRPr="00B0794A">
        <w:lastRenderedPageBreak/>
        <w:t>Sammenspillet mellem FlytJord.dk og bomsystemet</w:t>
      </w:r>
      <w:bookmarkEnd w:id="174"/>
    </w:p>
    <w:p w:rsidR="00263443" w:rsidRDefault="00263443" w:rsidP="00B32286">
      <w:pPr>
        <w:pStyle w:val="BodyText1"/>
      </w:pPr>
      <w:r w:rsidRPr="00B0794A">
        <w:t>Her henvises til dokumentet ”Bomsystem - snitflade.docx” i den tekniske dok</w:t>
      </w:r>
      <w:r w:rsidRPr="00B0794A">
        <w:t>u</w:t>
      </w:r>
      <w:r w:rsidRPr="00B0794A">
        <w:t>mentation, som i de første afsnit indeholder en overordnet beskrivelse af sa</w:t>
      </w:r>
      <w:r w:rsidRPr="00B0794A">
        <w:t>m</w:t>
      </w:r>
      <w:r w:rsidRPr="00B0794A">
        <w:t>spillet mellem FlytJord.dk og bomsystemet.</w:t>
      </w:r>
    </w:p>
    <w:sectPr w:rsidR="00263443" w:rsidSect="002C386E">
      <w:headerReference w:type="default" r:id="rId40"/>
      <w:footerReference w:type="default" r:id="rId41"/>
      <w:headerReference w:type="first" r:id="rId42"/>
      <w:footerReference w:type="first" r:id="rId43"/>
      <w:pgSz w:w="11906" w:h="16838" w:code="9"/>
      <w:pgMar w:top="2268" w:right="1134" w:bottom="2268" w:left="360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D7E" w:rsidRDefault="003C1D7E">
      <w:r>
        <w:separator/>
      </w:r>
    </w:p>
  </w:endnote>
  <w:endnote w:type="continuationSeparator" w:id="0">
    <w:p w:rsidR="003C1D7E" w:rsidRDefault="003C1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9640" w:tblpY="15253"/>
      <w:tblOverlap w:val="never"/>
      <w:tblW w:w="1134" w:type="dxa"/>
      <w:tblCellMar>
        <w:left w:w="0" w:type="dxa"/>
        <w:right w:w="0" w:type="dxa"/>
      </w:tblCellMar>
      <w:tblLook w:val="01E0" w:firstRow="1" w:lastRow="1" w:firstColumn="1" w:lastColumn="1" w:noHBand="0" w:noVBand="0"/>
    </w:tblPr>
    <w:tblGrid>
      <w:gridCol w:w="1134"/>
    </w:tblGrid>
    <w:tr w:rsidR="003C1D7E" w:rsidRPr="003A0C01" w:rsidTr="002C386E">
      <w:tc>
        <w:tcPr>
          <w:tcW w:w="1080" w:type="dxa"/>
        </w:tcPr>
        <w:p w:rsidR="003C1D7E" w:rsidRPr="00914CD4" w:rsidRDefault="003C1D7E" w:rsidP="002C386E">
          <w:pPr>
            <w:pStyle w:val="Bottomlinetext"/>
            <w:jc w:val="right"/>
            <w:rPr>
              <w:rStyle w:val="PageNumber"/>
            </w:rPr>
          </w:pPr>
          <w:r w:rsidRPr="00914CD4">
            <w:rPr>
              <w:rStyle w:val="PageNumber"/>
            </w:rPr>
            <w:fldChar w:fldCharType="begin"/>
          </w:r>
          <w:r w:rsidRPr="00914CD4">
            <w:rPr>
              <w:rStyle w:val="PageNumber"/>
            </w:rPr>
            <w:instrText xml:space="preserve"> PAGE   \* MERGEFORMAT </w:instrText>
          </w:r>
          <w:r w:rsidRPr="00914CD4">
            <w:rPr>
              <w:rStyle w:val="PageNumber"/>
            </w:rPr>
            <w:fldChar w:fldCharType="separate"/>
          </w:r>
          <w:r w:rsidR="00D51982">
            <w:rPr>
              <w:rStyle w:val="PageNumber"/>
              <w:noProof/>
            </w:rPr>
            <w:t>57</w:t>
          </w:r>
          <w:r w:rsidRPr="00914CD4">
            <w:rPr>
              <w:rStyle w:val="PageNumber"/>
            </w:rPr>
            <w:fldChar w:fldCharType="end"/>
          </w:r>
        </w:p>
      </w:tc>
    </w:tr>
  </w:tbl>
  <w:p w:rsidR="003C1D7E" w:rsidRDefault="003C1D7E">
    <w:r>
      <w:rPr>
        <w:noProof/>
      </w:rPr>
      <mc:AlternateContent>
        <mc:Choice Requires="wps">
          <w:drawing>
            <wp:anchor distT="4294967295" distB="4294967295" distL="114300" distR="114300" simplePos="0" relativeHeight="251657728" behindDoc="0" locked="0" layoutInCell="1" allowOverlap="1">
              <wp:simplePos x="0" y="0"/>
              <wp:positionH relativeFrom="page">
                <wp:posOffset>720725</wp:posOffset>
              </wp:positionH>
              <wp:positionV relativeFrom="page">
                <wp:posOffset>9541509</wp:posOffset>
              </wp:positionV>
              <wp:extent cx="1421765" cy="0"/>
              <wp:effectExtent l="0" t="0" r="26035" b="19050"/>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flip:x;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5pt,751.3pt" to="168.7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" strokeweight=".25pt">
              <w10:wrap anchorx="page" anchory="page"/>
            </v:line>
          </w:pict>
        </mc:Fallback>
      </mc:AlternateContent>
    </w:r>
    <w:r>
      <w:rPr>
        <w:noProof/>
      </w:rPr>
      <mc:AlternateContent>
        <mc:Choice Requires="wps">
          <w:drawing>
            <wp:anchor distT="4294967295" distB="4294967295" distL="114300" distR="114300" simplePos="0" relativeHeight="251654656" behindDoc="0" locked="0" layoutInCell="1" allowOverlap="1">
              <wp:simplePos x="0" y="0"/>
              <wp:positionH relativeFrom="page">
                <wp:posOffset>2286000</wp:posOffset>
              </wp:positionH>
              <wp:positionV relativeFrom="page">
                <wp:posOffset>9541509</wp:posOffset>
              </wp:positionV>
              <wp:extent cx="4554220" cy="0"/>
              <wp:effectExtent l="0" t="0" r="17780" b="1905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751.3pt" to="538.6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" strokeweight=".25pt">
              <w10:wrap anchorx="page" anchory="page"/>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1135" w:tblpY="15027"/>
      <w:tblOverlap w:val="never"/>
      <w:tblW w:w="9641" w:type="dxa"/>
      <w:tblLayout w:type="fixed"/>
      <w:tblCellMar>
        <w:left w:w="0" w:type="dxa"/>
        <w:right w:w="0" w:type="dxa"/>
      </w:tblCellMar>
      <w:tblLook w:val="01E0" w:firstRow="1" w:lastRow="1" w:firstColumn="1" w:lastColumn="1" w:noHBand="0" w:noVBand="0"/>
    </w:tblPr>
    <w:tblGrid>
      <w:gridCol w:w="2240"/>
      <w:gridCol w:w="227"/>
      <w:gridCol w:w="2240"/>
      <w:gridCol w:w="227"/>
      <w:gridCol w:w="2240"/>
      <w:gridCol w:w="227"/>
      <w:gridCol w:w="2240"/>
    </w:tblGrid>
    <w:tr w:rsidR="003C1D7E" w:rsidRPr="002F72C3" w:rsidTr="002C386E">
      <w:trPr>
        <w:trHeight w:hRule="exact" w:val="170"/>
      </w:trPr>
      <w:tc>
        <w:tcPr>
          <w:tcW w:w="2240" w:type="dxa"/>
          <w:tcBorders>
            <w:top w:val="single" w:sz="2" w:space="0" w:color="auto"/>
          </w:tcBorders>
        </w:tcPr>
        <w:p w:rsidR="003C1D7E" w:rsidRPr="002F72C3" w:rsidRDefault="003C1D7E" w:rsidP="002C386E">
          <w:pPr>
            <w:pStyle w:val="Bottomlinetext"/>
          </w:pPr>
        </w:p>
      </w:tc>
      <w:tc>
        <w:tcPr>
          <w:tcW w:w="227" w:type="dxa"/>
        </w:tcPr>
        <w:p w:rsidR="003C1D7E" w:rsidRPr="002F72C3" w:rsidRDefault="003C1D7E" w:rsidP="002C386E">
          <w:pPr>
            <w:pStyle w:val="Bottomlinetext"/>
          </w:pPr>
        </w:p>
      </w:tc>
      <w:tc>
        <w:tcPr>
          <w:tcW w:w="2240" w:type="dxa"/>
          <w:tcBorders>
            <w:top w:val="single" w:sz="2" w:space="0" w:color="auto"/>
          </w:tcBorders>
        </w:tcPr>
        <w:p w:rsidR="003C1D7E" w:rsidRPr="00E5042A" w:rsidRDefault="003C1D7E" w:rsidP="002C386E">
          <w:pPr>
            <w:pStyle w:val="Bottomlinetext"/>
          </w:pPr>
        </w:p>
      </w:tc>
      <w:tc>
        <w:tcPr>
          <w:tcW w:w="227" w:type="dxa"/>
        </w:tcPr>
        <w:p w:rsidR="003C1D7E" w:rsidRPr="00E5042A" w:rsidRDefault="003C1D7E" w:rsidP="002C386E">
          <w:pPr>
            <w:pStyle w:val="Bottomlinetext"/>
          </w:pPr>
        </w:p>
      </w:tc>
      <w:tc>
        <w:tcPr>
          <w:tcW w:w="2240" w:type="dxa"/>
          <w:tcBorders>
            <w:top w:val="single" w:sz="2" w:space="0" w:color="auto"/>
          </w:tcBorders>
        </w:tcPr>
        <w:p w:rsidR="003C1D7E" w:rsidRPr="00E5042A" w:rsidRDefault="003C1D7E" w:rsidP="002C386E">
          <w:pPr>
            <w:pStyle w:val="Bottomlinetext"/>
          </w:pPr>
        </w:p>
      </w:tc>
      <w:tc>
        <w:tcPr>
          <w:tcW w:w="227" w:type="dxa"/>
        </w:tcPr>
        <w:p w:rsidR="003C1D7E" w:rsidRPr="00E5042A" w:rsidRDefault="003C1D7E" w:rsidP="002C386E">
          <w:pPr>
            <w:pStyle w:val="Bottomlinetext"/>
          </w:pPr>
        </w:p>
      </w:tc>
      <w:tc>
        <w:tcPr>
          <w:tcW w:w="2240" w:type="dxa"/>
          <w:tcBorders>
            <w:top w:val="single" w:sz="2" w:space="0" w:color="auto"/>
          </w:tcBorders>
        </w:tcPr>
        <w:p w:rsidR="003C1D7E" w:rsidRPr="00E5042A" w:rsidRDefault="003C1D7E" w:rsidP="002C386E">
          <w:pPr>
            <w:pStyle w:val="Bottomlinetext"/>
          </w:pPr>
        </w:p>
      </w:tc>
    </w:tr>
    <w:tr w:rsidR="003C1D7E" w:rsidRPr="00DA15B1" w:rsidTr="002C386E">
      <w:trPr>
        <w:trHeight w:val="584"/>
      </w:trPr>
      <w:tc>
        <w:tcPr>
          <w:tcW w:w="2240" w:type="dxa"/>
        </w:tcPr>
        <w:p w:rsidR="003C1D7E" w:rsidRPr="00FD71CA" w:rsidRDefault="003C1D7E" w:rsidP="002C386E">
          <w:pPr>
            <w:pStyle w:val="BottomlinetextBold"/>
          </w:pPr>
          <w:bookmarkStart w:id="180" w:name="bmkAfsSelskab"/>
          <w:bookmarkEnd w:id="180"/>
          <w:r>
            <w:t>NIRAS A/S</w:t>
          </w:r>
        </w:p>
        <w:p w:rsidR="003C1D7E" w:rsidRDefault="003C1D7E" w:rsidP="002C386E">
          <w:pPr>
            <w:pStyle w:val="Bottomlinetext"/>
          </w:pPr>
          <w:bookmarkStart w:id="181" w:name="bmkAfsAdresse"/>
          <w:bookmarkEnd w:id="181"/>
          <w:r>
            <w:t>Vestre Havnepromenade 9</w:t>
          </w:r>
        </w:p>
        <w:p w:rsidR="003C1D7E" w:rsidRDefault="003C1D7E" w:rsidP="002C386E">
          <w:pPr>
            <w:pStyle w:val="Bottomlinetext"/>
          </w:pPr>
          <w:r>
            <w:t>Postboks 119</w:t>
          </w:r>
        </w:p>
        <w:p w:rsidR="003C1D7E" w:rsidRPr="002F72C3" w:rsidRDefault="003C1D7E" w:rsidP="002C386E">
          <w:pPr>
            <w:pStyle w:val="Bottomlinetext"/>
          </w:pPr>
          <w:bookmarkStart w:id="182" w:name="bmkAfsPostnrBy"/>
          <w:bookmarkEnd w:id="182"/>
          <w:r>
            <w:t>9100 Aalborg</w:t>
          </w:r>
        </w:p>
      </w:tc>
      <w:tc>
        <w:tcPr>
          <w:tcW w:w="227" w:type="dxa"/>
        </w:tcPr>
        <w:p w:rsidR="003C1D7E" w:rsidRPr="002F72C3" w:rsidRDefault="003C1D7E" w:rsidP="002C386E">
          <w:pPr>
            <w:pStyle w:val="Bottomlinetext"/>
          </w:pPr>
        </w:p>
      </w:tc>
      <w:tc>
        <w:tcPr>
          <w:tcW w:w="2240" w:type="dxa"/>
        </w:tcPr>
        <w:p w:rsidR="003C1D7E" w:rsidRPr="00E5042A" w:rsidRDefault="003C1D7E" w:rsidP="002C386E">
          <w:pPr>
            <w:pStyle w:val="Bottomlinetext"/>
          </w:pPr>
          <w:bookmarkStart w:id="183" w:name="bmkCVR1"/>
          <w:bookmarkEnd w:id="183"/>
          <w:r>
            <w:t>CVR-nr. 37295728</w:t>
          </w:r>
        </w:p>
        <w:p w:rsidR="003C1D7E" w:rsidRPr="00E5042A" w:rsidRDefault="003C1D7E" w:rsidP="002C386E">
          <w:pPr>
            <w:pStyle w:val="Bottomlinetext"/>
          </w:pPr>
          <w:bookmarkStart w:id="184" w:name="bmkFRI1"/>
          <w:bookmarkEnd w:id="184"/>
          <w:r>
            <w:t>Tilsluttet FRI</w:t>
          </w:r>
        </w:p>
        <w:p w:rsidR="003C1D7E" w:rsidRPr="00E5042A" w:rsidRDefault="003C1D7E" w:rsidP="002C386E">
          <w:pPr>
            <w:pStyle w:val="Bottomlinetext"/>
          </w:pPr>
          <w:bookmarkStart w:id="185" w:name="bmkAfsWebadresse"/>
          <w:bookmarkEnd w:id="185"/>
          <w:r>
            <w:t>www.niras.dk</w:t>
          </w:r>
        </w:p>
      </w:tc>
      <w:tc>
        <w:tcPr>
          <w:tcW w:w="227" w:type="dxa"/>
        </w:tcPr>
        <w:p w:rsidR="003C1D7E" w:rsidRPr="00E5042A" w:rsidRDefault="003C1D7E" w:rsidP="002C386E">
          <w:pPr>
            <w:pStyle w:val="Bottomlinetext"/>
          </w:pPr>
        </w:p>
      </w:tc>
      <w:tc>
        <w:tcPr>
          <w:tcW w:w="2240" w:type="dxa"/>
        </w:tcPr>
        <w:p w:rsidR="003C1D7E" w:rsidRPr="00DA15B1" w:rsidRDefault="003C1D7E" w:rsidP="002C386E">
          <w:pPr>
            <w:pStyle w:val="Bottomlinetext"/>
            <w:tabs>
              <w:tab w:val="left" w:pos="284"/>
            </w:tabs>
            <w:rPr>
              <w:lang w:val="fr-FR"/>
            </w:rPr>
          </w:pPr>
          <w:bookmarkStart w:id="186" w:name="bmkAfsTelefon"/>
          <w:bookmarkEnd w:id="186"/>
          <w:r w:rsidRPr="00DA15B1">
            <w:rPr>
              <w:lang w:val="fr-FR"/>
            </w:rPr>
            <w:t>T:</w:t>
          </w:r>
          <w:r w:rsidRPr="00DA15B1">
            <w:rPr>
              <w:lang w:val="fr-FR"/>
            </w:rPr>
            <w:tab/>
            <w:t>+45 9630 6400</w:t>
          </w:r>
        </w:p>
        <w:p w:rsidR="003C1D7E" w:rsidRPr="00DA15B1" w:rsidRDefault="003C1D7E" w:rsidP="002C386E">
          <w:pPr>
            <w:pStyle w:val="Bottomlinetext"/>
            <w:tabs>
              <w:tab w:val="left" w:pos="284"/>
            </w:tabs>
            <w:rPr>
              <w:lang w:val="fr-FR"/>
            </w:rPr>
          </w:pPr>
          <w:bookmarkStart w:id="187" w:name="bmkAfsFax"/>
          <w:bookmarkEnd w:id="187"/>
          <w:r w:rsidRPr="00DA15B1">
            <w:rPr>
              <w:lang w:val="fr-FR"/>
            </w:rPr>
            <w:t>F:</w:t>
          </w:r>
          <w:r w:rsidRPr="00DA15B1">
            <w:rPr>
              <w:lang w:val="fr-FR"/>
            </w:rPr>
            <w:tab/>
            <w:t>+45 9630 6474</w:t>
          </w:r>
        </w:p>
        <w:p w:rsidR="003C1D7E" w:rsidRPr="00DA15B1" w:rsidRDefault="003C1D7E" w:rsidP="002C386E">
          <w:pPr>
            <w:pStyle w:val="Bottomlinetext"/>
            <w:tabs>
              <w:tab w:val="left" w:pos="284"/>
            </w:tabs>
            <w:rPr>
              <w:lang w:val="fr-FR"/>
            </w:rPr>
          </w:pPr>
          <w:bookmarkStart w:id="188" w:name="bmkAfsEmail"/>
          <w:bookmarkEnd w:id="188"/>
          <w:r w:rsidRPr="00DA15B1">
            <w:rPr>
              <w:lang w:val="fr-FR"/>
            </w:rPr>
            <w:t>E:</w:t>
          </w:r>
          <w:r w:rsidRPr="00DA15B1">
            <w:rPr>
              <w:lang w:val="fr-FR"/>
            </w:rPr>
            <w:tab/>
            <w:t>niras@niras.dk</w:t>
          </w:r>
        </w:p>
      </w:tc>
      <w:tc>
        <w:tcPr>
          <w:tcW w:w="227" w:type="dxa"/>
        </w:tcPr>
        <w:p w:rsidR="003C1D7E" w:rsidRPr="00DA15B1" w:rsidRDefault="003C1D7E" w:rsidP="002C386E">
          <w:pPr>
            <w:pStyle w:val="Bottomlinetext"/>
            <w:rPr>
              <w:lang w:val="fr-FR"/>
            </w:rPr>
          </w:pPr>
        </w:p>
      </w:tc>
      <w:tc>
        <w:tcPr>
          <w:tcW w:w="2240" w:type="dxa"/>
        </w:tcPr>
        <w:p w:rsidR="003C1D7E" w:rsidRPr="00DA15B1" w:rsidRDefault="003C1D7E" w:rsidP="002C386E">
          <w:pPr>
            <w:pStyle w:val="Bottomlinetext"/>
            <w:tabs>
              <w:tab w:val="left" w:pos="284"/>
            </w:tabs>
            <w:rPr>
              <w:lang w:val="fr-FR"/>
            </w:rPr>
          </w:pPr>
          <w:bookmarkStart w:id="189" w:name="bmkAfsDirekteTelefon"/>
          <w:bookmarkEnd w:id="189"/>
          <w:r w:rsidRPr="00DA15B1">
            <w:rPr>
              <w:lang w:val="fr-FR"/>
            </w:rPr>
            <w:t>D:</w:t>
          </w:r>
          <w:r w:rsidRPr="00DA15B1">
            <w:rPr>
              <w:lang w:val="fr-FR"/>
            </w:rPr>
            <w:tab/>
            <w:t>9630 6493</w:t>
          </w:r>
        </w:p>
        <w:p w:rsidR="003C1D7E" w:rsidRPr="00DA15B1" w:rsidRDefault="003C1D7E" w:rsidP="002C386E">
          <w:pPr>
            <w:pStyle w:val="Bottomlinetext"/>
            <w:tabs>
              <w:tab w:val="left" w:pos="284"/>
            </w:tabs>
            <w:rPr>
              <w:lang w:val="fr-FR"/>
            </w:rPr>
          </w:pPr>
          <w:bookmarkStart w:id="190" w:name="bmkAfsMobil"/>
          <w:bookmarkEnd w:id="190"/>
          <w:r w:rsidRPr="00DA15B1">
            <w:rPr>
              <w:lang w:val="fr-FR"/>
            </w:rPr>
            <w:t>E:</w:t>
          </w:r>
          <w:r w:rsidRPr="00DA15B1">
            <w:rPr>
              <w:lang w:val="fr-FR"/>
            </w:rPr>
            <w:tab/>
            <w:t>kve@niras.dk</w:t>
          </w:r>
        </w:p>
        <w:p w:rsidR="003C1D7E" w:rsidRPr="00DA15B1" w:rsidRDefault="003C1D7E" w:rsidP="002C386E">
          <w:pPr>
            <w:pStyle w:val="Bottomlinetext"/>
            <w:tabs>
              <w:tab w:val="left" w:pos="284"/>
            </w:tabs>
            <w:rPr>
              <w:lang w:val="fr-FR"/>
            </w:rPr>
          </w:pPr>
          <w:bookmarkStart w:id="191" w:name="bmkAfsDirekteEmail"/>
          <w:bookmarkEnd w:id="191"/>
        </w:p>
      </w:tc>
    </w:tr>
  </w:tbl>
  <w:p w:rsidR="003C1D7E" w:rsidRPr="00DA15B1" w:rsidRDefault="003C1D7E">
    <w:pPr>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D7E" w:rsidRDefault="003C1D7E">
      <w:r>
        <w:separator/>
      </w:r>
    </w:p>
  </w:footnote>
  <w:footnote w:type="continuationSeparator" w:id="0">
    <w:p w:rsidR="003C1D7E" w:rsidRDefault="003C1D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D7E" w:rsidRPr="003A0C01" w:rsidRDefault="003C1D7E">
    <w:r>
      <w:rPr>
        <w:noProof/>
      </w:rPr>
      <w:drawing>
        <wp:anchor distT="0" distB="0" distL="114300" distR="114300" simplePos="0" relativeHeight="251662848" behindDoc="0" locked="0" layoutInCell="1" allowOverlap="1" wp14:anchorId="36D67136" wp14:editId="5BC1F025">
          <wp:simplePos x="0" y="0"/>
          <wp:positionH relativeFrom="page">
            <wp:posOffset>719455</wp:posOffset>
          </wp:positionH>
          <wp:positionV relativeFrom="page">
            <wp:posOffset>402590</wp:posOffset>
          </wp:positionV>
          <wp:extent cx="966486" cy="300941"/>
          <wp:effectExtent l="0" t="0" r="5080" b="4445"/>
          <wp:wrapNone/>
          <wp:docPr id="9" name="Billed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r>
      <w:rPr>
        <w:noProof/>
      </w:rPr>
      <mc:AlternateContent>
        <mc:Choice Requires="wps">
          <w:drawing>
            <wp:anchor distT="4294967295" distB="4294967295" distL="114300" distR="114300" simplePos="0" relativeHeight="251655680" behindDoc="0" locked="0" layoutInCell="1" allowOverlap="1">
              <wp:simplePos x="0" y="0"/>
              <wp:positionH relativeFrom="page">
                <wp:posOffset>2286000</wp:posOffset>
              </wp:positionH>
              <wp:positionV relativeFrom="page">
                <wp:posOffset>1141094</wp:posOffset>
              </wp:positionV>
              <wp:extent cx="4554220" cy="0"/>
              <wp:effectExtent l="0" t="0" r="1778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56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89.85pt" to="538.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O0EgIAACk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" strokeweight=".25pt">
              <w10:wrap anchorx="page" anchory="page"/>
            </v:line>
          </w:pict>
        </mc:Fallback>
      </mc:AlternateContent>
    </w:r>
    <w:r>
      <w:rPr>
        <w:noProof/>
      </w:rPr>
      <mc:AlternateContent>
        <mc:Choice Requires="wps">
          <w:drawing>
            <wp:anchor distT="4294967295" distB="4294967295" distL="114300" distR="114300" simplePos="0" relativeHeight="251656704" behindDoc="0" locked="0" layoutInCell="1" allowOverlap="1">
              <wp:simplePos x="0" y="0"/>
              <wp:positionH relativeFrom="page">
                <wp:posOffset>720090</wp:posOffset>
              </wp:positionH>
              <wp:positionV relativeFrom="page">
                <wp:posOffset>1141094</wp:posOffset>
              </wp:positionV>
              <wp:extent cx="1421765" cy="0"/>
              <wp:effectExtent l="0" t="0" r="26035" b="19050"/>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89.85pt" to="168.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" strokeweight=".25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page" w:horzAnchor="page" w:tblpX="8534" w:tblpY="710"/>
      <w:tblOverlap w:val="never"/>
      <w:tblW w:w="0" w:type="auto"/>
      <w:tblBorders>
        <w:top w:val="single" w:sz="2" w:space="0" w:color="auto"/>
      </w:tblBorders>
      <w:tblCellMar>
        <w:left w:w="0" w:type="dxa"/>
        <w:right w:w="0" w:type="dxa"/>
      </w:tblCellMar>
      <w:tblLook w:val="01E0" w:firstRow="1" w:lastRow="1" w:firstColumn="1" w:lastColumn="1" w:noHBand="0" w:noVBand="0"/>
    </w:tblPr>
    <w:tblGrid>
      <w:gridCol w:w="2240"/>
    </w:tblGrid>
    <w:tr w:rsidR="003C1D7E" w:rsidRPr="00352821" w:rsidTr="00F65D0D">
      <w:trPr>
        <w:trHeight w:hRule="exact" w:val="442"/>
      </w:trPr>
      <w:tc>
        <w:tcPr>
          <w:tcW w:w="2240" w:type="dxa"/>
          <w:vAlign w:val="bottom"/>
        </w:tcPr>
        <w:p w:rsidR="003C1D7E" w:rsidRPr="00352821" w:rsidRDefault="003C1D7E" w:rsidP="002C386E">
          <w:pPr>
            <w:pStyle w:val="Documenttitle"/>
          </w:pPr>
          <w:bookmarkStart w:id="175" w:name="bmkSkabelonnavn1"/>
          <w:bookmarkEnd w:id="175"/>
          <w:r>
            <w:t>Notat</w:t>
          </w:r>
        </w:p>
      </w:tc>
    </w:tr>
  </w:tbl>
  <w:p w:rsidR="003C1D7E" w:rsidRPr="005066DB" w:rsidRDefault="003C1D7E" w:rsidP="002C386E">
    <w:pPr>
      <w:rPr>
        <w:szCs w:val="19"/>
      </w:rPr>
    </w:pPr>
    <w:r>
      <w:rPr>
        <w:noProof/>
        <w:szCs w:val="19"/>
      </w:rPr>
      <w:drawing>
        <wp:anchor distT="0" distB="0" distL="114300" distR="114300" simplePos="0" relativeHeight="251661824" behindDoc="0" locked="0" layoutInCell="1" allowOverlap="1" wp14:anchorId="3A2698E1" wp14:editId="75C3B69E">
          <wp:simplePos x="0" y="0"/>
          <wp:positionH relativeFrom="page">
            <wp:posOffset>719455</wp:posOffset>
          </wp:positionH>
          <wp:positionV relativeFrom="page">
            <wp:posOffset>402590</wp:posOffset>
          </wp:positionV>
          <wp:extent cx="966486" cy="300941"/>
          <wp:effectExtent l="0" t="0" r="5080" b="4445"/>
          <wp:wrapNone/>
          <wp:docPr id="8" name="Billed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p>
  <w:p w:rsidR="003C1D7E" w:rsidRPr="005066DB" w:rsidRDefault="003C1D7E" w:rsidP="002C386E">
    <w:pPr>
      <w:rPr>
        <w:szCs w:val="19"/>
      </w:rPr>
    </w:pPr>
  </w:p>
  <w:p w:rsidR="003C1D7E" w:rsidRPr="005066DB" w:rsidRDefault="003C1D7E" w:rsidP="002C386E">
    <w:pPr>
      <w:rPr>
        <w:szCs w:val="19"/>
      </w:rPr>
    </w:pPr>
  </w:p>
  <w:p w:rsidR="003C1D7E" w:rsidRPr="005066DB" w:rsidRDefault="003C1D7E" w:rsidP="002C386E">
    <w:pPr>
      <w:rPr>
        <w:szCs w:val="19"/>
      </w:rPr>
    </w:pPr>
  </w:p>
  <w:p w:rsidR="003C1D7E" w:rsidRPr="005066DB" w:rsidRDefault="003C1D7E" w:rsidP="002C386E">
    <w:pPr>
      <w:rPr>
        <w:szCs w:val="19"/>
      </w:rPr>
    </w:pPr>
  </w:p>
  <w:p w:rsidR="003C1D7E" w:rsidRDefault="003C1D7E" w:rsidP="002C386E">
    <w:pPr>
      <w:rPr>
        <w:szCs w:val="19"/>
      </w:rPr>
    </w:pPr>
  </w:p>
  <w:p w:rsidR="003C1D7E" w:rsidRPr="005066DB" w:rsidRDefault="003C1D7E" w:rsidP="002C386E">
    <w:pPr>
      <w:rPr>
        <w:szCs w:val="19"/>
      </w:rPr>
    </w:pPr>
  </w:p>
  <w:p w:rsidR="003C1D7E" w:rsidRPr="005066DB" w:rsidRDefault="003C1D7E" w:rsidP="002C386E">
    <w:pPr>
      <w:rPr>
        <w:szCs w:val="19"/>
      </w:rPr>
    </w:pPr>
  </w:p>
  <w:p w:rsidR="003C1D7E" w:rsidRPr="005066DB" w:rsidRDefault="003C1D7E" w:rsidP="002C386E">
    <w:pPr>
      <w:rPr>
        <w:szCs w:val="19"/>
      </w:rPr>
    </w:pPr>
  </w:p>
  <w:p w:rsidR="003C1D7E" w:rsidRDefault="003C1D7E" w:rsidP="002C386E">
    <w:pPr>
      <w:rPr>
        <w:szCs w:val="19"/>
      </w:rPr>
    </w:pPr>
  </w:p>
  <w:p w:rsidR="003C1D7E" w:rsidRPr="005066DB" w:rsidRDefault="003C1D7E" w:rsidP="002C386E">
    <w:pPr>
      <w:rPr>
        <w:szCs w:val="19"/>
      </w:rPr>
    </w:pPr>
  </w:p>
  <w:p w:rsidR="003C1D7E" w:rsidRDefault="003C1D7E" w:rsidP="002C386E">
    <w:pPr>
      <w:rPr>
        <w:sz w:val="16"/>
        <w:szCs w:val="16"/>
      </w:rPr>
    </w:pPr>
  </w:p>
  <w:p w:rsidR="003C1D7E" w:rsidRPr="00552473" w:rsidRDefault="003C1D7E" w:rsidP="002C386E">
    <w:pPr>
      <w:rPr>
        <w:sz w:val="16"/>
        <w:szCs w:val="16"/>
      </w:rPr>
    </w:pPr>
    <w:r>
      <w:rPr>
        <w:noProof/>
        <w:sz w:val="16"/>
        <w:szCs w:val="16"/>
      </w:rPr>
      <mc:AlternateContent>
        <mc:Choice Requires="wps">
          <w:drawing>
            <wp:anchor distT="0" distB="0" distL="114300" distR="114300" simplePos="0" relativeHeight="251660800" behindDoc="1" locked="0" layoutInCell="1" allowOverlap="1">
              <wp:simplePos x="0" y="0"/>
              <wp:positionH relativeFrom="page">
                <wp:posOffset>720090</wp:posOffset>
              </wp:positionH>
              <wp:positionV relativeFrom="page">
                <wp:posOffset>2851150</wp:posOffset>
              </wp:positionV>
              <wp:extent cx="1421765" cy="1511935"/>
              <wp:effectExtent l="0" t="0" r="6985" b="1206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1D7E" w:rsidRDefault="00D51982" w:rsidP="00967A79">
                          <w:pPr>
                            <w:pStyle w:val="BottomlinetextBold"/>
                          </w:pPr>
                          <w:r>
                            <w:t>23</w:t>
                          </w:r>
                          <w:r w:rsidR="00910470">
                            <w:t xml:space="preserve"> .</w:t>
                          </w:r>
                          <w:r w:rsidR="003C1D7E">
                            <w:t>august 2016</w:t>
                          </w:r>
                        </w:p>
                        <w:p w:rsidR="003C1D7E" w:rsidRDefault="003C1D7E" w:rsidP="00967A79">
                          <w:pPr>
                            <w:pStyle w:val="Bottomlinetext"/>
                          </w:pPr>
                        </w:p>
                        <w:p w:rsidR="003C1D7E" w:rsidRDefault="003C1D7E" w:rsidP="00967A79">
                          <w:pPr>
                            <w:pStyle w:val="Bottomlinetext"/>
                          </w:pPr>
                          <w:bookmarkStart w:id="176" w:name="bmkNumre1"/>
                          <w:bookmarkStart w:id="177" w:name="bmkKorrekturData"/>
                          <w:bookmarkEnd w:id="176"/>
                          <w:bookmarkEnd w:id="177"/>
                          <w:r>
                            <w:t>Udarbejdet af KVE</w:t>
                          </w:r>
                        </w:p>
                        <w:p w:rsidR="003C1D7E" w:rsidRDefault="003C1D7E" w:rsidP="00967A79">
                          <w:pPr>
                            <w:pStyle w:val="Bottomlinetext"/>
                          </w:pPr>
                          <w:r>
                            <w:t>Opdateret af TOK</w:t>
                          </w:r>
                        </w:p>
                        <w:p w:rsidR="003C1D7E" w:rsidRDefault="003C1D7E" w:rsidP="00967A79">
                          <w:pPr>
                            <w:pStyle w:val="Bottomlinetext"/>
                          </w:pPr>
                          <w:r>
                            <w:t>Kontrolleret af TOK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6.7pt;margin-top:224.5pt;width:111.95pt;height:119.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TUrQIAAKs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" filled="f" stroked="f">
              <v:textbox inset="0,0,0,0">
                <w:txbxContent>
                  <w:p w:rsidR="003C1D7E" w:rsidRDefault="00D51982" w:rsidP="00967A79">
                    <w:pPr>
                      <w:pStyle w:val="BottomlinetextBold"/>
                    </w:pPr>
                    <w:r>
                      <w:t>23</w:t>
                    </w:r>
                    <w:r w:rsidR="00910470">
                      <w:t xml:space="preserve"> .</w:t>
                    </w:r>
                    <w:r w:rsidR="003C1D7E">
                      <w:t>august 2016</w:t>
                    </w:r>
                  </w:p>
                  <w:p w:rsidR="003C1D7E" w:rsidRDefault="003C1D7E" w:rsidP="00967A79">
                    <w:pPr>
                      <w:pStyle w:val="Bottomlinetext"/>
                    </w:pPr>
                  </w:p>
                  <w:p w:rsidR="003C1D7E" w:rsidRDefault="003C1D7E" w:rsidP="00967A79">
                    <w:pPr>
                      <w:pStyle w:val="Bottomlinetext"/>
                    </w:pPr>
                    <w:bookmarkStart w:id="178" w:name="bmkNumre1"/>
                    <w:bookmarkStart w:id="179" w:name="bmkKorrekturData"/>
                    <w:bookmarkEnd w:id="178"/>
                    <w:bookmarkEnd w:id="179"/>
                    <w:r>
                      <w:t>Udarbejdet af KVE</w:t>
                    </w:r>
                  </w:p>
                  <w:p w:rsidR="003C1D7E" w:rsidRDefault="003C1D7E" w:rsidP="00967A79">
                    <w:pPr>
                      <w:pStyle w:val="Bottomlinetext"/>
                    </w:pPr>
                    <w:r>
                      <w:t>Opdateret af TOK</w:t>
                    </w:r>
                  </w:p>
                  <w:p w:rsidR="003C1D7E" w:rsidRDefault="003C1D7E" w:rsidP="00967A79">
                    <w:pPr>
                      <w:pStyle w:val="Bottomlinetext"/>
                    </w:pPr>
                    <w:r>
                      <w:t>Kontrolleret af TOK</w:t>
                    </w:r>
                  </w:p>
                </w:txbxContent>
              </v:textbox>
              <w10:wrap anchorx="page" anchory="page"/>
            </v:shape>
          </w:pict>
        </mc:Fallback>
      </mc:AlternateContent>
    </w:r>
    <w:r>
      <w:rPr>
        <w:noProof/>
        <w:sz w:val="16"/>
        <w:szCs w:val="16"/>
      </w:rPr>
      <mc:AlternateContent>
        <mc:Choice Requires="wps">
          <w:drawing>
            <wp:anchor distT="4294967295" distB="4294967295" distL="114300" distR="114300" simplePos="0" relativeHeight="251659776" behindDoc="0" locked="0" layoutInCell="1" allowOverlap="1">
              <wp:simplePos x="0" y="0"/>
              <wp:positionH relativeFrom="page">
                <wp:posOffset>720090</wp:posOffset>
              </wp:positionH>
              <wp:positionV relativeFrom="page">
                <wp:posOffset>2682239</wp:posOffset>
              </wp:positionV>
              <wp:extent cx="1403985" cy="0"/>
              <wp:effectExtent l="0" t="0" r="24765" b="1905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9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211.2pt" to="167.25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U+GQIAADMEAAAOAAAAZHJzL2Uyb0RvYy54bWysU02P2yAQvVfqf0DcE9uJN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" strokeweight=".25pt">
              <w10:wrap anchorx="page" anchory="page"/>
            </v:line>
          </w:pict>
        </mc:Fallback>
      </mc:AlternateContent>
    </w:r>
    <w:r>
      <w:rPr>
        <w:noProof/>
        <w:sz w:val="16"/>
        <w:szCs w:val="16"/>
      </w:rPr>
      <mc:AlternateContent>
        <mc:Choice Requires="wps">
          <w:drawing>
            <wp:anchor distT="4294967295" distB="4294967295" distL="114300" distR="114300" simplePos="0" relativeHeight="251658752" behindDoc="0" locked="0" layoutInCell="1" allowOverlap="1">
              <wp:simplePos x="0" y="0"/>
              <wp:positionH relativeFrom="page">
                <wp:posOffset>2286000</wp:posOffset>
              </wp:positionH>
              <wp:positionV relativeFrom="page">
                <wp:posOffset>2682239</wp:posOffset>
              </wp:positionV>
              <wp:extent cx="4554220" cy="0"/>
              <wp:effectExtent l="0" t="0" r="17780" b="1905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211.2pt" to="538.6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34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" strokeweight=".25p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2pt;height:6.6pt;visibility:visible;mso-wrap-style:square" o:bullet="t">
        <v:imagedata r:id="rId1" o:title=""/>
      </v:shape>
    </w:pict>
  </w:numPicBullet>
  <w:abstractNum w:abstractNumId="0">
    <w:nsid w:val="FFFFFF88"/>
    <w:multiLevelType w:val="singleLevel"/>
    <w:tmpl w:val="E8746650"/>
    <w:lvl w:ilvl="0">
      <w:start w:val="1"/>
      <w:numFmt w:val="decimal"/>
      <w:pStyle w:val="ListNumber"/>
      <w:lvlText w:val="%1."/>
      <w:lvlJc w:val="left"/>
      <w:pPr>
        <w:tabs>
          <w:tab w:val="num" w:pos="360"/>
        </w:tabs>
        <w:ind w:left="360" w:hanging="360"/>
      </w:pPr>
    </w:lvl>
  </w:abstractNum>
  <w:abstractNum w:abstractNumId="1">
    <w:nsid w:val="FFFFFF89"/>
    <w:multiLevelType w:val="singleLevel"/>
    <w:tmpl w:val="A9FA4DC6"/>
    <w:lvl w:ilvl="0">
      <w:start w:val="1"/>
      <w:numFmt w:val="bullet"/>
      <w:pStyle w:val="ListBullet"/>
      <w:lvlText w:val="―"/>
      <w:lvlJc w:val="left"/>
      <w:pPr>
        <w:ind w:left="360" w:hanging="360"/>
      </w:pPr>
      <w:rPr>
        <w:rFonts w:ascii="Arial" w:hAnsi="Arial" w:hint="default"/>
      </w:rPr>
    </w:lvl>
  </w:abstractNum>
  <w:abstractNum w:abstractNumId="2">
    <w:nsid w:val="01345316"/>
    <w:multiLevelType w:val="multilevel"/>
    <w:tmpl w:val="5072B414"/>
    <w:lvl w:ilvl="0">
      <w:start w:val="1"/>
      <w:numFmt w:val="decimal"/>
      <w:pStyle w:val="NormalNumbering"/>
      <w:lvlText w:val="%1."/>
      <w:lvlJc w:val="right"/>
      <w:pPr>
        <w:tabs>
          <w:tab w:val="num" w:pos="0"/>
        </w:tabs>
        <w:ind w:left="0" w:hanging="227"/>
      </w:pPr>
      <w:rPr>
        <w:rFonts w:ascii="Arial" w:hAnsi="Arial" w:hint="default"/>
        <w:b w:val="0"/>
        <w:i w:val="0"/>
        <w:sz w:val="19"/>
      </w:rPr>
    </w:lvl>
    <w:lvl w:ilvl="1">
      <w:start w:val="1"/>
      <w:numFmt w:val="decimal"/>
      <w:lvlText w:val="%1.%2."/>
      <w:lvlJc w:val="right"/>
      <w:pPr>
        <w:tabs>
          <w:tab w:val="num" w:pos="0"/>
        </w:tabs>
        <w:ind w:left="0" w:hanging="227"/>
      </w:pPr>
      <w:rPr>
        <w:rFonts w:ascii="Calibri" w:hAnsi="Calibri" w:hint="default"/>
        <w:b w:val="0"/>
        <w:i w:val="0"/>
        <w:sz w:val="21"/>
      </w:rPr>
    </w:lvl>
    <w:lvl w:ilvl="2">
      <w:start w:val="1"/>
      <w:numFmt w:val="decimal"/>
      <w:lvlText w:val="%1.%2.%3."/>
      <w:lvlJc w:val="right"/>
      <w:pPr>
        <w:tabs>
          <w:tab w:val="num" w:pos="0"/>
        </w:tabs>
        <w:ind w:left="0" w:hanging="227"/>
      </w:pPr>
      <w:rPr>
        <w:rFonts w:ascii="Calibri" w:hAnsi="Calibri" w:hint="default"/>
        <w:b w:val="0"/>
        <w:i w:val="0"/>
        <w:sz w:val="21"/>
      </w:rPr>
    </w:lvl>
    <w:lvl w:ilvl="3">
      <w:start w:val="1"/>
      <w:numFmt w:val="decimal"/>
      <w:lvlText w:val="%1.%2.%3.%4."/>
      <w:lvlJc w:val="right"/>
      <w:pPr>
        <w:tabs>
          <w:tab w:val="num" w:pos="0"/>
        </w:tabs>
        <w:ind w:left="0" w:hanging="227"/>
      </w:pPr>
      <w:rPr>
        <w:rFonts w:ascii="Calibri" w:hAnsi="Calibri" w:hint="default"/>
        <w:b w:val="0"/>
        <w:i w:val="0"/>
        <w:sz w:val="21"/>
      </w:rPr>
    </w:lvl>
    <w:lvl w:ilvl="4">
      <w:start w:val="1"/>
      <w:numFmt w:val="decimal"/>
      <w:lvlText w:val="%1.%2.%3.%4.%5."/>
      <w:lvlJc w:val="right"/>
      <w:pPr>
        <w:tabs>
          <w:tab w:val="num" w:pos="0"/>
        </w:tabs>
        <w:ind w:left="0" w:hanging="227"/>
      </w:pPr>
      <w:rPr>
        <w:rFonts w:ascii="Calibri" w:hAnsi="Calibri" w:hint="default"/>
        <w:b w:val="0"/>
        <w:i w:val="0"/>
        <w:sz w:val="21"/>
      </w:rPr>
    </w:lvl>
    <w:lvl w:ilvl="5">
      <w:start w:val="1"/>
      <w:numFmt w:val="decimal"/>
      <w:lvlText w:val="%1.%2.%3.%4.%5.%6."/>
      <w:lvlJc w:val="right"/>
      <w:pPr>
        <w:tabs>
          <w:tab w:val="num" w:pos="0"/>
        </w:tabs>
        <w:ind w:left="0" w:hanging="227"/>
      </w:pPr>
      <w:rPr>
        <w:rFonts w:ascii="Calibri" w:hAnsi="Calibri" w:hint="default"/>
        <w:b w:val="0"/>
        <w:i w:val="0"/>
        <w:sz w:val="21"/>
      </w:rPr>
    </w:lvl>
    <w:lvl w:ilvl="6">
      <w:start w:val="1"/>
      <w:numFmt w:val="decimal"/>
      <w:lvlText w:val="%1.%2.%3.%4.%5.%6.%7."/>
      <w:lvlJc w:val="right"/>
      <w:pPr>
        <w:tabs>
          <w:tab w:val="num" w:pos="0"/>
        </w:tabs>
        <w:ind w:left="0" w:hanging="227"/>
      </w:pPr>
      <w:rPr>
        <w:rFonts w:ascii="Calibri" w:hAnsi="Calibri" w:hint="default"/>
        <w:b w:val="0"/>
        <w:i w:val="0"/>
        <w:sz w:val="21"/>
      </w:rPr>
    </w:lvl>
    <w:lvl w:ilvl="7">
      <w:start w:val="1"/>
      <w:numFmt w:val="decimal"/>
      <w:lvlText w:val="%1.%2.%3.%4.%5.%6.%7.%8."/>
      <w:lvlJc w:val="right"/>
      <w:pPr>
        <w:tabs>
          <w:tab w:val="num" w:pos="0"/>
        </w:tabs>
        <w:ind w:left="0" w:hanging="227"/>
      </w:pPr>
      <w:rPr>
        <w:rFonts w:ascii="Calibri" w:hAnsi="Calibri" w:hint="default"/>
        <w:b w:val="0"/>
        <w:i w:val="0"/>
        <w:sz w:val="21"/>
      </w:rPr>
    </w:lvl>
    <w:lvl w:ilvl="8">
      <w:start w:val="1"/>
      <w:numFmt w:val="decimal"/>
      <w:lvlText w:val="%1.%2.%3.%4.%5.%6.%7.%8.%9."/>
      <w:lvlJc w:val="right"/>
      <w:pPr>
        <w:tabs>
          <w:tab w:val="num" w:pos="0"/>
        </w:tabs>
        <w:ind w:left="0" w:hanging="227"/>
      </w:pPr>
      <w:rPr>
        <w:rFonts w:ascii="Calibri" w:hAnsi="Calibri" w:hint="default"/>
        <w:b w:val="0"/>
        <w:i w:val="0"/>
        <w:sz w:val="21"/>
      </w:rPr>
    </w:lvl>
  </w:abstractNum>
  <w:abstractNum w:abstractNumId="3">
    <w:nsid w:val="08BF3D85"/>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0A9D4DFB"/>
    <w:multiLevelType w:val="multilevel"/>
    <w:tmpl w:val="A060FCAE"/>
    <w:lvl w:ilvl="0">
      <w:start w:val="1"/>
      <w:numFmt w:val="bullet"/>
      <w:pStyle w:val="NormalBullet"/>
      <w:lvlText w:val=""/>
      <w:lvlJc w:val="left"/>
      <w:pPr>
        <w:tabs>
          <w:tab w:val="num" w:pos="227"/>
        </w:tabs>
        <w:ind w:left="227" w:hanging="227"/>
      </w:pPr>
      <w:rPr>
        <w:rFonts w:ascii="Symbol" w:hAnsi="Symbol" w:hint="default"/>
      </w:rPr>
    </w:lvl>
    <w:lvl w:ilvl="1">
      <w:start w:val="1"/>
      <w:numFmt w:val="bullet"/>
      <w:lvlText w:val=""/>
      <w:lvlJc w:val="left"/>
      <w:pPr>
        <w:tabs>
          <w:tab w:val="num" w:pos="227"/>
        </w:tabs>
        <w:ind w:left="454" w:hanging="227"/>
      </w:pPr>
      <w:rPr>
        <w:rFonts w:ascii="Symbol" w:hAnsi="Symbol" w:hint="default"/>
      </w:rPr>
    </w:lvl>
    <w:lvl w:ilvl="2">
      <w:start w:val="1"/>
      <w:numFmt w:val="bullet"/>
      <w:lvlText w:val=""/>
      <w:lvlJc w:val="left"/>
      <w:pPr>
        <w:tabs>
          <w:tab w:val="num" w:pos="227"/>
        </w:tabs>
        <w:ind w:left="680" w:hanging="226"/>
      </w:pPr>
      <w:rPr>
        <w:rFonts w:ascii="Symbol" w:hAnsi="Symbol" w:hint="default"/>
      </w:rPr>
    </w:lvl>
    <w:lvl w:ilvl="3">
      <w:start w:val="1"/>
      <w:numFmt w:val="bullet"/>
      <w:lvlText w:val=""/>
      <w:lvlJc w:val="left"/>
      <w:pPr>
        <w:tabs>
          <w:tab w:val="num" w:pos="227"/>
        </w:tabs>
        <w:ind w:left="907" w:hanging="227"/>
      </w:pPr>
      <w:rPr>
        <w:rFonts w:ascii="Symbol" w:hAnsi="Symbol" w:hint="default"/>
      </w:rPr>
    </w:lvl>
    <w:lvl w:ilvl="4">
      <w:start w:val="1"/>
      <w:numFmt w:val="bullet"/>
      <w:lvlText w:val=""/>
      <w:lvlJc w:val="left"/>
      <w:pPr>
        <w:tabs>
          <w:tab w:val="num" w:pos="227"/>
        </w:tabs>
        <w:ind w:left="1134" w:hanging="227"/>
      </w:pPr>
      <w:rPr>
        <w:rFonts w:ascii="Symbol" w:hAnsi="Symbol" w:hint="default"/>
      </w:rPr>
    </w:lvl>
    <w:lvl w:ilvl="5">
      <w:start w:val="1"/>
      <w:numFmt w:val="bullet"/>
      <w:lvlText w:val=""/>
      <w:lvlJc w:val="left"/>
      <w:pPr>
        <w:tabs>
          <w:tab w:val="num" w:pos="227"/>
        </w:tabs>
        <w:ind w:left="1361" w:hanging="227"/>
      </w:pPr>
      <w:rPr>
        <w:rFonts w:ascii="Symbol" w:hAnsi="Symbol" w:hint="default"/>
      </w:rPr>
    </w:lvl>
    <w:lvl w:ilvl="6">
      <w:start w:val="1"/>
      <w:numFmt w:val="bullet"/>
      <w:lvlText w:val=""/>
      <w:lvlJc w:val="left"/>
      <w:pPr>
        <w:tabs>
          <w:tab w:val="num" w:pos="227"/>
        </w:tabs>
        <w:ind w:left="1588" w:hanging="227"/>
      </w:pPr>
      <w:rPr>
        <w:rFonts w:ascii="Symbol" w:hAnsi="Symbol" w:hint="default"/>
      </w:rPr>
    </w:lvl>
    <w:lvl w:ilvl="7">
      <w:start w:val="1"/>
      <w:numFmt w:val="bullet"/>
      <w:lvlText w:val=""/>
      <w:lvlJc w:val="left"/>
      <w:pPr>
        <w:tabs>
          <w:tab w:val="num" w:pos="227"/>
        </w:tabs>
        <w:ind w:left="1814" w:hanging="226"/>
      </w:pPr>
      <w:rPr>
        <w:rFonts w:ascii="Symbol" w:hAnsi="Symbol" w:hint="default"/>
      </w:rPr>
    </w:lvl>
    <w:lvl w:ilvl="8">
      <w:start w:val="1"/>
      <w:numFmt w:val="bullet"/>
      <w:lvlText w:val=""/>
      <w:lvlJc w:val="left"/>
      <w:pPr>
        <w:tabs>
          <w:tab w:val="num" w:pos="227"/>
        </w:tabs>
        <w:ind w:left="2041" w:hanging="227"/>
      </w:pPr>
      <w:rPr>
        <w:rFonts w:ascii="Symbol" w:hAnsi="Symbol" w:hint="default"/>
      </w:rPr>
    </w:lvl>
  </w:abstractNum>
  <w:abstractNum w:abstractNumId="5">
    <w:nsid w:val="0CCA64AA"/>
    <w:multiLevelType w:val="hybridMultilevel"/>
    <w:tmpl w:val="0AE8A998"/>
    <w:lvl w:ilvl="0" w:tplc="CFA8F874">
      <w:start w:val="1"/>
      <w:numFmt w:val="bullet"/>
      <w:lvlText w:val="-"/>
      <w:lvlJc w:val="left"/>
      <w:pPr>
        <w:ind w:left="720" w:hanging="360"/>
      </w:pPr>
      <w:rPr>
        <w:rFonts w:ascii="Arial" w:eastAsia="Calibri"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E8246C2"/>
    <w:multiLevelType w:val="hybridMultilevel"/>
    <w:tmpl w:val="27EE296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0FF00E90"/>
    <w:multiLevelType w:val="hybridMultilevel"/>
    <w:tmpl w:val="AF40973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13752867"/>
    <w:multiLevelType w:val="multilevel"/>
    <w:tmpl w:val="DDFC9654"/>
    <w:lvl w:ilvl="0">
      <w:start w:val="1"/>
      <w:numFmt w:val="decimal"/>
      <w:pStyle w:val="Heading1"/>
      <w:lvlText w:val="%1"/>
      <w:lvlJc w:val="right"/>
      <w:pPr>
        <w:tabs>
          <w:tab w:val="num" w:pos="0"/>
        </w:tabs>
        <w:ind w:left="0" w:hanging="227"/>
      </w:pPr>
      <w:rPr>
        <w:rFonts w:ascii="Arial" w:hAnsi="Arial" w:hint="default"/>
        <w:b/>
        <w:i w:val="0"/>
        <w:caps/>
        <w:strike w:val="0"/>
        <w:dstrike w:val="0"/>
        <w:vanish w:val="0"/>
        <w:color w:val="000000"/>
        <w:sz w:val="22"/>
        <w:vertAlign w:val="baseline"/>
      </w:rPr>
    </w:lvl>
    <w:lvl w:ilvl="1">
      <w:start w:val="1"/>
      <w:numFmt w:val="decimal"/>
      <w:pStyle w:val="Heading2"/>
      <w:lvlText w:val="%1.%2"/>
      <w:lvlJc w:val="right"/>
      <w:pPr>
        <w:tabs>
          <w:tab w:val="num" w:pos="0"/>
        </w:tabs>
        <w:ind w:left="0" w:hanging="227"/>
      </w:pPr>
      <w:rPr>
        <w:rFonts w:ascii="Arial" w:hAnsi="Arial" w:hint="default"/>
        <w:b/>
        <w:i w:val="0"/>
        <w:caps w:val="0"/>
        <w:strike w:val="0"/>
        <w:dstrike w:val="0"/>
        <w:vanish w:val="0"/>
        <w:color w:val="000000"/>
        <w:sz w:val="22"/>
        <w:vertAlign w:val="baseline"/>
      </w:rPr>
    </w:lvl>
    <w:lvl w:ilvl="2">
      <w:start w:val="1"/>
      <w:numFmt w:val="decimal"/>
      <w:pStyle w:val="Heading3"/>
      <w:lvlText w:val="%1.%2.%3"/>
      <w:lvlJc w:val="right"/>
      <w:pPr>
        <w:tabs>
          <w:tab w:val="num" w:pos="0"/>
        </w:tabs>
        <w:ind w:left="0" w:hanging="227"/>
      </w:pPr>
      <w:rPr>
        <w:rFonts w:ascii="Arial" w:hAnsi="Arial" w:hint="default"/>
        <w:b w:val="0"/>
        <w:i/>
        <w:caps w:val="0"/>
        <w:strike w:val="0"/>
        <w:dstrike w:val="0"/>
        <w:vanish w:val="0"/>
        <w:color w:val="000000"/>
        <w:sz w:val="22"/>
        <w:u w:val="none"/>
        <w:vertAlign w:val="baseline"/>
      </w:rPr>
    </w:lvl>
    <w:lvl w:ilvl="3">
      <w:start w:val="1"/>
      <w:numFmt w:val="decimal"/>
      <w:pStyle w:val="Heading4"/>
      <w:lvlText w:val="%1.%2.%3.%4"/>
      <w:lvlJc w:val="right"/>
      <w:pPr>
        <w:tabs>
          <w:tab w:val="num" w:pos="0"/>
        </w:tabs>
        <w:ind w:left="0" w:hanging="227"/>
      </w:pPr>
      <w:rPr>
        <w:rFonts w:ascii="Arial" w:hAnsi="Arial" w:hint="default"/>
        <w:b w:val="0"/>
        <w:i/>
        <w:caps w:val="0"/>
        <w:strike w:val="0"/>
        <w:dstrike w:val="0"/>
        <w:vanish w:val="0"/>
        <w:color w:val="000000"/>
        <w:sz w:val="22"/>
        <w:vertAlign w:val="baseline"/>
      </w:rPr>
    </w:lvl>
    <w:lvl w:ilvl="4">
      <w:start w:val="1"/>
      <w:numFmt w:val="decimal"/>
      <w:lvlText w:val="%1.%2.%3.%4.%5."/>
      <w:lvlJc w:val="left"/>
      <w:pPr>
        <w:tabs>
          <w:tab w:val="num" w:pos="0"/>
        </w:tabs>
        <w:ind w:left="0" w:hanging="227"/>
      </w:pPr>
      <w:rPr>
        <w:rFonts w:hint="default"/>
        <w:b w:val="0"/>
        <w:i w:val="0"/>
        <w:sz w:val="22"/>
      </w:rPr>
    </w:lvl>
    <w:lvl w:ilvl="5">
      <w:start w:val="1"/>
      <w:numFmt w:val="decimal"/>
      <w:lvlText w:val="%1.%2.%3.%4.%5.%6."/>
      <w:lvlJc w:val="left"/>
      <w:pPr>
        <w:tabs>
          <w:tab w:val="num" w:pos="0"/>
        </w:tabs>
        <w:ind w:left="0" w:hanging="227"/>
      </w:pPr>
      <w:rPr>
        <w:rFonts w:hint="default"/>
        <w:b w:val="0"/>
        <w:i w:val="0"/>
        <w:sz w:val="22"/>
      </w:rPr>
    </w:lvl>
    <w:lvl w:ilvl="6">
      <w:start w:val="1"/>
      <w:numFmt w:val="decimal"/>
      <w:lvlText w:val="%1.%2.%3.%4.%5.%6.%7."/>
      <w:lvlJc w:val="left"/>
      <w:pPr>
        <w:tabs>
          <w:tab w:val="num" w:pos="0"/>
        </w:tabs>
        <w:ind w:left="0" w:hanging="227"/>
      </w:pPr>
      <w:rPr>
        <w:rFonts w:hint="default"/>
        <w:b w:val="0"/>
        <w:i w:val="0"/>
        <w:sz w:val="22"/>
      </w:rPr>
    </w:lvl>
    <w:lvl w:ilvl="7">
      <w:start w:val="1"/>
      <w:numFmt w:val="decimal"/>
      <w:lvlText w:val="%1.%2.%3.%4.%5.%6.%7.%8."/>
      <w:lvlJc w:val="left"/>
      <w:pPr>
        <w:tabs>
          <w:tab w:val="num" w:pos="0"/>
        </w:tabs>
        <w:ind w:left="0" w:hanging="227"/>
      </w:pPr>
      <w:rPr>
        <w:rFonts w:hint="default"/>
        <w:b w:val="0"/>
        <w:i w:val="0"/>
        <w:sz w:val="22"/>
      </w:rPr>
    </w:lvl>
    <w:lvl w:ilvl="8">
      <w:start w:val="1"/>
      <w:numFmt w:val="decimal"/>
      <w:lvlText w:val="%1.%2.%3.%4.%5.%6.%7.%8.%9."/>
      <w:lvlJc w:val="left"/>
      <w:pPr>
        <w:tabs>
          <w:tab w:val="num" w:pos="0"/>
        </w:tabs>
        <w:ind w:left="0" w:hanging="227"/>
      </w:pPr>
      <w:rPr>
        <w:rFonts w:hint="default"/>
        <w:b w:val="0"/>
        <w:i w:val="0"/>
        <w:sz w:val="22"/>
      </w:rPr>
    </w:lvl>
  </w:abstractNum>
  <w:abstractNum w:abstractNumId="9">
    <w:nsid w:val="152E4103"/>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CF21BD2"/>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48419F5"/>
    <w:multiLevelType w:val="hybridMultilevel"/>
    <w:tmpl w:val="48741256"/>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2AF650C0"/>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E1E695E"/>
    <w:multiLevelType w:val="hybridMultilevel"/>
    <w:tmpl w:val="170C86AC"/>
    <w:lvl w:ilvl="0" w:tplc="0914A0E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30E61E31"/>
    <w:multiLevelType w:val="hybridMultilevel"/>
    <w:tmpl w:val="84204B4C"/>
    <w:lvl w:ilvl="0" w:tplc="7AE0676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3BD0F8E"/>
    <w:multiLevelType w:val="hybridMultilevel"/>
    <w:tmpl w:val="E23807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541401E"/>
    <w:multiLevelType w:val="hybridMultilevel"/>
    <w:tmpl w:val="DB5E2074"/>
    <w:lvl w:ilvl="0" w:tplc="7D742AC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7B4276B"/>
    <w:multiLevelType w:val="hybridMultilevel"/>
    <w:tmpl w:val="DDB869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3C677930"/>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3C747B0B"/>
    <w:multiLevelType w:val="hybridMultilevel"/>
    <w:tmpl w:val="73B8DDC8"/>
    <w:lvl w:ilvl="0" w:tplc="426E0A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40471442"/>
    <w:multiLevelType w:val="hybridMultilevel"/>
    <w:tmpl w:val="F8A44050"/>
    <w:lvl w:ilvl="0" w:tplc="95CC52C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4BF82A76"/>
    <w:multiLevelType w:val="hybridMultilevel"/>
    <w:tmpl w:val="607CD486"/>
    <w:lvl w:ilvl="0" w:tplc="4F46911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EC8245E"/>
    <w:multiLevelType w:val="hybridMultilevel"/>
    <w:tmpl w:val="5A4ED336"/>
    <w:lvl w:ilvl="0" w:tplc="2A0C85C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95B37D6"/>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5B8A7CA2"/>
    <w:multiLevelType w:val="hybridMultilevel"/>
    <w:tmpl w:val="3674747C"/>
    <w:lvl w:ilvl="0" w:tplc="5414E93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642535E1"/>
    <w:multiLevelType w:val="hybridMultilevel"/>
    <w:tmpl w:val="73DACB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77303A8"/>
    <w:multiLevelType w:val="hybridMultilevel"/>
    <w:tmpl w:val="F722805E"/>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692756F8"/>
    <w:multiLevelType w:val="hybridMultilevel"/>
    <w:tmpl w:val="5B96DE74"/>
    <w:lvl w:ilvl="0" w:tplc="6E925DC2">
      <w:numFmt w:val="bullet"/>
      <w:lvlText w:val="-"/>
      <w:lvlJc w:val="left"/>
      <w:pPr>
        <w:ind w:left="420" w:hanging="360"/>
      </w:pPr>
      <w:rPr>
        <w:rFonts w:ascii="Arial" w:eastAsia="Calibri" w:hAnsi="Arial" w:cs="Arial" w:hint="default"/>
      </w:rPr>
    </w:lvl>
    <w:lvl w:ilvl="1" w:tplc="04060003">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28">
    <w:nsid w:val="71BB589B"/>
    <w:multiLevelType w:val="hybridMultilevel"/>
    <w:tmpl w:val="E8EE809C"/>
    <w:lvl w:ilvl="0" w:tplc="EEB0827A">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742502FE"/>
    <w:multiLevelType w:val="hybridMultilevel"/>
    <w:tmpl w:val="CACEF5BE"/>
    <w:lvl w:ilvl="0" w:tplc="4C140308">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742B79AA"/>
    <w:multiLevelType w:val="hybridMultilevel"/>
    <w:tmpl w:val="6A76CD7A"/>
    <w:lvl w:ilvl="0" w:tplc="FA10CE5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74BD3DCE"/>
    <w:multiLevelType w:val="hybridMultilevel"/>
    <w:tmpl w:val="BAFA9B2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2">
    <w:nsid w:val="79200114"/>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nsid w:val="7FAD737A"/>
    <w:multiLevelType w:val="hybridMultilevel"/>
    <w:tmpl w:val="2B4C71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8"/>
  </w:num>
  <w:num w:numId="6">
    <w:abstractNumId w:val="5"/>
  </w:num>
  <w:num w:numId="7">
    <w:abstractNumId w:val="27"/>
  </w:num>
  <w:num w:numId="8">
    <w:abstractNumId w:val="17"/>
  </w:num>
  <w:num w:numId="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15"/>
  </w:num>
  <w:num w:numId="12">
    <w:abstractNumId w:val="7"/>
  </w:num>
  <w:num w:numId="13">
    <w:abstractNumId w:val="28"/>
  </w:num>
  <w:num w:numId="14">
    <w:abstractNumId w:val="29"/>
  </w:num>
  <w:num w:numId="15">
    <w:abstractNumId w:val="6"/>
  </w:num>
  <w:num w:numId="16">
    <w:abstractNumId w:val="18"/>
  </w:num>
  <w:num w:numId="17">
    <w:abstractNumId w:val="32"/>
  </w:num>
  <w:num w:numId="18">
    <w:abstractNumId w:val="3"/>
  </w:num>
  <w:num w:numId="19">
    <w:abstractNumId w:val="10"/>
  </w:num>
  <w:num w:numId="20">
    <w:abstractNumId w:val="12"/>
  </w:num>
  <w:num w:numId="21">
    <w:abstractNumId w:val="23"/>
  </w:num>
  <w:num w:numId="22">
    <w:abstractNumId w:val="33"/>
  </w:num>
  <w:num w:numId="23">
    <w:abstractNumId w:val="9"/>
  </w:num>
  <w:num w:numId="24">
    <w:abstractNumId w:val="26"/>
  </w:num>
  <w:num w:numId="25">
    <w:abstractNumId w:val="11"/>
  </w:num>
  <w:num w:numId="26">
    <w:abstractNumId w:val="30"/>
  </w:num>
  <w:num w:numId="27">
    <w:abstractNumId w:val="13"/>
  </w:num>
  <w:num w:numId="28">
    <w:abstractNumId w:val="20"/>
  </w:num>
  <w:num w:numId="29">
    <w:abstractNumId w:val="14"/>
  </w:num>
  <w:num w:numId="30">
    <w:abstractNumId w:val="16"/>
  </w:num>
  <w:num w:numId="31">
    <w:abstractNumId w:val="21"/>
  </w:num>
  <w:num w:numId="32">
    <w:abstractNumId w:val="22"/>
  </w:num>
  <w:num w:numId="33">
    <w:abstractNumId w:val="19"/>
  </w:num>
  <w:num w:numId="34">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fsendernavn" w:val="Kristian Vester"/>
    <w:docVar w:name="firma" w:val="NIRAS"/>
    <w:docVar w:name="sprog" w:val="Danish"/>
  </w:docVars>
  <w:rsids>
    <w:rsidRoot w:val="00DA15B1"/>
    <w:rsid w:val="0002177F"/>
    <w:rsid w:val="00025DF3"/>
    <w:rsid w:val="000362E8"/>
    <w:rsid w:val="00037EE9"/>
    <w:rsid w:val="000509DB"/>
    <w:rsid w:val="000567A2"/>
    <w:rsid w:val="00062252"/>
    <w:rsid w:val="000667F4"/>
    <w:rsid w:val="00071F97"/>
    <w:rsid w:val="000818A1"/>
    <w:rsid w:val="00082155"/>
    <w:rsid w:val="00082356"/>
    <w:rsid w:val="0009017E"/>
    <w:rsid w:val="00091A06"/>
    <w:rsid w:val="00092B7E"/>
    <w:rsid w:val="00093D53"/>
    <w:rsid w:val="000A0A6F"/>
    <w:rsid w:val="000A18FA"/>
    <w:rsid w:val="000A2646"/>
    <w:rsid w:val="000A486E"/>
    <w:rsid w:val="000B0A61"/>
    <w:rsid w:val="000B5955"/>
    <w:rsid w:val="000C3A5A"/>
    <w:rsid w:val="000C3F8B"/>
    <w:rsid w:val="000D2645"/>
    <w:rsid w:val="000D6BE6"/>
    <w:rsid w:val="000E03AE"/>
    <w:rsid w:val="000E0E46"/>
    <w:rsid w:val="000E0F6F"/>
    <w:rsid w:val="000E140E"/>
    <w:rsid w:val="000E3E0D"/>
    <w:rsid w:val="000E5AA3"/>
    <w:rsid w:val="000F1362"/>
    <w:rsid w:val="000F6031"/>
    <w:rsid w:val="000F6B30"/>
    <w:rsid w:val="000F7916"/>
    <w:rsid w:val="001010FC"/>
    <w:rsid w:val="001044EC"/>
    <w:rsid w:val="0011053E"/>
    <w:rsid w:val="00122491"/>
    <w:rsid w:val="00130376"/>
    <w:rsid w:val="00131655"/>
    <w:rsid w:val="001422B9"/>
    <w:rsid w:val="00143027"/>
    <w:rsid w:val="001438B0"/>
    <w:rsid w:val="00144B18"/>
    <w:rsid w:val="00145567"/>
    <w:rsid w:val="00164069"/>
    <w:rsid w:val="001663E2"/>
    <w:rsid w:val="00167ECC"/>
    <w:rsid w:val="0017153B"/>
    <w:rsid w:val="001753E0"/>
    <w:rsid w:val="00183FA8"/>
    <w:rsid w:val="00190647"/>
    <w:rsid w:val="001923D5"/>
    <w:rsid w:val="0019308B"/>
    <w:rsid w:val="00193AAF"/>
    <w:rsid w:val="00196C2C"/>
    <w:rsid w:val="00197D5A"/>
    <w:rsid w:val="001A03EB"/>
    <w:rsid w:val="001A2BBB"/>
    <w:rsid w:val="001A4D05"/>
    <w:rsid w:val="001A62D5"/>
    <w:rsid w:val="001B4FF3"/>
    <w:rsid w:val="001B6780"/>
    <w:rsid w:val="001B7001"/>
    <w:rsid w:val="001C1AE3"/>
    <w:rsid w:val="001D0A2B"/>
    <w:rsid w:val="001D50DC"/>
    <w:rsid w:val="001E4167"/>
    <w:rsid w:val="001F088A"/>
    <w:rsid w:val="001F09B3"/>
    <w:rsid w:val="001F6479"/>
    <w:rsid w:val="00205108"/>
    <w:rsid w:val="00206AE9"/>
    <w:rsid w:val="0021034D"/>
    <w:rsid w:val="00216290"/>
    <w:rsid w:val="00220723"/>
    <w:rsid w:val="00222D70"/>
    <w:rsid w:val="0024153F"/>
    <w:rsid w:val="00250FC4"/>
    <w:rsid w:val="002531AF"/>
    <w:rsid w:val="0025537B"/>
    <w:rsid w:val="00255EFE"/>
    <w:rsid w:val="00260F43"/>
    <w:rsid w:val="00263443"/>
    <w:rsid w:val="00267561"/>
    <w:rsid w:val="00270251"/>
    <w:rsid w:val="002710D3"/>
    <w:rsid w:val="0027426A"/>
    <w:rsid w:val="00275132"/>
    <w:rsid w:val="00281E38"/>
    <w:rsid w:val="002900AF"/>
    <w:rsid w:val="00293406"/>
    <w:rsid w:val="00295389"/>
    <w:rsid w:val="00295C66"/>
    <w:rsid w:val="0029798C"/>
    <w:rsid w:val="002B5D85"/>
    <w:rsid w:val="002B6900"/>
    <w:rsid w:val="002C1154"/>
    <w:rsid w:val="002C386E"/>
    <w:rsid w:val="002C536F"/>
    <w:rsid w:val="002C6293"/>
    <w:rsid w:val="002D2127"/>
    <w:rsid w:val="002D4249"/>
    <w:rsid w:val="002D539B"/>
    <w:rsid w:val="002D788A"/>
    <w:rsid w:val="002E4255"/>
    <w:rsid w:val="002E5B67"/>
    <w:rsid w:val="002F4E21"/>
    <w:rsid w:val="002F5610"/>
    <w:rsid w:val="002F7991"/>
    <w:rsid w:val="00303F15"/>
    <w:rsid w:val="00313F12"/>
    <w:rsid w:val="00317F34"/>
    <w:rsid w:val="00340CA7"/>
    <w:rsid w:val="003412CB"/>
    <w:rsid w:val="00345C6B"/>
    <w:rsid w:val="00353A28"/>
    <w:rsid w:val="003571C1"/>
    <w:rsid w:val="003603AE"/>
    <w:rsid w:val="003703C5"/>
    <w:rsid w:val="003719CE"/>
    <w:rsid w:val="00372078"/>
    <w:rsid w:val="00372594"/>
    <w:rsid w:val="00376509"/>
    <w:rsid w:val="00376A86"/>
    <w:rsid w:val="00377CED"/>
    <w:rsid w:val="00381D6F"/>
    <w:rsid w:val="00390E9A"/>
    <w:rsid w:val="003A21F0"/>
    <w:rsid w:val="003A458D"/>
    <w:rsid w:val="003B38BA"/>
    <w:rsid w:val="003C1AE4"/>
    <w:rsid w:val="003C1D7E"/>
    <w:rsid w:val="003D0033"/>
    <w:rsid w:val="003D45E8"/>
    <w:rsid w:val="003D58FE"/>
    <w:rsid w:val="003E3D14"/>
    <w:rsid w:val="003E6C12"/>
    <w:rsid w:val="003F1D4C"/>
    <w:rsid w:val="004002FD"/>
    <w:rsid w:val="00412626"/>
    <w:rsid w:val="00412955"/>
    <w:rsid w:val="0041656F"/>
    <w:rsid w:val="00417038"/>
    <w:rsid w:val="00423851"/>
    <w:rsid w:val="00424852"/>
    <w:rsid w:val="004336AB"/>
    <w:rsid w:val="00433D61"/>
    <w:rsid w:val="00440A87"/>
    <w:rsid w:val="004443FA"/>
    <w:rsid w:val="004446DE"/>
    <w:rsid w:val="00447386"/>
    <w:rsid w:val="00457B13"/>
    <w:rsid w:val="004657EE"/>
    <w:rsid w:val="0046588C"/>
    <w:rsid w:val="0046630A"/>
    <w:rsid w:val="00470EC9"/>
    <w:rsid w:val="00475D96"/>
    <w:rsid w:val="00484559"/>
    <w:rsid w:val="004849A8"/>
    <w:rsid w:val="004926A3"/>
    <w:rsid w:val="00496775"/>
    <w:rsid w:val="004A12ED"/>
    <w:rsid w:val="004A2E7C"/>
    <w:rsid w:val="004B7640"/>
    <w:rsid w:val="004C7215"/>
    <w:rsid w:val="004D079A"/>
    <w:rsid w:val="004D09CA"/>
    <w:rsid w:val="004D2A77"/>
    <w:rsid w:val="004E0EC4"/>
    <w:rsid w:val="004E4A5A"/>
    <w:rsid w:val="004E4F9B"/>
    <w:rsid w:val="004E7037"/>
    <w:rsid w:val="00500A54"/>
    <w:rsid w:val="00510F92"/>
    <w:rsid w:val="00515E20"/>
    <w:rsid w:val="005201AA"/>
    <w:rsid w:val="005266FD"/>
    <w:rsid w:val="00531E94"/>
    <w:rsid w:val="00537BE2"/>
    <w:rsid w:val="0054386A"/>
    <w:rsid w:val="00545192"/>
    <w:rsid w:val="0054755F"/>
    <w:rsid w:val="00547AB8"/>
    <w:rsid w:val="00547E9B"/>
    <w:rsid w:val="00552473"/>
    <w:rsid w:val="0055373D"/>
    <w:rsid w:val="00554111"/>
    <w:rsid w:val="00554E35"/>
    <w:rsid w:val="005638B9"/>
    <w:rsid w:val="0056798C"/>
    <w:rsid w:val="00570292"/>
    <w:rsid w:val="00573FB9"/>
    <w:rsid w:val="00576169"/>
    <w:rsid w:val="00581B10"/>
    <w:rsid w:val="00584386"/>
    <w:rsid w:val="0059208C"/>
    <w:rsid w:val="00594390"/>
    <w:rsid w:val="005A0D76"/>
    <w:rsid w:val="005A5129"/>
    <w:rsid w:val="005B0BAB"/>
    <w:rsid w:val="005B33CA"/>
    <w:rsid w:val="005D4BF4"/>
    <w:rsid w:val="005D7426"/>
    <w:rsid w:val="005E00CF"/>
    <w:rsid w:val="005E3FC0"/>
    <w:rsid w:val="005E5539"/>
    <w:rsid w:val="005E558A"/>
    <w:rsid w:val="005E6360"/>
    <w:rsid w:val="005E7603"/>
    <w:rsid w:val="005F2721"/>
    <w:rsid w:val="005F3E11"/>
    <w:rsid w:val="005F489E"/>
    <w:rsid w:val="006010AE"/>
    <w:rsid w:val="00601912"/>
    <w:rsid w:val="00602EEF"/>
    <w:rsid w:val="00610447"/>
    <w:rsid w:val="00622857"/>
    <w:rsid w:val="00627266"/>
    <w:rsid w:val="00627866"/>
    <w:rsid w:val="00630097"/>
    <w:rsid w:val="00633FB5"/>
    <w:rsid w:val="00641497"/>
    <w:rsid w:val="006416D6"/>
    <w:rsid w:val="006526A5"/>
    <w:rsid w:val="0065348C"/>
    <w:rsid w:val="00655EEA"/>
    <w:rsid w:val="00665789"/>
    <w:rsid w:val="006712EC"/>
    <w:rsid w:val="00672F0A"/>
    <w:rsid w:val="00680A58"/>
    <w:rsid w:val="00683B5C"/>
    <w:rsid w:val="006910F8"/>
    <w:rsid w:val="00692E94"/>
    <w:rsid w:val="006A2E54"/>
    <w:rsid w:val="006A3868"/>
    <w:rsid w:val="006B2F23"/>
    <w:rsid w:val="006B3B52"/>
    <w:rsid w:val="006D03AC"/>
    <w:rsid w:val="006D275C"/>
    <w:rsid w:val="006E0AB2"/>
    <w:rsid w:val="006E709D"/>
    <w:rsid w:val="006F4875"/>
    <w:rsid w:val="006F76C7"/>
    <w:rsid w:val="00703066"/>
    <w:rsid w:val="00707359"/>
    <w:rsid w:val="00711BFF"/>
    <w:rsid w:val="007149FC"/>
    <w:rsid w:val="00714C0D"/>
    <w:rsid w:val="00714CF0"/>
    <w:rsid w:val="00720768"/>
    <w:rsid w:val="007215F7"/>
    <w:rsid w:val="00726C24"/>
    <w:rsid w:val="007271EB"/>
    <w:rsid w:val="0073055D"/>
    <w:rsid w:val="00731967"/>
    <w:rsid w:val="007324A5"/>
    <w:rsid w:val="007442BE"/>
    <w:rsid w:val="00746AD6"/>
    <w:rsid w:val="0075317F"/>
    <w:rsid w:val="00777C4F"/>
    <w:rsid w:val="00777C72"/>
    <w:rsid w:val="00785B6C"/>
    <w:rsid w:val="007871C9"/>
    <w:rsid w:val="007928A3"/>
    <w:rsid w:val="00794ACA"/>
    <w:rsid w:val="007B25D5"/>
    <w:rsid w:val="007B5D3F"/>
    <w:rsid w:val="007C1FE3"/>
    <w:rsid w:val="007C6E71"/>
    <w:rsid w:val="007D61F1"/>
    <w:rsid w:val="007D6463"/>
    <w:rsid w:val="007E02F6"/>
    <w:rsid w:val="007E04E2"/>
    <w:rsid w:val="007F33DE"/>
    <w:rsid w:val="007F4305"/>
    <w:rsid w:val="007F7DA4"/>
    <w:rsid w:val="008027A6"/>
    <w:rsid w:val="0080655F"/>
    <w:rsid w:val="00807242"/>
    <w:rsid w:val="008130A5"/>
    <w:rsid w:val="008136B6"/>
    <w:rsid w:val="00822E97"/>
    <w:rsid w:val="00830F5A"/>
    <w:rsid w:val="008323B8"/>
    <w:rsid w:val="00837F74"/>
    <w:rsid w:val="00840DB9"/>
    <w:rsid w:val="008431A3"/>
    <w:rsid w:val="008435EA"/>
    <w:rsid w:val="00844370"/>
    <w:rsid w:val="00850780"/>
    <w:rsid w:val="008556A8"/>
    <w:rsid w:val="00856D79"/>
    <w:rsid w:val="0085752F"/>
    <w:rsid w:val="00857611"/>
    <w:rsid w:val="0086142D"/>
    <w:rsid w:val="0086202D"/>
    <w:rsid w:val="00862B83"/>
    <w:rsid w:val="0087196C"/>
    <w:rsid w:val="00874FB2"/>
    <w:rsid w:val="00875B42"/>
    <w:rsid w:val="00880952"/>
    <w:rsid w:val="008840FD"/>
    <w:rsid w:val="00886949"/>
    <w:rsid w:val="00887AC6"/>
    <w:rsid w:val="00893D35"/>
    <w:rsid w:val="0089526B"/>
    <w:rsid w:val="00895A14"/>
    <w:rsid w:val="0089680C"/>
    <w:rsid w:val="008A169E"/>
    <w:rsid w:val="008A2159"/>
    <w:rsid w:val="008A299E"/>
    <w:rsid w:val="008A4C80"/>
    <w:rsid w:val="008A6520"/>
    <w:rsid w:val="008D07BD"/>
    <w:rsid w:val="008D1DD4"/>
    <w:rsid w:val="008D7D6A"/>
    <w:rsid w:val="008E6821"/>
    <w:rsid w:val="008F0E31"/>
    <w:rsid w:val="008F3ED8"/>
    <w:rsid w:val="009021C4"/>
    <w:rsid w:val="009029F8"/>
    <w:rsid w:val="00910470"/>
    <w:rsid w:val="00912E8E"/>
    <w:rsid w:val="00917A77"/>
    <w:rsid w:val="0093099A"/>
    <w:rsid w:val="00936F3D"/>
    <w:rsid w:val="00950B21"/>
    <w:rsid w:val="00952245"/>
    <w:rsid w:val="009538E6"/>
    <w:rsid w:val="00957411"/>
    <w:rsid w:val="009576BB"/>
    <w:rsid w:val="00962D9A"/>
    <w:rsid w:val="00962FE2"/>
    <w:rsid w:val="009630E5"/>
    <w:rsid w:val="00966D5D"/>
    <w:rsid w:val="00967A79"/>
    <w:rsid w:val="00970039"/>
    <w:rsid w:val="00973BDE"/>
    <w:rsid w:val="00976FA0"/>
    <w:rsid w:val="009864AE"/>
    <w:rsid w:val="009929AD"/>
    <w:rsid w:val="0099505D"/>
    <w:rsid w:val="009A21AD"/>
    <w:rsid w:val="009B0F25"/>
    <w:rsid w:val="009B1C45"/>
    <w:rsid w:val="009C60F6"/>
    <w:rsid w:val="009D2DDD"/>
    <w:rsid w:val="009D5C4F"/>
    <w:rsid w:val="009D7BCF"/>
    <w:rsid w:val="009E1703"/>
    <w:rsid w:val="009E1C3F"/>
    <w:rsid w:val="009F2628"/>
    <w:rsid w:val="009F527D"/>
    <w:rsid w:val="009F5E99"/>
    <w:rsid w:val="00A0259D"/>
    <w:rsid w:val="00A02E9D"/>
    <w:rsid w:val="00A109CF"/>
    <w:rsid w:val="00A15382"/>
    <w:rsid w:val="00A40B52"/>
    <w:rsid w:val="00A43F03"/>
    <w:rsid w:val="00A479A3"/>
    <w:rsid w:val="00A549E0"/>
    <w:rsid w:val="00A558DB"/>
    <w:rsid w:val="00A62F9E"/>
    <w:rsid w:val="00A6302D"/>
    <w:rsid w:val="00A655CD"/>
    <w:rsid w:val="00A668CB"/>
    <w:rsid w:val="00A716A9"/>
    <w:rsid w:val="00A74039"/>
    <w:rsid w:val="00A74B34"/>
    <w:rsid w:val="00A8298B"/>
    <w:rsid w:val="00A85BA3"/>
    <w:rsid w:val="00A87BC1"/>
    <w:rsid w:val="00A90313"/>
    <w:rsid w:val="00A93D34"/>
    <w:rsid w:val="00A94CEC"/>
    <w:rsid w:val="00A96099"/>
    <w:rsid w:val="00A97FE3"/>
    <w:rsid w:val="00AA187A"/>
    <w:rsid w:val="00AA2127"/>
    <w:rsid w:val="00AA4F7C"/>
    <w:rsid w:val="00AA5263"/>
    <w:rsid w:val="00AB0634"/>
    <w:rsid w:val="00AB09E2"/>
    <w:rsid w:val="00AC1805"/>
    <w:rsid w:val="00AC61A6"/>
    <w:rsid w:val="00AD287D"/>
    <w:rsid w:val="00AD495B"/>
    <w:rsid w:val="00AD7287"/>
    <w:rsid w:val="00AE0835"/>
    <w:rsid w:val="00AE1666"/>
    <w:rsid w:val="00AE317A"/>
    <w:rsid w:val="00AE5654"/>
    <w:rsid w:val="00AF373A"/>
    <w:rsid w:val="00AF78AA"/>
    <w:rsid w:val="00B061C9"/>
    <w:rsid w:val="00B071A0"/>
    <w:rsid w:val="00B07373"/>
    <w:rsid w:val="00B0794A"/>
    <w:rsid w:val="00B07ECB"/>
    <w:rsid w:val="00B10BDC"/>
    <w:rsid w:val="00B1535B"/>
    <w:rsid w:val="00B301E2"/>
    <w:rsid w:val="00B32286"/>
    <w:rsid w:val="00B325DD"/>
    <w:rsid w:val="00B40866"/>
    <w:rsid w:val="00B4212F"/>
    <w:rsid w:val="00B42AD7"/>
    <w:rsid w:val="00B431F8"/>
    <w:rsid w:val="00B45DB5"/>
    <w:rsid w:val="00B463C4"/>
    <w:rsid w:val="00B47044"/>
    <w:rsid w:val="00B5155F"/>
    <w:rsid w:val="00B536A0"/>
    <w:rsid w:val="00B602CA"/>
    <w:rsid w:val="00B65E5F"/>
    <w:rsid w:val="00B66CE9"/>
    <w:rsid w:val="00B70B20"/>
    <w:rsid w:val="00B7187E"/>
    <w:rsid w:val="00B750C2"/>
    <w:rsid w:val="00B76BEE"/>
    <w:rsid w:val="00B838FF"/>
    <w:rsid w:val="00B87C58"/>
    <w:rsid w:val="00B92661"/>
    <w:rsid w:val="00B9365D"/>
    <w:rsid w:val="00BA0079"/>
    <w:rsid w:val="00BA3CE4"/>
    <w:rsid w:val="00BA74F2"/>
    <w:rsid w:val="00BB292C"/>
    <w:rsid w:val="00BC5D93"/>
    <w:rsid w:val="00BC68F8"/>
    <w:rsid w:val="00BD3AF0"/>
    <w:rsid w:val="00BD7DEB"/>
    <w:rsid w:val="00BE5CD7"/>
    <w:rsid w:val="00BE752C"/>
    <w:rsid w:val="00BE7757"/>
    <w:rsid w:val="00BE7D50"/>
    <w:rsid w:val="00BF4E23"/>
    <w:rsid w:val="00BF62B4"/>
    <w:rsid w:val="00C011F8"/>
    <w:rsid w:val="00C02955"/>
    <w:rsid w:val="00C03495"/>
    <w:rsid w:val="00C076F9"/>
    <w:rsid w:val="00C07FB4"/>
    <w:rsid w:val="00C102D0"/>
    <w:rsid w:val="00C10C6B"/>
    <w:rsid w:val="00C11754"/>
    <w:rsid w:val="00C15BEC"/>
    <w:rsid w:val="00C207DB"/>
    <w:rsid w:val="00C25FC9"/>
    <w:rsid w:val="00C30817"/>
    <w:rsid w:val="00C469F0"/>
    <w:rsid w:val="00C509DA"/>
    <w:rsid w:val="00C6010B"/>
    <w:rsid w:val="00C60425"/>
    <w:rsid w:val="00C648EA"/>
    <w:rsid w:val="00C671BF"/>
    <w:rsid w:val="00C671D3"/>
    <w:rsid w:val="00C752DA"/>
    <w:rsid w:val="00C7560B"/>
    <w:rsid w:val="00C75B02"/>
    <w:rsid w:val="00C77509"/>
    <w:rsid w:val="00C77FDB"/>
    <w:rsid w:val="00C82839"/>
    <w:rsid w:val="00C843C3"/>
    <w:rsid w:val="00C84CEB"/>
    <w:rsid w:val="00C85D3D"/>
    <w:rsid w:val="00C85D62"/>
    <w:rsid w:val="00C91273"/>
    <w:rsid w:val="00C926CE"/>
    <w:rsid w:val="00C94EEE"/>
    <w:rsid w:val="00C967D3"/>
    <w:rsid w:val="00CA052E"/>
    <w:rsid w:val="00CA29AF"/>
    <w:rsid w:val="00CA4851"/>
    <w:rsid w:val="00CA6FD1"/>
    <w:rsid w:val="00CA71D0"/>
    <w:rsid w:val="00CB28C9"/>
    <w:rsid w:val="00CB55FA"/>
    <w:rsid w:val="00CB5F00"/>
    <w:rsid w:val="00CC1E25"/>
    <w:rsid w:val="00CC6F13"/>
    <w:rsid w:val="00CD12F2"/>
    <w:rsid w:val="00CD6F44"/>
    <w:rsid w:val="00CE38D9"/>
    <w:rsid w:val="00CE48AD"/>
    <w:rsid w:val="00CF0490"/>
    <w:rsid w:val="00CF1309"/>
    <w:rsid w:val="00CF18EC"/>
    <w:rsid w:val="00D067D8"/>
    <w:rsid w:val="00D1363E"/>
    <w:rsid w:val="00D14EBD"/>
    <w:rsid w:val="00D15E9B"/>
    <w:rsid w:val="00D24DFA"/>
    <w:rsid w:val="00D320EB"/>
    <w:rsid w:val="00D32166"/>
    <w:rsid w:val="00D37176"/>
    <w:rsid w:val="00D51982"/>
    <w:rsid w:val="00D552E3"/>
    <w:rsid w:val="00D65159"/>
    <w:rsid w:val="00D678CD"/>
    <w:rsid w:val="00D875F4"/>
    <w:rsid w:val="00D931BF"/>
    <w:rsid w:val="00D93E1D"/>
    <w:rsid w:val="00DA12FC"/>
    <w:rsid w:val="00DA15B1"/>
    <w:rsid w:val="00DA6674"/>
    <w:rsid w:val="00DA67B5"/>
    <w:rsid w:val="00DB046B"/>
    <w:rsid w:val="00DB3F0A"/>
    <w:rsid w:val="00DB56B3"/>
    <w:rsid w:val="00DB681F"/>
    <w:rsid w:val="00DC311B"/>
    <w:rsid w:val="00DC4480"/>
    <w:rsid w:val="00DC4F02"/>
    <w:rsid w:val="00DC74B0"/>
    <w:rsid w:val="00DD42BF"/>
    <w:rsid w:val="00DD5E23"/>
    <w:rsid w:val="00DE102D"/>
    <w:rsid w:val="00DE379E"/>
    <w:rsid w:val="00DE49D6"/>
    <w:rsid w:val="00DE7A57"/>
    <w:rsid w:val="00E00C11"/>
    <w:rsid w:val="00E02294"/>
    <w:rsid w:val="00E02393"/>
    <w:rsid w:val="00E046B5"/>
    <w:rsid w:val="00E11552"/>
    <w:rsid w:val="00E20D43"/>
    <w:rsid w:val="00E2567B"/>
    <w:rsid w:val="00E26DE3"/>
    <w:rsid w:val="00E27CED"/>
    <w:rsid w:val="00E3316E"/>
    <w:rsid w:val="00E3761B"/>
    <w:rsid w:val="00E4086E"/>
    <w:rsid w:val="00E40A7F"/>
    <w:rsid w:val="00E44CAB"/>
    <w:rsid w:val="00E4693B"/>
    <w:rsid w:val="00E46ADB"/>
    <w:rsid w:val="00E57193"/>
    <w:rsid w:val="00E6213C"/>
    <w:rsid w:val="00E6522A"/>
    <w:rsid w:val="00E67EBB"/>
    <w:rsid w:val="00E7413D"/>
    <w:rsid w:val="00E765CA"/>
    <w:rsid w:val="00E775FD"/>
    <w:rsid w:val="00E86BA6"/>
    <w:rsid w:val="00E912C9"/>
    <w:rsid w:val="00E96056"/>
    <w:rsid w:val="00EA07B8"/>
    <w:rsid w:val="00EA167E"/>
    <w:rsid w:val="00EA1E24"/>
    <w:rsid w:val="00EA3F8F"/>
    <w:rsid w:val="00EA52B3"/>
    <w:rsid w:val="00EA77A9"/>
    <w:rsid w:val="00EB1FE1"/>
    <w:rsid w:val="00EB6DCF"/>
    <w:rsid w:val="00EB7E23"/>
    <w:rsid w:val="00EC05B0"/>
    <w:rsid w:val="00EC29BE"/>
    <w:rsid w:val="00ED63A3"/>
    <w:rsid w:val="00ED6871"/>
    <w:rsid w:val="00ED73DE"/>
    <w:rsid w:val="00EE35F5"/>
    <w:rsid w:val="00EF0721"/>
    <w:rsid w:val="00EF0EA7"/>
    <w:rsid w:val="00EF418F"/>
    <w:rsid w:val="00F0022D"/>
    <w:rsid w:val="00F0301F"/>
    <w:rsid w:val="00F04859"/>
    <w:rsid w:val="00F14465"/>
    <w:rsid w:val="00F17CA9"/>
    <w:rsid w:val="00F20E62"/>
    <w:rsid w:val="00F2601B"/>
    <w:rsid w:val="00F32B49"/>
    <w:rsid w:val="00F34A40"/>
    <w:rsid w:val="00F45A75"/>
    <w:rsid w:val="00F465CD"/>
    <w:rsid w:val="00F61D6B"/>
    <w:rsid w:val="00F62B35"/>
    <w:rsid w:val="00F65D0D"/>
    <w:rsid w:val="00F67AF2"/>
    <w:rsid w:val="00F70230"/>
    <w:rsid w:val="00F72BB1"/>
    <w:rsid w:val="00F7364C"/>
    <w:rsid w:val="00F75120"/>
    <w:rsid w:val="00F87FDE"/>
    <w:rsid w:val="00F909C6"/>
    <w:rsid w:val="00F9440C"/>
    <w:rsid w:val="00FA7604"/>
    <w:rsid w:val="00FB0D20"/>
    <w:rsid w:val="00FB5B39"/>
    <w:rsid w:val="00FC2FE3"/>
    <w:rsid w:val="00FC409A"/>
    <w:rsid w:val="00FC4336"/>
    <w:rsid w:val="00FC5BCE"/>
    <w:rsid w:val="00FC701B"/>
    <w:rsid w:val="00FD3852"/>
    <w:rsid w:val="00FE0F22"/>
    <w:rsid w:val="00FE2B58"/>
    <w:rsid w:val="00FE4B6F"/>
    <w:rsid w:val="00FF04C7"/>
    <w:rsid w:val="00FF3C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431144">
      <w:bodyDiv w:val="1"/>
      <w:marLeft w:val="0"/>
      <w:marRight w:val="0"/>
      <w:marTop w:val="0"/>
      <w:marBottom w:val="0"/>
      <w:divBdr>
        <w:top w:val="none" w:sz="0" w:space="0" w:color="auto"/>
        <w:left w:val="none" w:sz="0" w:space="0" w:color="auto"/>
        <w:bottom w:val="none" w:sz="0" w:space="0" w:color="auto"/>
        <w:right w:val="none" w:sz="0" w:space="0" w:color="auto"/>
      </w:divBdr>
    </w:div>
    <w:div w:id="1257136616">
      <w:bodyDiv w:val="1"/>
      <w:marLeft w:val="0"/>
      <w:marRight w:val="0"/>
      <w:marTop w:val="0"/>
      <w:marBottom w:val="0"/>
      <w:divBdr>
        <w:top w:val="none" w:sz="0" w:space="0" w:color="auto"/>
        <w:left w:val="none" w:sz="0" w:space="0" w:color="auto"/>
        <w:bottom w:val="none" w:sz="0" w:space="0" w:color="auto"/>
        <w:right w:val="none" w:sz="0" w:space="0" w:color="auto"/>
      </w:divBdr>
    </w:div>
    <w:div w:id="1275861638">
      <w:bodyDiv w:val="1"/>
      <w:marLeft w:val="0"/>
      <w:marRight w:val="0"/>
      <w:marTop w:val="0"/>
      <w:marBottom w:val="0"/>
      <w:divBdr>
        <w:top w:val="none" w:sz="0" w:space="0" w:color="auto"/>
        <w:left w:val="none" w:sz="0" w:space="0" w:color="auto"/>
        <w:bottom w:val="none" w:sz="0" w:space="0" w:color="auto"/>
        <w:right w:val="none" w:sz="0" w:space="0" w:color="auto"/>
      </w:divBdr>
    </w:div>
    <w:div w:id="1334918797">
      <w:bodyDiv w:val="1"/>
      <w:marLeft w:val="0"/>
      <w:marRight w:val="0"/>
      <w:marTop w:val="0"/>
      <w:marBottom w:val="0"/>
      <w:divBdr>
        <w:top w:val="none" w:sz="0" w:space="0" w:color="auto"/>
        <w:left w:val="none" w:sz="0" w:space="0" w:color="auto"/>
        <w:bottom w:val="none" w:sz="0" w:space="0" w:color="auto"/>
        <w:right w:val="none" w:sz="0" w:space="0" w:color="auto"/>
      </w:divBdr>
      <w:divsChild>
        <w:div w:id="2037078912">
          <w:marLeft w:val="0"/>
          <w:marRight w:val="0"/>
          <w:marTop w:val="0"/>
          <w:marBottom w:val="0"/>
          <w:divBdr>
            <w:top w:val="none" w:sz="0" w:space="0" w:color="auto"/>
            <w:left w:val="none" w:sz="0" w:space="0" w:color="auto"/>
            <w:bottom w:val="none" w:sz="0" w:space="0" w:color="auto"/>
            <w:right w:val="none" w:sz="0" w:space="0" w:color="auto"/>
          </w:divBdr>
          <w:divsChild>
            <w:div w:id="932592490">
              <w:marLeft w:val="0"/>
              <w:marRight w:val="0"/>
              <w:marTop w:val="0"/>
              <w:marBottom w:val="0"/>
              <w:divBdr>
                <w:top w:val="none" w:sz="0" w:space="0" w:color="auto"/>
                <w:left w:val="none" w:sz="0" w:space="0" w:color="auto"/>
                <w:bottom w:val="none" w:sz="0" w:space="0" w:color="auto"/>
                <w:right w:val="none" w:sz="0" w:space="0" w:color="auto"/>
              </w:divBdr>
              <w:divsChild>
                <w:div w:id="818693206">
                  <w:marLeft w:val="0"/>
                  <w:marRight w:val="0"/>
                  <w:marTop w:val="0"/>
                  <w:marBottom w:val="0"/>
                  <w:divBdr>
                    <w:top w:val="none" w:sz="0" w:space="0" w:color="auto"/>
                    <w:left w:val="none" w:sz="0" w:space="0" w:color="auto"/>
                    <w:bottom w:val="none" w:sz="0" w:space="0" w:color="auto"/>
                    <w:right w:val="none" w:sz="0" w:space="0" w:color="auto"/>
                  </w:divBdr>
                  <w:divsChild>
                    <w:div w:id="291644053">
                      <w:marLeft w:val="0"/>
                      <w:marRight w:val="0"/>
                      <w:marTop w:val="0"/>
                      <w:marBottom w:val="0"/>
                      <w:divBdr>
                        <w:top w:val="none" w:sz="0" w:space="0" w:color="auto"/>
                        <w:left w:val="none" w:sz="0" w:space="0" w:color="auto"/>
                        <w:bottom w:val="none" w:sz="0" w:space="0" w:color="auto"/>
                        <w:right w:val="none" w:sz="0" w:space="0" w:color="auto"/>
                      </w:divBdr>
                      <w:divsChild>
                        <w:div w:id="568537445">
                          <w:marLeft w:val="0"/>
                          <w:marRight w:val="0"/>
                          <w:marTop w:val="150"/>
                          <w:marBottom w:val="0"/>
                          <w:divBdr>
                            <w:top w:val="none" w:sz="0" w:space="0" w:color="auto"/>
                            <w:left w:val="none" w:sz="0" w:space="0" w:color="auto"/>
                            <w:bottom w:val="none" w:sz="0" w:space="0" w:color="auto"/>
                            <w:right w:val="none" w:sz="0" w:space="0" w:color="auto"/>
                          </w:divBdr>
                          <w:divsChild>
                            <w:div w:id="440611014">
                              <w:marLeft w:val="0"/>
                              <w:marRight w:val="0"/>
                              <w:marTop w:val="0"/>
                              <w:marBottom w:val="0"/>
                              <w:divBdr>
                                <w:top w:val="none" w:sz="0" w:space="0" w:color="auto"/>
                                <w:left w:val="none" w:sz="0" w:space="0" w:color="auto"/>
                                <w:bottom w:val="none" w:sz="0" w:space="0" w:color="auto"/>
                                <w:right w:val="none" w:sz="0" w:space="0" w:color="auto"/>
                              </w:divBdr>
                              <w:divsChild>
                                <w:div w:id="774859771">
                                  <w:marLeft w:val="0"/>
                                  <w:marRight w:val="0"/>
                                  <w:marTop w:val="0"/>
                                  <w:marBottom w:val="0"/>
                                  <w:divBdr>
                                    <w:top w:val="none" w:sz="0" w:space="0" w:color="auto"/>
                                    <w:left w:val="none" w:sz="0" w:space="0" w:color="auto"/>
                                    <w:bottom w:val="none" w:sz="0" w:space="0" w:color="auto"/>
                                    <w:right w:val="none" w:sz="0" w:space="0" w:color="auto"/>
                                  </w:divBdr>
                                  <w:divsChild>
                                    <w:div w:id="1734505791">
                                      <w:marLeft w:val="0"/>
                                      <w:marRight w:val="0"/>
                                      <w:marTop w:val="0"/>
                                      <w:marBottom w:val="0"/>
                                      <w:divBdr>
                                        <w:top w:val="none" w:sz="0" w:space="0" w:color="auto"/>
                                        <w:left w:val="none" w:sz="0" w:space="0" w:color="auto"/>
                                        <w:bottom w:val="none" w:sz="0" w:space="0" w:color="auto"/>
                                        <w:right w:val="none" w:sz="0" w:space="0" w:color="auto"/>
                                      </w:divBdr>
                                      <w:divsChild>
                                        <w:div w:id="69348484">
                                          <w:marLeft w:val="0"/>
                                          <w:marRight w:val="0"/>
                                          <w:marTop w:val="0"/>
                                          <w:marBottom w:val="0"/>
                                          <w:divBdr>
                                            <w:top w:val="none" w:sz="0" w:space="0" w:color="auto"/>
                                            <w:left w:val="none" w:sz="0" w:space="0" w:color="auto"/>
                                            <w:bottom w:val="none" w:sz="0" w:space="0" w:color="auto"/>
                                            <w:right w:val="none" w:sz="0" w:space="0" w:color="auto"/>
                                          </w:divBdr>
                                          <w:divsChild>
                                            <w:div w:id="17825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490552">
      <w:bodyDiv w:val="1"/>
      <w:marLeft w:val="0"/>
      <w:marRight w:val="0"/>
      <w:marTop w:val="0"/>
      <w:marBottom w:val="0"/>
      <w:divBdr>
        <w:top w:val="none" w:sz="0" w:space="0" w:color="auto"/>
        <w:left w:val="none" w:sz="0" w:space="0" w:color="auto"/>
        <w:bottom w:val="none" w:sz="0" w:space="0" w:color="auto"/>
        <w:right w:val="none" w:sz="0" w:space="0" w:color="auto"/>
      </w:divBdr>
    </w:div>
    <w:div w:id="149287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www.test.flytjord.dk"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flytjord.d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flytjord.dk/Anmeldelser/VisAnmeldelse/%3canmeldelse%20GUID" TargetMode="External"/><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IRAS\Skabeloner\Skabeloner\note%20with%20ind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8AAF91-FCDB-4AE1-A374-E4B643B11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 with index.dotx</Template>
  <TotalTime>54</TotalTime>
  <Pages>57</Pages>
  <Words>7615</Words>
  <Characters>56000</Characters>
  <Application>Microsoft Office Word</Application>
  <DocSecurity>0</DocSecurity>
  <Lines>466</Lines>
  <Paragraphs>126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NIRAS</Company>
  <LinksUpToDate>false</LinksUpToDate>
  <CharactersWithSpaces>63489</CharactersWithSpaces>
  <SharedDoc>false</SharedDoc>
  <HLinks>
    <vt:vector size="6" baseType="variant">
      <vt:variant>
        <vt:i4>1769530</vt:i4>
      </vt:variant>
      <vt:variant>
        <vt:i4>2</vt:i4>
      </vt:variant>
      <vt:variant>
        <vt:i4>0</vt:i4>
      </vt:variant>
      <vt:variant>
        <vt:i4>5</vt:i4>
      </vt:variant>
      <vt:variant>
        <vt:lpwstr/>
      </vt:variant>
      <vt:variant>
        <vt:lpwstr>_Toc288335324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 Holm Vester (KVE)</dc:creator>
  <cp:lastModifiedBy>Tom Graven Kvist (TOK)</cp:lastModifiedBy>
  <cp:revision>50</cp:revision>
  <dcterms:created xsi:type="dcterms:W3CDTF">2016-06-17T07:39:00Z</dcterms:created>
  <dcterms:modified xsi:type="dcterms:W3CDTF">2016-08-23T14:00:00Z</dcterms:modified>
</cp:coreProperties>
</file>